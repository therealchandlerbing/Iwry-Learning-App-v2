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DA80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Document: Iwry Portuguese Learning App</w:t>
      </w:r>
    </w:p>
    <w:p w14:paraId="23BC01C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1.0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Updated: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December 21, 2024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Chandler Lewis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for Review</w:t>
      </w:r>
    </w:p>
    <w:p w14:paraId="7E9CAEEA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F1DA1F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BEF4AB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0612CE3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Name: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Iwry (Portuguese Learning Assistant)</w:t>
      </w:r>
    </w:p>
    <w:p w14:paraId="1A7DC52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Vision Statement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 AI-powered Portuguese learning app that adapts to professional users' schedules and learning patterns through conversational practice, focusing on Brazilian Portuguese for business and social contexts.</w:t>
      </w:r>
    </w:p>
    <w:p w14:paraId="6600892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Statement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Existing language learning apps use gamification and rigid lesson structures that don't fit busy professionals' workflows. They lack real-world conversation practice, cultural context for business settings, and adaptive correction systems that track persistent mistakes.</w:t>
      </w:r>
    </w:p>
    <w:p w14:paraId="3D9BB62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conversational AI app with two core modes (voice practice and WhatsApp-style texting) that captures mistakes in real-time, routes them to targeted practice, and adapts difficulty based on user performance. Built specifically for professionals working across US-Brazil contexts.</w:t>
      </w:r>
    </w:p>
    <w:p w14:paraId="19A6D29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Users</w:t>
      </w:r>
    </w:p>
    <w:p w14:paraId="2FEA23C8" w14:textId="77777777" w:rsidR="0099384C" w:rsidRPr="0099384C" w:rsidRDefault="0099384C" w:rsidP="00993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Primary: English-speaking professionals working with Brazilian partners/teams (ages 28-45)</w:t>
      </w:r>
    </w:p>
    <w:p w14:paraId="446B6E39" w14:textId="77777777" w:rsidR="0099384C" w:rsidRPr="0099384C" w:rsidRDefault="0099384C" w:rsidP="00993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Secondary: Anyone learning Brazilian Portuguese for business or relocation</w:t>
      </w:r>
    </w:p>
    <w:p w14:paraId="68704DE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 Criteria</w:t>
      </w:r>
    </w:p>
    <w:p w14:paraId="3768B463" w14:textId="77777777" w:rsidR="0099384C" w:rsidRPr="0099384C" w:rsidRDefault="0099384C" w:rsidP="00993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complete 5+ practice sessions per week (retention proxy)</w:t>
      </w:r>
    </w:p>
    <w:p w14:paraId="46DD1946" w14:textId="77777777" w:rsidR="0099384C" w:rsidRPr="0099384C" w:rsidRDefault="0099384C" w:rsidP="00993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70%+ of users report improved confidence in professional Portuguese conversations within 30 days</w:t>
      </w:r>
    </w:p>
    <w:p w14:paraId="2B1F6E12" w14:textId="77777777" w:rsidR="0099384C" w:rsidRPr="0099384C" w:rsidRDefault="0099384C" w:rsidP="00993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length of 8-12 minutes (indicates engagement without friction)</w:t>
      </w:r>
    </w:p>
    <w:p w14:paraId="6FCE61A2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B15ADD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B846D6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Product Overview</w:t>
      </w:r>
    </w:p>
    <w:p w14:paraId="0266C5E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Value Proposition</w:t>
      </w:r>
    </w:p>
    <w:p w14:paraId="3BC286C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English-speaking professionals working with Brazilian teams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practical Portuguese fluency for business contexts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is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AI conversation partner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adaptive practice through voice and text conversations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Unlike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Duolingo or Babbel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Our product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focuses on real-world professional scenarios with cultural context and intelligent mistake correction</w:t>
      </w:r>
    </w:p>
    <w:p w14:paraId="30B88C8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32F415E6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Voice Practice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Portuguese conversations with AI, difficulty-adaptive</w:t>
      </w:r>
    </w:p>
    <w:p w14:paraId="58F8DFE3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Mode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Text-based practice with Brazilian slang, abbreviations, and cultural context</w:t>
      </w:r>
    </w:p>
    <w:p w14:paraId="5EB1DE4E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Hub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Centralized mistake tracking with routing to flashcards, conversations, or scenarios</w:t>
      </w:r>
    </w:p>
    <w:p w14:paraId="68AA442E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Dashboard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Visual progress tracking with grammar mastery rings and vocabulary growth charts</w:t>
      </w:r>
    </w:p>
    <w:p w14:paraId="67067D7D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Vocabulary Library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Personal word bank with context and example sentences</w:t>
      </w:r>
    </w:p>
    <w:p w14:paraId="7F090A02" w14:textId="77777777" w:rsidR="0099384C" w:rsidRPr="0099384C" w:rsidRDefault="0099384C" w:rsidP="00993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Context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Embedded tips about Brazilian business culture and regional variations</w:t>
      </w:r>
    </w:p>
    <w:p w14:paraId="18D1FA9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Principles</w:t>
      </w:r>
    </w:p>
    <w:p w14:paraId="4A885E08" w14:textId="77777777" w:rsidR="0099384C" w:rsidRPr="0099384C" w:rsidRDefault="0099384C" w:rsidP="00993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Conversation-First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Learning happens through doing, not studying</w:t>
      </w:r>
    </w:p>
    <w:p w14:paraId="6C8C428E" w14:textId="77777777" w:rsidR="0099384C" w:rsidRPr="0099384C" w:rsidRDefault="0099384C" w:rsidP="00993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Adaptive Intelligence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adjusts difficulty based on performance, not rigid lesson plans</w:t>
      </w:r>
    </w:p>
    <w:p w14:paraId="5BE21FC5" w14:textId="77777777" w:rsidR="0099384C" w:rsidRPr="0099384C" w:rsidRDefault="0099384C" w:rsidP="00993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Mistake-Driven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Errors become practice opportunities through smart routing</w:t>
      </w:r>
    </w:p>
    <w:p w14:paraId="0CE9AED9" w14:textId="77777777" w:rsidR="0099384C" w:rsidRPr="0099384C" w:rsidRDefault="0099384C" w:rsidP="00993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Fluency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Language tied to real-world Brazilian business and social contexts</w:t>
      </w:r>
    </w:p>
    <w:p w14:paraId="7BE56BFB" w14:textId="77777777" w:rsidR="0099384C" w:rsidRPr="0099384C" w:rsidRDefault="0099384C" w:rsidP="00993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Respect for Time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Sessions designed for 5-15 minute blocks, mobile-optimized</w:t>
      </w:r>
    </w:p>
    <w:p w14:paraId="2B6C8262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EA5F51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CD2A95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Goals &amp; Success Metrics</w:t>
      </w:r>
    </w:p>
    <w:p w14:paraId="38B844B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Goals</w:t>
      </w:r>
    </w:p>
    <w:p w14:paraId="10317BA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Goals</w:t>
      </w:r>
    </w:p>
    <w:p w14:paraId="55614E3E" w14:textId="77777777" w:rsidR="0099384C" w:rsidRPr="0099384C" w:rsidRDefault="0099384C" w:rsidP="00993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MVP to 50 beta users within 90 days</w:t>
      </w:r>
    </w:p>
    <w:p w14:paraId="1103908B" w14:textId="77777777" w:rsidR="0099384C" w:rsidRPr="0099384C" w:rsidRDefault="0099384C" w:rsidP="00993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 60% weekly active user rate by month 3</w:t>
      </w:r>
    </w:p>
    <w:p w14:paraId="50CCED2D" w14:textId="77777777" w:rsidR="0099384C" w:rsidRPr="0099384C" w:rsidRDefault="0099384C" w:rsidP="00993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product-market fit with professionals working in US-Brazil contexts</w:t>
      </w:r>
    </w:p>
    <w:p w14:paraId="60B3B88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Secondary Goals</w:t>
      </w:r>
    </w:p>
    <w:p w14:paraId="69BB036F" w14:textId="77777777" w:rsidR="0099384C" w:rsidRPr="0099384C" w:rsidRDefault="0099384C" w:rsidP="00993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dataset of common mistakes by English speakers learning Portuguese</w:t>
      </w:r>
    </w:p>
    <w:p w14:paraId="467FA4D9" w14:textId="77777777" w:rsidR="0099384C" w:rsidRPr="0099384C" w:rsidRDefault="0099384C" w:rsidP="00993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reusable AI conversation framework for other language pairs</w:t>
      </w:r>
    </w:p>
    <w:p w14:paraId="29E3E569" w14:textId="77777777" w:rsidR="0099384C" w:rsidRPr="0099384C" w:rsidRDefault="0099384C" w:rsidP="00993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partnerships with university language programs or corporate training</w:t>
      </w:r>
    </w:p>
    <w:p w14:paraId="26E4B90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Metrics</w:t>
      </w:r>
    </w:p>
    <w:p w14:paraId="2F9BDB4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 Metrics</w:t>
      </w:r>
    </w:p>
    <w:p w14:paraId="0937E513" w14:textId="77777777" w:rsidR="0099384C" w:rsidRPr="0099384C" w:rsidRDefault="0099384C" w:rsidP="00993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Active Users (DAU) / Monthly Active Users (MAU) ratio: Target 35%+</w:t>
      </w:r>
    </w:p>
    <w:p w14:paraId="405BB8CF" w14:textId="77777777" w:rsidR="0099384C" w:rsidRPr="0099384C" w:rsidRDefault="0099384C" w:rsidP="00993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sessions per week per user: Target 5+</w:t>
      </w:r>
    </w:p>
    <w:p w14:paraId="19CDABCD" w14:textId="77777777" w:rsidR="0099384C" w:rsidRPr="0099384C" w:rsidRDefault="0099384C" w:rsidP="00993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duration: Target 8-12 minutes</w:t>
      </w:r>
    </w:p>
    <w:p w14:paraId="02449FB5" w14:textId="77777777" w:rsidR="0099384C" w:rsidRPr="0099384C" w:rsidRDefault="0099384C" w:rsidP="00993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usage: 60%+ users use both voice and text modes monthly</w:t>
      </w:r>
    </w:p>
    <w:p w14:paraId="1DAF9A2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 Metrics</w:t>
      </w:r>
    </w:p>
    <w:p w14:paraId="74B8A061" w14:textId="77777777" w:rsidR="0099384C" w:rsidRPr="0099384C" w:rsidRDefault="0099384C" w:rsidP="00993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mastered: Average 10+ per user per month</w:t>
      </w:r>
    </w:p>
    <w:p w14:paraId="69EDA983" w14:textId="77777777" w:rsidR="0099384C" w:rsidRPr="0099384C" w:rsidRDefault="0099384C" w:rsidP="00993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retention rate: 70%+ after 30 days</w:t>
      </w:r>
    </w:p>
    <w:p w14:paraId="5D8D0598" w14:textId="77777777" w:rsidR="0099384C" w:rsidRPr="0099384C" w:rsidRDefault="0099384C" w:rsidP="00993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pattern mastery: 3+ patterns to 80%+ confidence within 60 days</w:t>
      </w:r>
    </w:p>
    <w:p w14:paraId="061C6D7E" w14:textId="77777777" w:rsidR="0099384C" w:rsidRPr="0099384C" w:rsidRDefault="0099384C" w:rsidP="00993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confidence increase: 70%+ report improvement in 30-day survey</w:t>
      </w:r>
    </w:p>
    <w:p w14:paraId="0BA1230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 Metrics</w:t>
      </w:r>
    </w:p>
    <w:p w14:paraId="3FC8F252" w14:textId="77777777" w:rsidR="0099384C" w:rsidRPr="0099384C" w:rsidRDefault="0099384C" w:rsidP="00993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 retention: 80%+</w:t>
      </w:r>
    </w:p>
    <w:p w14:paraId="1B051187" w14:textId="77777777" w:rsidR="0099384C" w:rsidRPr="0099384C" w:rsidRDefault="0099384C" w:rsidP="00993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7 retention: 60%+</w:t>
      </w:r>
    </w:p>
    <w:p w14:paraId="2C7E2470" w14:textId="77777777" w:rsidR="0099384C" w:rsidRPr="0099384C" w:rsidRDefault="0099384C" w:rsidP="00993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30 retention: 40%+</w:t>
      </w:r>
    </w:p>
    <w:p w14:paraId="7E489F98" w14:textId="77777777" w:rsidR="0099384C" w:rsidRPr="0099384C" w:rsidRDefault="0099384C" w:rsidP="00993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90-day paying conversion: 25%+ (future monetization)</w:t>
      </w:r>
    </w:p>
    <w:p w14:paraId="431F924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Metrics</w:t>
      </w:r>
    </w:p>
    <w:p w14:paraId="2D3BF554" w14:textId="77777777" w:rsidR="0099384C" w:rsidRPr="0099384C" w:rsidRDefault="0099384C" w:rsidP="00993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accuracy: 90%+ of AI corrections are grammatically valid</w:t>
      </w:r>
    </w:p>
    <w:p w14:paraId="703F6630" w14:textId="77777777" w:rsidR="0099384C" w:rsidRPr="0099384C" w:rsidRDefault="0099384C" w:rsidP="00993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tip relevance: 80%+ users find tips helpful (monthly survey)</w:t>
      </w:r>
    </w:p>
    <w:p w14:paraId="4B403500" w14:textId="77777777" w:rsidR="0099384C" w:rsidRPr="0099384C" w:rsidRDefault="0099384C" w:rsidP="00993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recognition accuracy: 85%+ word accuracy in transcription</w:t>
      </w:r>
    </w:p>
    <w:p w14:paraId="793E1AB0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D73E6C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E92BC0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Personas</w:t>
      </w:r>
    </w:p>
    <w:p w14:paraId="3E4486E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Persona: "Executive Emma"</w:t>
      </w:r>
    </w:p>
    <w:p w14:paraId="65F8196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Demographics</w:t>
      </w:r>
    </w:p>
    <w:p w14:paraId="79F30A7C" w14:textId="77777777" w:rsidR="0099384C" w:rsidRPr="0099384C" w:rsidRDefault="0099384C" w:rsidP="00993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35</w:t>
      </w:r>
    </w:p>
    <w:p w14:paraId="7BE62C3B" w14:textId="77777777" w:rsidR="0099384C" w:rsidRPr="0099384C" w:rsidRDefault="0099384C" w:rsidP="00993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VP of Partnerships at US tech company</w:t>
      </w:r>
    </w:p>
    <w:p w14:paraId="483BD6EF" w14:textId="77777777" w:rsidR="0099384C" w:rsidRPr="0099384C" w:rsidRDefault="0099384C" w:rsidP="00993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Location: Seattle, WA</w:t>
      </w:r>
    </w:p>
    <w:p w14:paraId="3AB16046" w14:textId="77777777" w:rsidR="0099384C" w:rsidRPr="0099384C" w:rsidRDefault="0099384C" w:rsidP="00993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Brazilian offices in São Paulo and Belo Horizonte</w:t>
      </w:r>
    </w:p>
    <w:p w14:paraId="41C721E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</w:t>
      </w:r>
    </w:p>
    <w:p w14:paraId="0F6CE899" w14:textId="77777777" w:rsidR="0099384C" w:rsidRPr="0099384C" w:rsidRDefault="0099384C" w:rsidP="00993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meetings in Portuguese without translator</w:t>
      </w:r>
    </w:p>
    <w:p w14:paraId="60240035" w14:textId="77777777" w:rsidR="0099384C" w:rsidRPr="0099384C" w:rsidRDefault="0099384C" w:rsidP="00993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rapport with Brazilian partners through language effort</w:t>
      </w:r>
    </w:p>
    <w:p w14:paraId="6028EE28" w14:textId="77777777" w:rsidR="0099384C" w:rsidRPr="0099384C" w:rsidRDefault="0099384C" w:rsidP="00993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cultural nuances in business communications</w:t>
      </w:r>
    </w:p>
    <w:p w14:paraId="1D456CD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0B6E4F8D" w14:textId="77777777" w:rsidR="0099384C" w:rsidRPr="0099384C" w:rsidRDefault="0099384C" w:rsidP="00993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 for traditional classes</w:t>
      </w:r>
    </w:p>
    <w:p w14:paraId="21EE91F7" w14:textId="77777777" w:rsidR="0099384C" w:rsidRPr="0099384C" w:rsidRDefault="0099384C" w:rsidP="00993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Duolingo doesn't teach business vocabulary</w:t>
      </w:r>
    </w:p>
    <w:p w14:paraId="58627DFB" w14:textId="77777777" w:rsidR="0099384C" w:rsidRPr="0099384C" w:rsidRDefault="0099384C" w:rsidP="00993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Embarrassed by mistakes in professional settings</w:t>
      </w:r>
    </w:p>
    <w:p w14:paraId="5587EA70" w14:textId="77777777" w:rsidR="0099384C" w:rsidRPr="0099384C" w:rsidRDefault="0099384C" w:rsidP="00993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practice but no conversation partners available</w:t>
      </w:r>
    </w:p>
    <w:p w14:paraId="5A39A5E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Usage Pattern</w:t>
      </w:r>
    </w:p>
    <w:p w14:paraId="709D5E62" w14:textId="77777777" w:rsidR="0099384C" w:rsidRPr="0099384C" w:rsidRDefault="0099384C" w:rsidP="00993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Morning commute (15 min voice practice)</w:t>
      </w:r>
    </w:p>
    <w:p w14:paraId="603AD7E6" w14:textId="77777777" w:rsidR="0099384C" w:rsidRPr="0099384C" w:rsidRDefault="0099384C" w:rsidP="00993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Lunch breaks (WhatsApp mode)</w:t>
      </w:r>
    </w:p>
    <w:p w14:paraId="4C798DF6" w14:textId="77777777" w:rsidR="0099384C" w:rsidRPr="0099384C" w:rsidRDefault="0099384C" w:rsidP="00993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Evening review (5 min corrections)</w:t>
      </w:r>
    </w:p>
    <w:p w14:paraId="6E47F66C" w14:textId="77777777" w:rsidR="0099384C" w:rsidRPr="0099384C" w:rsidRDefault="0099384C" w:rsidP="00993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Weekend deep-dive (20-30 min lessons)</w:t>
      </w:r>
    </w:p>
    <w:p w14:paraId="59C5883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 need to sound professional in Portuguese, not like I'm ordering at a restaurant."</w:t>
      </w:r>
    </w:p>
    <w:p w14:paraId="0A069C7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Persona: "Startup Sam"</w:t>
      </w:r>
    </w:p>
    <w:p w14:paraId="3AAE355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Demographics</w:t>
      </w:r>
    </w:p>
    <w:p w14:paraId="4840FA7C" w14:textId="77777777" w:rsidR="0099384C" w:rsidRPr="0099384C" w:rsidRDefault="0099384C" w:rsidP="00993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29</w:t>
      </w:r>
    </w:p>
    <w:p w14:paraId="7FD64381" w14:textId="77777777" w:rsidR="0099384C" w:rsidRPr="0099384C" w:rsidRDefault="0099384C" w:rsidP="00993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Founder exploring Brazil market entry</w:t>
      </w:r>
    </w:p>
    <w:p w14:paraId="59E8B19C" w14:textId="77777777" w:rsidR="0099384C" w:rsidRPr="0099384C" w:rsidRDefault="0099384C" w:rsidP="00993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Location: Austin, TX</w:t>
      </w:r>
    </w:p>
    <w:p w14:paraId="4EF2905A" w14:textId="77777777" w:rsidR="0099384C" w:rsidRPr="0099384C" w:rsidRDefault="0099384C" w:rsidP="00993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Potential Brazilian co-founders and investors</w:t>
      </w:r>
    </w:p>
    <w:p w14:paraId="4A98AF0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</w:t>
      </w:r>
    </w:p>
    <w:p w14:paraId="5E7E78D3" w14:textId="77777777" w:rsidR="0099384C" w:rsidRPr="0099384C" w:rsidRDefault="0099384C" w:rsidP="00993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Conversational fluency for fundraising pitches</w:t>
      </w:r>
    </w:p>
    <w:p w14:paraId="34EE3116" w14:textId="77777777" w:rsidR="0099384C" w:rsidRPr="0099384C" w:rsidRDefault="0099384C" w:rsidP="00993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legal/business terminology</w:t>
      </w:r>
    </w:p>
    <w:p w14:paraId="30DDEB31" w14:textId="77777777" w:rsidR="0099384C" w:rsidRPr="0099384C" w:rsidRDefault="0099384C" w:rsidP="009938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Brazilian startup ecosystem</w:t>
      </w:r>
    </w:p>
    <w:p w14:paraId="4C94743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763C4643" w14:textId="77777777" w:rsidR="0099384C" w:rsidRPr="0099384C" w:rsidRDefault="0099384C" w:rsidP="00993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schedule makes classes impossible</w:t>
      </w:r>
    </w:p>
    <w:p w14:paraId="01606D15" w14:textId="77777777" w:rsidR="0099384C" w:rsidRPr="0099384C" w:rsidRDefault="0099384C" w:rsidP="00993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business-specific vocabulary</w:t>
      </w:r>
    </w:p>
    <w:p w14:paraId="6B4571F4" w14:textId="77777777" w:rsidR="0099384C" w:rsidRPr="0099384C" w:rsidRDefault="0099384C" w:rsidP="009938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Wants to learn fast (planning Brazil trip in 3 months)</w:t>
      </w:r>
    </w:p>
    <w:p w14:paraId="623187B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Usage Pattern</w:t>
      </w:r>
    </w:p>
    <w:p w14:paraId="21314AD5" w14:textId="77777777" w:rsidR="0099384C" w:rsidRPr="0099384C" w:rsidRDefault="0099384C" w:rsidP="00993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Intense bursts (3-4 sessions per day for 2 weeks)</w:t>
      </w:r>
    </w:p>
    <w:p w14:paraId="7B1099CD" w14:textId="77777777" w:rsidR="0099384C" w:rsidRPr="0099384C" w:rsidRDefault="0099384C" w:rsidP="00993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maintenance mode (2-3 per week)</w:t>
      </w:r>
    </w:p>
    <w:p w14:paraId="46E9582A" w14:textId="77777777" w:rsidR="0099384C" w:rsidRPr="0099384C" w:rsidRDefault="0099384C" w:rsidP="009938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specific topics before meetings</w:t>
      </w:r>
    </w:p>
    <w:p w14:paraId="00E8257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"I'm pitching Brazilian VCs in 8 weeks. I need to at least understand their questions."</w:t>
      </w:r>
    </w:p>
    <w:p w14:paraId="64F30B4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FF6F70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B042E42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Stories</w:t>
      </w:r>
    </w:p>
    <w:p w14:paraId="4A6F774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User Journeys</w:t>
      </w:r>
    </w:p>
    <w:p w14:paraId="313F24A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 user, I want to...</w:t>
      </w:r>
    </w:p>
    <w:p w14:paraId="5E6DCFF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</w:t>
      </w:r>
    </w:p>
    <w:p w14:paraId="35CF3003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 voice conversation in Portuguese at my current level</w:t>
      </w:r>
    </w:p>
    <w:p w14:paraId="6871A64C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real-time corrections when I make grammatical mistakes</w:t>
      </w:r>
    </w:p>
    <w:p w14:paraId="6B05AF30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visual feedback when AI is listening vs. speaking vs. processing</w:t>
      </w:r>
    </w:p>
    <w:p w14:paraId="541EAEC3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pronunciation feedback with phonetic guides</w:t>
      </w:r>
    </w:p>
    <w:p w14:paraId="38233F17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a spoken summary of my performance after each session</w:t>
      </w:r>
    </w:p>
    <w:p w14:paraId="3B381D70" w14:textId="77777777" w:rsidR="0099384C" w:rsidRPr="0099384C" w:rsidRDefault="0099384C" w:rsidP="009938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conversation topics relevant to my work (business meetings, negotiations, small talk)</w:t>
      </w:r>
    </w:p>
    <w:p w14:paraId="72CE217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 Practice (WhatsApp Mode)</w:t>
      </w:r>
    </w:p>
    <w:p w14:paraId="68E77D0B" w14:textId="77777777" w:rsidR="0099384C" w:rsidRPr="0099384C" w:rsidRDefault="0099384C" w:rsidP="00993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texting in Portuguese with realistic Brazilian slang and abbreviations</w:t>
      </w:r>
    </w:p>
    <w:p w14:paraId="13B4F786" w14:textId="77777777" w:rsidR="0099384C" w:rsidRPr="0099384C" w:rsidRDefault="0099384C" w:rsidP="00993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inline translations when I tap unfamiliar words</w:t>
      </w:r>
    </w:p>
    <w:p w14:paraId="20889212" w14:textId="77777777" w:rsidR="0099384C" w:rsidRPr="0099384C" w:rsidRDefault="0099384C" w:rsidP="00993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a breakdown of slang/abbreviations used after each conversation</w:t>
      </w:r>
    </w:p>
    <w:p w14:paraId="32586D78" w14:textId="77777777" w:rsidR="0099384C" w:rsidRPr="0099384C" w:rsidRDefault="0099384C" w:rsidP="00993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new words directly to my vocabulary library from conversations</w:t>
      </w:r>
    </w:p>
    <w:p w14:paraId="056C5F87" w14:textId="77777777" w:rsidR="0099384C" w:rsidRPr="0099384C" w:rsidRDefault="0099384C" w:rsidP="00993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 both casual friend conversations and professional colleague exchanges</w:t>
      </w:r>
    </w:p>
    <w:p w14:paraId="299963B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&amp; Learning</w:t>
      </w:r>
    </w:p>
    <w:p w14:paraId="7C93E4C8" w14:textId="77777777" w:rsidR="0099384C" w:rsidRPr="0099384C" w:rsidRDefault="0099384C" w:rsidP="00993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all my mistakes in one centralized location</w:t>
      </w:r>
    </w:p>
    <w:p w14:paraId="50BCC36B" w14:textId="77777777" w:rsidR="0099384C" w:rsidRPr="0099384C" w:rsidRDefault="0099384C" w:rsidP="00993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why each mistake was wrong with clear explanations</w:t>
      </w:r>
    </w:p>
    <w:p w14:paraId="74A1B5F6" w14:textId="77777777" w:rsidR="0099384C" w:rsidRPr="0099384C" w:rsidRDefault="0099384C" w:rsidP="00993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how to practice each correction (flashcards, conversation, or scenario)</w:t>
      </w:r>
    </w:p>
    <w:p w14:paraId="7ACE9341" w14:textId="77777777" w:rsidR="0099384C" w:rsidRPr="0099384C" w:rsidRDefault="0099384C" w:rsidP="00993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my progress on mastering specific grammar patterns</w:t>
      </w:r>
    </w:p>
    <w:p w14:paraId="61F40C3D" w14:textId="77777777" w:rsidR="0099384C" w:rsidRPr="0099384C" w:rsidRDefault="0099384C" w:rsidP="00993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spaced repetition reminders for corrections I haven't mastered</w:t>
      </w:r>
    </w:p>
    <w:p w14:paraId="6A86621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 Tracking</w:t>
      </w:r>
    </w:p>
    <w:p w14:paraId="406DF5B4" w14:textId="77777777" w:rsidR="0099384C" w:rsidRPr="0099384C" w:rsidRDefault="0099384C" w:rsidP="00993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my current Portuguese level (A2, B1, B2, etc.) with visual indicators</w:t>
      </w:r>
    </w:p>
    <w:p w14:paraId="5577E311" w14:textId="77777777" w:rsidR="0099384C" w:rsidRPr="0099384C" w:rsidRDefault="0099384C" w:rsidP="00993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vocabulary growth over time with charts</w:t>
      </w:r>
    </w:p>
    <w:p w14:paraId="734ED37F" w14:textId="77777777" w:rsidR="0099384C" w:rsidRPr="0099384C" w:rsidRDefault="0099384C" w:rsidP="00993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View grammar mastery levels with progress rings</w:t>
      </w:r>
    </w:p>
    <w:p w14:paraId="3214A48D" w14:textId="77777777" w:rsidR="0099384C" w:rsidRPr="0099384C" w:rsidRDefault="0099384C" w:rsidP="00993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daily micro-goals based on my weak spots</w:t>
      </w:r>
    </w:p>
    <w:p w14:paraId="5CF980F9" w14:textId="77777777" w:rsidR="0099384C" w:rsidRPr="0099384C" w:rsidRDefault="0099384C" w:rsidP="00993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Celebrate milestones when I master grammar patterns or vocabulary</w:t>
      </w:r>
    </w:p>
    <w:p w14:paraId="6AD5C2C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Customization</w:t>
      </w:r>
    </w:p>
    <w:p w14:paraId="259EECFE" w14:textId="77777777" w:rsidR="0099384C" w:rsidRPr="0099384C" w:rsidRDefault="0099384C" w:rsidP="00993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difficulty level for each practice session</w:t>
      </w:r>
    </w:p>
    <w:p w14:paraId="5CF6A0DE" w14:textId="77777777" w:rsidR="0099384C" w:rsidRPr="0099384C" w:rsidRDefault="0099384C" w:rsidP="00993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custom vocabulary words with personal context</w:t>
      </w:r>
    </w:p>
    <w:p w14:paraId="7C864142" w14:textId="77777777" w:rsidR="0099384C" w:rsidRPr="0099384C" w:rsidRDefault="0099384C" w:rsidP="00993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lesson topics for targeted practice later</w:t>
      </w:r>
    </w:p>
    <w:p w14:paraId="45826E4C" w14:textId="77777777" w:rsidR="0099384C" w:rsidRPr="0099384C" w:rsidRDefault="0099384C" w:rsidP="00993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 my daily goals based on available time</w:t>
      </w:r>
    </w:p>
    <w:p w14:paraId="37CE340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 &amp; Error States</w:t>
      </w:r>
    </w:p>
    <w:p w14:paraId="7CAF936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</w:t>
      </w:r>
    </w:p>
    <w:p w14:paraId="76B7284A" w14:textId="77777777" w:rsidR="0099384C" w:rsidRPr="0099384C" w:rsidRDefault="0099384C" w:rsidP="00993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background noise gracefully (notify user if audio quality is poor)</w:t>
      </w:r>
    </w:p>
    <w:p w14:paraId="6B91968A" w14:textId="77777777" w:rsidR="0099384C" w:rsidRPr="0099384C" w:rsidRDefault="0099384C" w:rsidP="00993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interruptions (phone calls, notifications) without losing session progress</w:t>
      </w:r>
    </w:p>
    <w:p w14:paraId="4B492F7B" w14:textId="77777777" w:rsidR="0099384C" w:rsidRPr="0099384C" w:rsidRDefault="0099384C" w:rsidP="00993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offline mode for completed lessons (not real-time practice)</w:t>
      </w:r>
    </w:p>
    <w:p w14:paraId="51AF6B8E" w14:textId="77777777" w:rsidR="0099384C" w:rsidRPr="0099384C" w:rsidRDefault="0099384C" w:rsidP="00993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 from API failures with cached content</w:t>
      </w:r>
    </w:p>
    <w:p w14:paraId="51BE19A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Mode</w:t>
      </w:r>
    </w:p>
    <w:p w14:paraId="04EBDBB1" w14:textId="77777777" w:rsidR="0099384C" w:rsidRPr="0099384C" w:rsidRDefault="0099384C" w:rsidP="009938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rapid-fire typing and autocorrect interference</w:t>
      </w:r>
    </w:p>
    <w:p w14:paraId="6757C09B" w14:textId="77777777" w:rsidR="0099384C" w:rsidRPr="0099384C" w:rsidRDefault="0099384C" w:rsidP="009938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emoji keyboard without breaking conversation flow</w:t>
      </w:r>
    </w:p>
    <w:p w14:paraId="2C84FA10" w14:textId="77777777" w:rsidR="0099384C" w:rsidRPr="0099384C" w:rsidRDefault="0099384C" w:rsidP="009938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users to restart conversations if they get lost</w:t>
      </w:r>
    </w:p>
    <w:p w14:paraId="047A060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Hub</w:t>
      </w:r>
    </w:p>
    <w:p w14:paraId="58467962" w14:textId="77777777" w:rsidR="0099384C" w:rsidRPr="0099384C" w:rsidRDefault="0099384C" w:rsidP="009938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duplicate correction entries for the same mistake</w:t>
      </w:r>
    </w:p>
    <w:p w14:paraId="22AB96F2" w14:textId="77777777" w:rsidR="0099384C" w:rsidRPr="0099384C" w:rsidRDefault="0099384C" w:rsidP="009938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 mastered corrections after 90 days of no errors</w:t>
      </w:r>
    </w:p>
    <w:p w14:paraId="2BCA7C6F" w14:textId="77777777" w:rsidR="0099384C" w:rsidRPr="0099384C" w:rsidRDefault="0099384C" w:rsidP="009938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edge cases where user correction is actually valid (regional variation)</w:t>
      </w:r>
    </w:p>
    <w:p w14:paraId="121482D9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EAF950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7EC6E1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0449199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Live Voice Practice</w:t>
      </w:r>
    </w:p>
    <w:p w14:paraId="0368760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FR-1.1: Session Initiation</w:t>
      </w:r>
    </w:p>
    <w:p w14:paraId="5984A3C9" w14:textId="77777777" w:rsidR="0099384C" w:rsidRPr="0099384C" w:rsidRDefault="0099384C" w:rsidP="00993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selects difficulty level (beginner, intermediate, advanced)</w:t>
      </w:r>
    </w:p>
    <w:p w14:paraId="508C4D88" w14:textId="77777777" w:rsidR="0099384C" w:rsidRPr="0099384C" w:rsidRDefault="0099384C" w:rsidP="00993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chooses conversation topic or accepts AI suggestion based on gaps</w:t>
      </w:r>
    </w:p>
    <w:p w14:paraId="31872962" w14:textId="77777777" w:rsidR="0099384C" w:rsidRPr="0099384C" w:rsidRDefault="0099384C" w:rsidP="00993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sets session length (5, 10, or 15 minutes)</w:t>
      </w:r>
    </w:p>
    <w:p w14:paraId="294B5950" w14:textId="77777777" w:rsidR="0099384C" w:rsidRPr="0099384C" w:rsidRDefault="0099384C" w:rsidP="00993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loads appropriate conversation prompts and vocabulary</w:t>
      </w:r>
    </w:p>
    <w:p w14:paraId="4AAE1B3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FR-1.2: Real-Time Conversation</w:t>
      </w:r>
    </w:p>
    <w:p w14:paraId="14560B6F" w14:textId="77777777" w:rsidR="0099384C" w:rsidRPr="0099384C" w:rsidRDefault="0099384C" w:rsidP="00993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speaks only in Portuguese (except grammar explanations)</w:t>
      </w:r>
    </w:p>
    <w:p w14:paraId="440152A1" w14:textId="77777777" w:rsidR="0099384C" w:rsidRPr="0099384C" w:rsidRDefault="0099384C" w:rsidP="00993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displays visual status: Listening 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🎤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Processing 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🤔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Speaking 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🗣️</w:t>
      </w:r>
    </w:p>
    <w:p w14:paraId="01CBB1E6" w14:textId="77777777" w:rsidR="0099384C" w:rsidRPr="0099384C" w:rsidRDefault="0099384C" w:rsidP="00993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responds within 3 seconds of user finishing speech</w:t>
      </w:r>
    </w:p>
    <w:p w14:paraId="7E747C00" w14:textId="77777777" w:rsidR="0099384C" w:rsidRPr="0099384C" w:rsidRDefault="0099384C" w:rsidP="00993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complexity adapts to user's current level</w:t>
      </w:r>
    </w:p>
    <w:p w14:paraId="55C5F5B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FR-1.3: Mistake Detection &amp; Correction</w:t>
      </w:r>
    </w:p>
    <w:p w14:paraId="2670B65D" w14:textId="77777777" w:rsidR="0099384C" w:rsidRPr="0099384C" w:rsidRDefault="0099384C" w:rsidP="009938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flags grammatical errors in real-time</w:t>
      </w:r>
    </w:p>
    <w:p w14:paraId="4D10E6CD" w14:textId="77777777" w:rsidR="0099384C" w:rsidRPr="0099384C" w:rsidRDefault="0099384C" w:rsidP="009938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stored in Corrections Hub with timestamp</w:t>
      </w:r>
    </w:p>
    <w:p w14:paraId="1C731839" w14:textId="77777777" w:rsidR="0099384C" w:rsidRPr="0099384C" w:rsidRDefault="0099384C" w:rsidP="009938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 feedback provided mid-conversation ("Quase! Melhor seria: [correct version]")</w:t>
      </w:r>
    </w:p>
    <w:p w14:paraId="0674FCB5" w14:textId="77777777" w:rsidR="0099384C" w:rsidRPr="0099384C" w:rsidRDefault="0099384C" w:rsidP="009938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errors flagged for post-session review</w:t>
      </w:r>
    </w:p>
    <w:p w14:paraId="510F4F7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FR-1.4: Pronunciation Feedback</w:t>
      </w:r>
    </w:p>
    <w:p w14:paraId="53698743" w14:textId="77777777" w:rsidR="0099384C" w:rsidRPr="0099384C" w:rsidRDefault="0099384C" w:rsidP="009938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identifies mispronounced words</w:t>
      </w:r>
    </w:p>
    <w:p w14:paraId="12770429" w14:textId="77777777" w:rsidR="0099384C" w:rsidRPr="0099384C" w:rsidRDefault="0099384C" w:rsidP="009938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IPA notation or simplified phonetic guide</w:t>
      </w:r>
    </w:p>
    <w:p w14:paraId="7AE7652B" w14:textId="77777777" w:rsidR="0099384C" w:rsidRPr="0099384C" w:rsidRDefault="0099384C" w:rsidP="009938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Plays correct pronunciation (audio playback)</w:t>
      </w:r>
    </w:p>
    <w:p w14:paraId="1A211F61" w14:textId="77777777" w:rsidR="0099384C" w:rsidRPr="0099384C" w:rsidRDefault="0099384C" w:rsidP="009938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Adds flagged words to pronunciation practice queue</w:t>
      </w:r>
    </w:p>
    <w:p w14:paraId="03BD905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FR-1.5: Post-Session Summary</w:t>
      </w:r>
    </w:p>
    <w:p w14:paraId="1A578472" w14:textId="77777777" w:rsidR="0099384C" w:rsidRPr="0099384C" w:rsidRDefault="0099384C" w:rsidP="009938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provides spoken feedback immediately after session ends</w:t>
      </w:r>
    </w:p>
    <w:p w14:paraId="2A80C249" w14:textId="77777777" w:rsidR="0099384C" w:rsidRPr="0099384C" w:rsidRDefault="0099384C" w:rsidP="009938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Written summary includes: </w:t>
      </w:r>
    </w:p>
    <w:p w14:paraId="28AA3F31" w14:textId="77777777" w:rsidR="0099384C" w:rsidRPr="0099384C" w:rsidRDefault="0099384C" w:rsidP="0099384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made with explanations</w:t>
      </w:r>
    </w:p>
    <w:p w14:paraId="2646F805" w14:textId="77777777" w:rsidR="0099384C" w:rsidRPr="0099384C" w:rsidRDefault="0099384C" w:rsidP="0099384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vocabulary introduced</w:t>
      </w:r>
    </w:p>
    <w:p w14:paraId="0BA59AA8" w14:textId="77777777" w:rsidR="0099384C" w:rsidRPr="0099384C" w:rsidRDefault="0099384C" w:rsidP="0099384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issues flagged</w:t>
      </w:r>
    </w:p>
    <w:p w14:paraId="6B2AD367" w14:textId="77777777" w:rsidR="0099384C" w:rsidRPr="0099384C" w:rsidRDefault="0099384C" w:rsidP="0099384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Suggested focus for next session</w:t>
      </w:r>
    </w:p>
    <w:p w14:paraId="64FD1558" w14:textId="77777777" w:rsidR="0099384C" w:rsidRPr="0099384C" w:rsidRDefault="0099384C" w:rsidP="009938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route corrections to practice modules</w:t>
      </w:r>
    </w:p>
    <w:p w14:paraId="5C28C5A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2332AA93" w14:textId="77777777" w:rsidR="0099384C" w:rsidRPr="0099384C" w:rsidRDefault="0099384C" w:rsidP="009938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Speech-to-text accuracy: 85%+ for Portuguese</w:t>
      </w:r>
    </w:p>
    <w:p w14:paraId="69C69142" w14:textId="77777777" w:rsidR="0099384C" w:rsidRPr="0099384C" w:rsidRDefault="0099384C" w:rsidP="009938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Text-to-speech: Natural Brazilian Portuguese accent (São Paulo or Rio)</w:t>
      </w:r>
    </w:p>
    <w:p w14:paraId="01BF723D" w14:textId="77777777" w:rsidR="0099384C" w:rsidRPr="0099384C" w:rsidRDefault="0099384C" w:rsidP="009938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Latency: &lt;3 seconds from user speech end to AI response start</w:t>
      </w:r>
    </w:p>
    <w:p w14:paraId="288E38CC" w14:textId="77777777" w:rsidR="0099384C" w:rsidRPr="0099384C" w:rsidRDefault="0099384C" w:rsidP="009938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persistence: Save progress if app closes unexpectedly</w:t>
      </w:r>
    </w:p>
    <w:p w14:paraId="7325AB26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B834A3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723B4C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Text Practice (WhatsApp Mode)</w:t>
      </w:r>
    </w:p>
    <w:p w14:paraId="7FDA5C2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FR-2.1: Conversation Interface</w:t>
      </w:r>
    </w:p>
    <w:p w14:paraId="770E30A9" w14:textId="77777777" w:rsidR="0099384C" w:rsidRPr="0099384C" w:rsidRDefault="0099384C" w:rsidP="009938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mimics WhatsApp: message bubbles, timestamps, read receipts</w:t>
      </w:r>
    </w:p>
    <w:p w14:paraId="766DC431" w14:textId="77777777" w:rsidR="0099384C" w:rsidRPr="0099384C" w:rsidRDefault="0099384C" w:rsidP="009938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AI character has Brazilian name and avatar (randomized or user-selectable)</w:t>
      </w:r>
    </w:p>
    <w:p w14:paraId="6C0C954B" w14:textId="77777777" w:rsidR="0099384C" w:rsidRPr="0099384C" w:rsidRDefault="0099384C" w:rsidP="009938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Typing indicators when AI is composing response</w:t>
      </w:r>
    </w:p>
    <w:p w14:paraId="39C84413" w14:textId="77777777" w:rsidR="0099384C" w:rsidRPr="0099384C" w:rsidRDefault="0099384C" w:rsidP="009938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for emoji picker with common Brazilian emoji usage</w:t>
      </w:r>
    </w:p>
    <w:p w14:paraId="52E8610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FR-2.2: Difficulty-Adaptive Content</w:t>
      </w:r>
    </w:p>
    <w:p w14:paraId="37DFE286" w14:textId="77777777" w:rsidR="0099384C" w:rsidRPr="0099384C" w:rsidRDefault="0099384C" w:rsidP="009938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Beginner: Standard Portuguese, minimal slang, full words</w:t>
      </w:r>
    </w:p>
    <w:p w14:paraId="23020E5D" w14:textId="77777777" w:rsidR="0099384C" w:rsidRPr="0099384C" w:rsidRDefault="0099384C" w:rsidP="009938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Intermediate: Common abbreviations (vc, tbm, blz), moderate slang</w:t>
      </w:r>
    </w:p>
    <w:p w14:paraId="20EDDDE7" w14:textId="77777777" w:rsidR="0099384C" w:rsidRPr="0099384C" w:rsidRDefault="0099384C" w:rsidP="009938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Advanced: Heavy slang, regional variations, complex abbreviations</w:t>
      </w:r>
    </w:p>
    <w:p w14:paraId="6066B1C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FR-2.3: Conversation Flow</w:t>
      </w:r>
    </w:p>
    <w:p w14:paraId="5EBEBE03" w14:textId="77777777" w:rsidR="0099384C" w:rsidRPr="0099384C" w:rsidRDefault="0099384C" w:rsidP="009938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3-7 message exchanges per conversation</w:t>
      </w:r>
    </w:p>
    <w:p w14:paraId="568C650F" w14:textId="77777777" w:rsidR="0099384C" w:rsidRPr="0099384C" w:rsidRDefault="0099384C" w:rsidP="009938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 weekend plans, work updates, food/dining, sports, current events</w:t>
      </w:r>
    </w:p>
    <w:p w14:paraId="630DE6D6" w14:textId="77777777" w:rsidR="0099384C" w:rsidRPr="0099384C" w:rsidRDefault="0099384C" w:rsidP="009938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can initiate or respond to user initiation</w:t>
      </w:r>
    </w:p>
    <w:p w14:paraId="275D7949" w14:textId="77777777" w:rsidR="0099384C" w:rsidRPr="0099384C" w:rsidRDefault="0099384C" w:rsidP="009938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Natural conversation pacing (AI doesn't respond instantly)</w:t>
      </w:r>
    </w:p>
    <w:p w14:paraId="48029B5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FR-2.4: Inline Translation</w:t>
      </w:r>
    </w:p>
    <w:p w14:paraId="270D5C4D" w14:textId="77777777" w:rsidR="0099384C" w:rsidRPr="0099384C" w:rsidRDefault="0099384C" w:rsidP="009938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any Portuguese word/phrase</w:t>
      </w:r>
    </w:p>
    <w:p w14:paraId="469AC2B3" w14:textId="77777777" w:rsidR="0099384C" w:rsidRPr="0099384C" w:rsidRDefault="0099384C" w:rsidP="009938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Non-intrusive overlay displays English translation</w:t>
      </w:r>
    </w:p>
    <w:p w14:paraId="3A2C26DE" w14:textId="77777777" w:rsidR="0099384C" w:rsidRPr="0099384C" w:rsidRDefault="0099384C" w:rsidP="009938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to "Add to Vocabulary Library" from overlay</w:t>
      </w:r>
    </w:p>
    <w:p w14:paraId="4ADBE452" w14:textId="77777777" w:rsidR="0099384C" w:rsidRPr="0099384C" w:rsidRDefault="0099384C" w:rsidP="009938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which words user looks up (triggers practice suggestions)</w:t>
      </w:r>
    </w:p>
    <w:p w14:paraId="70D2F72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FR-2.5: Post-Conversation Breakdown</w:t>
      </w:r>
    </w:p>
    <w:p w14:paraId="68616DEF" w14:textId="77777777" w:rsidR="0099384C" w:rsidRPr="0099384C" w:rsidRDefault="0099384C" w:rsidP="009938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Used section with confidence ratings (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⭐⭐⭐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CC35BF0" w14:textId="77777777" w:rsidR="0099384C" w:rsidRPr="0099384C" w:rsidRDefault="0099384C" w:rsidP="009938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Spotted section highlighting patterns used</w:t>
      </w:r>
    </w:p>
    <w:p w14:paraId="6DAAF887" w14:textId="77777777" w:rsidR="0099384C" w:rsidRPr="0099384C" w:rsidRDefault="0099384C" w:rsidP="009938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Notes explaining context or norms</w:t>
      </w:r>
    </w:p>
    <w:p w14:paraId="530D33ED" w14:textId="77777777" w:rsidR="0099384C" w:rsidRPr="0099384C" w:rsidRDefault="0099384C" w:rsidP="009938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Slang/Abbreviation glossary</w:t>
      </w:r>
    </w:p>
    <w:p w14:paraId="3C8DDFB1" w14:textId="77777777" w:rsidR="0099384C" w:rsidRPr="0099384C" w:rsidRDefault="0099384C" w:rsidP="009938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routing options (flashcards, corrections, etc.)</w:t>
      </w:r>
    </w:p>
    <w:p w14:paraId="29CB65E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7B1188F6" w14:textId="77777777" w:rsidR="0099384C" w:rsidRPr="0099384C" w:rsidRDefault="0099384C" w:rsidP="009938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 rendering latency: &lt;500ms</w:t>
      </w:r>
    </w:p>
    <w:p w14:paraId="6AC04617" w14:textId="77777777" w:rsidR="0099384C" w:rsidRPr="0099384C" w:rsidRDefault="0099384C" w:rsidP="009938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Translation lookup: &lt;1 second</w:t>
      </w:r>
    </w:p>
    <w:p w14:paraId="6D4DE2CE" w14:textId="77777777" w:rsidR="0099384C" w:rsidRPr="0099384C" w:rsidRDefault="0099384C" w:rsidP="009938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history: Store last 30 conversations per user</w:t>
      </w:r>
    </w:p>
    <w:p w14:paraId="6002DBBD" w14:textId="77777777" w:rsidR="0099384C" w:rsidRPr="0099384C" w:rsidRDefault="0099384C" w:rsidP="009938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support: Display cached conversations, no new conversations</w:t>
      </w:r>
    </w:p>
    <w:p w14:paraId="68B4D8DE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D593962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CF0BC7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Corrections Hub</w:t>
      </w:r>
    </w:p>
    <w:p w14:paraId="3A7B698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FR-3.1: Correction Capture</w:t>
      </w:r>
    </w:p>
    <w:p w14:paraId="2B8BB4A9" w14:textId="77777777" w:rsidR="0099384C" w:rsidRPr="0099384C" w:rsidRDefault="0099384C" w:rsidP="009938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Auto-capture from Voice Practice errors</w:t>
      </w:r>
    </w:p>
    <w:p w14:paraId="299E8AB7" w14:textId="77777777" w:rsidR="0099384C" w:rsidRPr="0099384C" w:rsidRDefault="0099384C" w:rsidP="009938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Auto-capture from Text Practice grammar issues</w:t>
      </w:r>
    </w:p>
    <w:p w14:paraId="423C67B8" w14:textId="77777777" w:rsidR="0099384C" w:rsidRPr="0099384C" w:rsidRDefault="0099384C" w:rsidP="009938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Auto-capture from Lesson exercise mistakes</w:t>
      </w:r>
    </w:p>
    <w:p w14:paraId="2263E47F" w14:textId="77777777" w:rsidR="0099384C" w:rsidRPr="0099384C" w:rsidRDefault="0099384C" w:rsidP="009938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entry option for corrections from outside app</w:t>
      </w:r>
    </w:p>
    <w:p w14:paraId="6D41B02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FR-3.2: Correction Card Structure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correction entry includes:</w:t>
      </w:r>
    </w:p>
    <w:p w14:paraId="0C0ED395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user said/wrote (mistake)</w:t>
      </w:r>
    </w:p>
    <w:p w14:paraId="2FD7BCB1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form</w:t>
      </w:r>
    </w:p>
    <w:p w14:paraId="026EA9AC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rule explanation</w:t>
      </w:r>
    </w:p>
    <w:p w14:paraId="6A6FD704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context (why this matters)</w:t>
      </w:r>
    </w:p>
    <w:p w14:paraId="5F98A2C0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score (1-5 stars)</w:t>
      </w:r>
    </w:p>
    <w:p w14:paraId="7DA8789D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review date (spaced repetition)</w:t>
      </w:r>
    </w:p>
    <w:p w14:paraId="43280935" w14:textId="77777777" w:rsidR="0099384C" w:rsidRPr="0099384C" w:rsidRDefault="0099384C" w:rsidP="009938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status (flashcard created, used in conversation, etc.)</w:t>
      </w:r>
    </w:p>
    <w:p w14:paraId="71F61EE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FR-3.3: Practice Routing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selects practice method for each correction:</w:t>
      </w:r>
    </w:p>
    <w:p w14:paraId="0A0D60CA" w14:textId="77777777" w:rsidR="0099384C" w:rsidRPr="0099384C" w:rsidRDefault="0099384C" w:rsidP="009938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Flashcards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Creates conjugation drill or translation card</w:t>
      </w:r>
    </w:p>
    <w:p w14:paraId="3E46CE12" w14:textId="77777777" w:rsidR="0099384C" w:rsidRPr="0099384C" w:rsidRDefault="0099384C" w:rsidP="009938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incorporates this pattern in next voice session</w:t>
      </w:r>
    </w:p>
    <w:p w14:paraId="3D5C5438" w14:textId="77777777" w:rsidR="0099384C" w:rsidRPr="0099384C" w:rsidRDefault="0099384C" w:rsidP="009938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Scenario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Generates text conversation requiring this structure</w:t>
      </w:r>
    </w:p>
    <w:p w14:paraId="1A17AD5B" w14:textId="77777777" w:rsidR="0099384C" w:rsidRPr="0099384C" w:rsidRDefault="0099384C" w:rsidP="009938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 as Mastered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Removes from active queue, archives for review</w:t>
      </w:r>
    </w:p>
    <w:p w14:paraId="19623AB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FR-3.4: Spaced Repetition Logic</w:t>
      </w:r>
    </w:p>
    <w:p w14:paraId="6872B92B" w14:textId="77777777" w:rsidR="0099384C" w:rsidRPr="0099384C" w:rsidRDefault="0099384C" w:rsidP="009938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review: 1 day after mistake</w:t>
      </w:r>
    </w:p>
    <w:p w14:paraId="1436A627" w14:textId="77777777" w:rsidR="0099384C" w:rsidRPr="0099384C" w:rsidRDefault="0099384C" w:rsidP="009938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Subsequent reviews: 3 days, 7 days, 14 days, 30 days</w:t>
      </w:r>
    </w:p>
    <w:p w14:paraId="0F90DF7E" w14:textId="77777777" w:rsidR="0099384C" w:rsidRPr="0099384C" w:rsidRDefault="0099384C" w:rsidP="009938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correct use increases confidence score</w:t>
      </w:r>
    </w:p>
    <w:p w14:paraId="43DA9687" w14:textId="77777777" w:rsidR="0099384C" w:rsidRPr="0099384C" w:rsidRDefault="0099384C" w:rsidP="009938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consecutive correct uses = mastered</w:t>
      </w:r>
    </w:p>
    <w:p w14:paraId="33CD83E6" w14:textId="77777777" w:rsidR="0099384C" w:rsidRPr="0099384C" w:rsidRDefault="0099384C" w:rsidP="009938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Mastered corrections reviewed quarterly</w:t>
      </w:r>
    </w:p>
    <w:p w14:paraId="6E49D3A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FR-3.5: Bulk Actions</w:t>
      </w:r>
    </w:p>
    <w:p w14:paraId="21490030" w14:textId="77777777" w:rsidR="0099384C" w:rsidRPr="0099384C" w:rsidRDefault="0099384C" w:rsidP="009938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corrections by: grammar type, confidence level, date range</w:t>
      </w:r>
    </w:p>
    <w:p w14:paraId="0899018A" w14:textId="77777777" w:rsidR="0099384C" w:rsidRPr="0099384C" w:rsidRDefault="0099384C" w:rsidP="009938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 create flashcards from multiple corrections</w:t>
      </w:r>
    </w:p>
    <w:p w14:paraId="70DCC546" w14:textId="77777777" w:rsidR="0099384C" w:rsidRPr="0099384C" w:rsidRDefault="0099384C" w:rsidP="009938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corrections as PDF for offline review</w:t>
      </w:r>
    </w:p>
    <w:p w14:paraId="60890CD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04BE31B5" w14:textId="77777777" w:rsidR="0099384C" w:rsidRPr="0099384C" w:rsidRDefault="0099384C" w:rsidP="009938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deduplication: Prevent duplicate entries for same mistake</w:t>
      </w:r>
    </w:p>
    <w:p w14:paraId="0F859691" w14:textId="77777777" w:rsidR="0099384C" w:rsidRPr="0099384C" w:rsidRDefault="0099384C" w:rsidP="009938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Database: Store unlimited corrections per user</w:t>
      </w:r>
    </w:p>
    <w:p w14:paraId="12EDF9CB" w14:textId="77777777" w:rsidR="0099384C" w:rsidRPr="0099384C" w:rsidRDefault="0099384C" w:rsidP="009938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Sync: Real-time updates across devices</w:t>
      </w:r>
    </w:p>
    <w:p w14:paraId="4E948E4D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7E4CFB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4240A9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Learning Dashboard</w:t>
      </w:r>
    </w:p>
    <w:p w14:paraId="65B7554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FR-4.1: Progress Overview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 at top of dashboard:</w:t>
      </w:r>
    </w:p>
    <w:p w14:paraId="454EE8B2" w14:textId="77777777" w:rsidR="0099384C" w:rsidRPr="0099384C" w:rsidRDefault="0099384C" w:rsidP="009938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Current level (A2, B1, B2, C1) with visual progress ring</w:t>
      </w:r>
    </w:p>
    <w:p w14:paraId="7F41CA14" w14:textId="77777777" w:rsidR="0099384C" w:rsidRPr="0099384C" w:rsidRDefault="0099384C" w:rsidP="009938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Days active streak</w:t>
      </w:r>
    </w:p>
    <w:p w14:paraId="19F2642B" w14:textId="77777777" w:rsidR="0099384C" w:rsidRPr="0099384C" w:rsidRDefault="0099384C" w:rsidP="009938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conversation minutes this month</w:t>
      </w:r>
    </w:p>
    <w:p w14:paraId="02F985B0" w14:textId="77777777" w:rsidR="0099384C" w:rsidRPr="0099384C" w:rsidRDefault="0099384C" w:rsidP="009938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Words mastered count</w:t>
      </w:r>
    </w:p>
    <w:p w14:paraId="398A700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FR-4.2: Grammar Mastery Visualization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Progress rings for each grammar category:</w:t>
      </w:r>
    </w:p>
    <w:p w14:paraId="0EF89424" w14:textId="77777777" w:rsidR="0099384C" w:rsidRPr="0099384C" w:rsidRDefault="0099384C" w:rsidP="009938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 conjugations (present, past, future)</w:t>
      </w:r>
    </w:p>
    <w:p w14:paraId="7157DA27" w14:textId="77777777" w:rsidR="0099384C" w:rsidRPr="0099384C" w:rsidRDefault="0099384C" w:rsidP="009938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Subjunctive mood</w:t>
      </w:r>
    </w:p>
    <w:p w14:paraId="52590965" w14:textId="77777777" w:rsidR="0099384C" w:rsidRPr="0099384C" w:rsidRDefault="0099384C" w:rsidP="009938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Prepositions</w:t>
      </w:r>
    </w:p>
    <w:p w14:paraId="3CCA51DE" w14:textId="77777777" w:rsidR="0099384C" w:rsidRPr="0099384C" w:rsidRDefault="0099384C" w:rsidP="009938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agreement</w:t>
      </w:r>
    </w:p>
    <w:p w14:paraId="38B373E3" w14:textId="77777777" w:rsidR="0099384C" w:rsidRPr="0099384C" w:rsidRDefault="0099384C" w:rsidP="009938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 vs. informal registers</w:t>
      </w:r>
    </w:p>
    <w:p w14:paraId="577194D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ring shows:</w:t>
      </w:r>
    </w:p>
    <w:p w14:paraId="3B670F76" w14:textId="77777777" w:rsidR="0099384C" w:rsidRPr="0099384C" w:rsidRDefault="0099384C" w:rsidP="009938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Percentage mastered (0-100%)</w:t>
      </w:r>
    </w:p>
    <w:p w14:paraId="7BC8ED2B" w14:textId="77777777" w:rsidR="0099384C" w:rsidRPr="0099384C" w:rsidRDefault="0099384C" w:rsidP="009938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 rating (1-5 stars)</w:t>
      </w:r>
    </w:p>
    <w:p w14:paraId="663F7983" w14:textId="77777777" w:rsidR="0099384C" w:rsidRPr="0099384C" w:rsidRDefault="0099384C" w:rsidP="009938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practiced date</w:t>
      </w:r>
    </w:p>
    <w:p w14:paraId="2C25903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FR-4.3: Vocabulary Growth Chart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Line chart showing over time:</w:t>
      </w:r>
    </w:p>
    <w:p w14:paraId="3819C6CD" w14:textId="77777777" w:rsidR="0099384C" w:rsidRPr="0099384C" w:rsidRDefault="0099384C" w:rsidP="009938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words learned (cumulative)</w:t>
      </w:r>
    </w:p>
    <w:p w14:paraId="4FEC6AE2" w14:textId="77777777" w:rsidR="0099384C" w:rsidRPr="0099384C" w:rsidRDefault="0099384C" w:rsidP="009938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vocabulary (words used in last 30 days)</w:t>
      </w:r>
    </w:p>
    <w:p w14:paraId="3BCD33B9" w14:textId="77777777" w:rsidR="0099384C" w:rsidRPr="0099384C" w:rsidRDefault="0099384C" w:rsidP="009938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Passive vocabulary (recognized but not used)</w:t>
      </w:r>
    </w:p>
    <w:p w14:paraId="4A460EF5" w14:textId="77777777" w:rsidR="0099384C" w:rsidRPr="0099384C" w:rsidRDefault="0099384C" w:rsidP="009938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Retention rate (words remembered from previous months)</w:t>
      </w:r>
    </w:p>
    <w:p w14:paraId="7CB8A32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ranges: 7 days, 30 days, 90 days, all time</w:t>
      </w:r>
    </w:p>
    <w:p w14:paraId="5258A47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FR-4.4: Daily Goal System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Small card at top of dashboard:</w:t>
      </w:r>
    </w:p>
    <w:p w14:paraId="2DAABFE7" w14:textId="77777777" w:rsidR="0099384C" w:rsidRPr="0099384C" w:rsidRDefault="0099384C" w:rsidP="009938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AI-generated micro-goal based on user's weak spots</w:t>
      </w:r>
    </w:p>
    <w:p w14:paraId="0A90C3C2" w14:textId="77777777" w:rsidR="0099384C" w:rsidRPr="0099384C" w:rsidRDefault="0099384C" w:rsidP="009938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 "Practice 5 new words today" / "Complete one voice session" / "Review 10 corrections"</w:t>
      </w:r>
    </w:p>
    <w:p w14:paraId="6EB29DD9" w14:textId="77777777" w:rsidR="0099384C" w:rsidRPr="0099384C" w:rsidRDefault="0099384C" w:rsidP="009938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indicator (0/5 words practiced)</w:t>
      </w:r>
    </w:p>
    <w:p w14:paraId="555E8CC2" w14:textId="77777777" w:rsidR="0099384C" w:rsidRPr="0099384C" w:rsidRDefault="0099384C" w:rsidP="009938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to change goal or mark complete</w:t>
      </w:r>
    </w:p>
    <w:p w14:paraId="274AE324" w14:textId="77777777" w:rsidR="0099384C" w:rsidRPr="0099384C" w:rsidRDefault="0099384C" w:rsidP="009938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Streak counter for consecutive days meeting goals</w:t>
      </w:r>
    </w:p>
    <w:p w14:paraId="7EF8AEC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FR-4.5: Recent Activity Feed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Chronological list showing:</w:t>
      </w:r>
    </w:p>
    <w:p w14:paraId="2556B655" w14:textId="77777777" w:rsidR="0099384C" w:rsidRPr="0099384C" w:rsidRDefault="0099384C" w:rsidP="009938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lesson completed (with topic)</w:t>
      </w:r>
    </w:p>
    <w:p w14:paraId="0A9D95DA" w14:textId="77777777" w:rsidR="0099384C" w:rsidRPr="0099384C" w:rsidRDefault="0099384C" w:rsidP="009938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voice session (with duration and corrections count)</w:t>
      </w:r>
    </w:p>
    <w:p w14:paraId="5A8A7DCC" w14:textId="77777777" w:rsidR="0099384C" w:rsidRPr="0099384C" w:rsidRDefault="0099384C" w:rsidP="009938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WhatsApp conversation (with topic)</w:t>
      </w:r>
    </w:p>
    <w:p w14:paraId="0E08DE65" w14:textId="77777777" w:rsidR="0099384C" w:rsidRPr="0099384C" w:rsidRDefault="0099384C" w:rsidP="009938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 today</w:t>
      </w:r>
    </w:p>
    <w:p w14:paraId="05486FA8" w14:textId="77777777" w:rsidR="0099384C" w:rsidRPr="0099384C" w:rsidRDefault="0099384C" w:rsidP="009938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added to library</w:t>
      </w:r>
    </w:p>
    <w:p w14:paraId="46F044E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FR-4.6: AI-Generated Weekly Focus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Personalized recommendation card:</w:t>
      </w:r>
    </w:p>
    <w:p w14:paraId="0A8FB5E6" w14:textId="77777777" w:rsidR="0099384C" w:rsidRPr="0099384C" w:rsidRDefault="0099384C" w:rsidP="009938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Suggested focus area (e.g., "Prepositions: em vs. no")</w:t>
      </w:r>
    </w:p>
    <w:p w14:paraId="4641EE94" w14:textId="77777777" w:rsidR="0099384C" w:rsidRPr="0099384C" w:rsidRDefault="0099384C" w:rsidP="009938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Reasoning (e.g., "You've avoided these in 4 recent conversations")</w:t>
      </w:r>
    </w:p>
    <w:p w14:paraId="6A6A7C2E" w14:textId="77777777" w:rsidR="0099384C" w:rsidRPr="0099384C" w:rsidRDefault="0099384C" w:rsidP="009938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 statement (what mastering this unlocks)</w:t>
      </w:r>
    </w:p>
    <w:p w14:paraId="122AD771" w14:textId="77777777" w:rsidR="0099384C" w:rsidRPr="0099384C" w:rsidRDefault="0099384C" w:rsidP="009938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practice plan (lesson + conversation + scenario)</w:t>
      </w:r>
    </w:p>
    <w:p w14:paraId="1097BEA7" w14:textId="77777777" w:rsidR="0099384C" w:rsidRPr="0099384C" w:rsidRDefault="0099384C" w:rsidP="009938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One-tap start button</w:t>
      </w:r>
    </w:p>
    <w:p w14:paraId="2879D3C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64BE3B3A" w14:textId="77777777" w:rsidR="0099384C" w:rsidRPr="0099384C" w:rsidRDefault="0099384C" w:rsidP="009938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updates: Dashboard refreshes on session completion</w:t>
      </w:r>
    </w:p>
    <w:p w14:paraId="70F31A47" w14:textId="77777777" w:rsidR="0099384C" w:rsidRPr="0099384C" w:rsidRDefault="0099384C" w:rsidP="009938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aggregation: Calculate stats from last 90 days of activity</w:t>
      </w:r>
    </w:p>
    <w:p w14:paraId="3943F973" w14:textId="77777777" w:rsidR="0099384C" w:rsidRPr="0099384C" w:rsidRDefault="0099384C" w:rsidP="009938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Caching: Store computed stats to reduce API calls</w:t>
      </w:r>
    </w:p>
    <w:p w14:paraId="7FC57A9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FE9B71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5FC7CB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Structured Learning (LessonsView)</w:t>
      </w:r>
    </w:p>
    <w:p w14:paraId="524A845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FR-5.1: Lesson Library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Organized by:</w:t>
      </w:r>
    </w:p>
    <w:p w14:paraId="0FC3554C" w14:textId="77777777" w:rsidR="0099384C" w:rsidRPr="0099384C" w:rsidRDefault="0099384C" w:rsidP="009938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topics (verb tenses, subjunctive, prepositions, etc.)</w:t>
      </w:r>
    </w:p>
    <w:p w14:paraId="53AC02B9" w14:textId="77777777" w:rsidR="0099384C" w:rsidRPr="0099384C" w:rsidRDefault="0099384C" w:rsidP="009938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themes (business, dining, travel, family, etc.)</w:t>
      </w:r>
    </w:p>
    <w:p w14:paraId="08F1634E" w14:textId="77777777" w:rsidR="0099384C" w:rsidRPr="0099384C" w:rsidRDefault="0099384C" w:rsidP="009938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 (beginner, intermediate, advanced)</w:t>
      </w:r>
    </w:p>
    <w:p w14:paraId="2F7B509F" w14:textId="77777777" w:rsidR="0099384C" w:rsidRPr="0099384C" w:rsidRDefault="0099384C" w:rsidP="009938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User's weak spots (AI-curated based on corrections)</w:t>
      </w:r>
    </w:p>
    <w:p w14:paraId="28D0C0D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FR-5.2: Lesson Structure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lesson includes:</w:t>
      </w:r>
    </w:p>
    <w:p w14:paraId="6B82290E" w14:textId="77777777" w:rsidR="0099384C" w:rsidRPr="0099384C" w:rsidRDefault="0099384C" w:rsidP="009938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Explanation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Standard teaching content (3-5 paragraphs)</w:t>
      </w:r>
    </w:p>
    <w:p w14:paraId="7B6DE615" w14:textId="77777777" w:rsidR="0099384C" w:rsidRPr="0099384C" w:rsidRDefault="0099384C" w:rsidP="009938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Grammar Deep Dive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(expandable accordion): </w:t>
      </w:r>
    </w:p>
    <w:p w14:paraId="4220B854" w14:textId="77777777" w:rsidR="0099384C" w:rsidRPr="0099384C" w:rsidRDefault="0099384C" w:rsidP="0099384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mistakes with examples</w:t>
      </w:r>
    </w:p>
    <w:p w14:paraId="7C4C3C5D" w14:textId="77777777" w:rsidR="0099384C" w:rsidRPr="0099384C" w:rsidRDefault="0099384C" w:rsidP="0099384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 cases and exceptions</w:t>
      </w:r>
    </w:p>
    <w:p w14:paraId="13B4B16D" w14:textId="77777777" w:rsidR="0099384C" w:rsidRPr="0099384C" w:rsidRDefault="0099384C" w:rsidP="0099384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variations</w:t>
      </w:r>
    </w:p>
    <w:p w14:paraId="16075CD2" w14:textId="77777777" w:rsidR="0099384C" w:rsidRPr="0099384C" w:rsidRDefault="0099384C" w:rsidP="009938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Context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1-2 paragraphs on Brazilian business/social norms</w:t>
      </w:r>
    </w:p>
    <w:p w14:paraId="33809CF0" w14:textId="77777777" w:rsidR="0099384C" w:rsidRPr="0099384C" w:rsidRDefault="0099384C" w:rsidP="009938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Practice Exercises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5-10 interactive questions with instant feedback</w:t>
      </w:r>
    </w:p>
    <w:p w14:paraId="681162F3" w14:textId="77777777" w:rsidR="0099384C" w:rsidRPr="0099384C" w:rsidRDefault="0099384C" w:rsidP="009938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Topic Button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Adds topic to user's practice queue for Voice/WhatsApp modes</w:t>
      </w:r>
    </w:p>
    <w:p w14:paraId="7E0DF43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FR-5.3: Common Mistakes Section Format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grammar point:</w:t>
      </w:r>
    </w:p>
    <w:p w14:paraId="785EF06B" w14:textId="77777777" w:rsidR="0099384C" w:rsidRPr="0099384C" w:rsidRDefault="0099384C" w:rsidP="009938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❌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Wrong example with explanation</w:t>
      </w:r>
    </w:p>
    <w:p w14:paraId="6D3A1E3F" w14:textId="77777777" w:rsidR="0099384C" w:rsidRPr="0099384C" w:rsidRDefault="0099384C" w:rsidP="009938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✅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Correct example</w:t>
      </w:r>
    </w:p>
    <w:p w14:paraId="69A74DF2" w14:textId="77777777" w:rsidR="0099384C" w:rsidRPr="0099384C" w:rsidRDefault="0099384C" w:rsidP="009938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it matters (usage context)</w:t>
      </w:r>
    </w:p>
    <w:p w14:paraId="52662EE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52152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"Eu quero que você vai à reunião"</w:t>
      </w:r>
    </w:p>
    <w:p w14:paraId="5A5918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"Eu quero que você vá à reunião"</w:t>
      </w:r>
    </w:p>
    <w:p w14:paraId="270256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Why: Desire verbs (querer que) always trigger subjunctive mood</w:t>
      </w:r>
    </w:p>
    <w:p w14:paraId="1FC36E1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FR-5.4: Cultural Tips Integration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Embedded in relevant lessons:</w:t>
      </w:r>
    </w:p>
    <w:p w14:paraId="2762E98E" w14:textId="77777777" w:rsidR="0099384C" w:rsidRPr="0099384C" w:rsidRDefault="0099384C" w:rsidP="009938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lessons: Tips on Brazilian punctuality, meeting etiquette, email formality</w:t>
      </w:r>
    </w:p>
    <w:p w14:paraId="18A6C2D5" w14:textId="77777777" w:rsidR="0099384C" w:rsidRPr="0099384C" w:rsidRDefault="0099384C" w:rsidP="009938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Social lessons: Tips on greetings (beijos), small talk norms, family importance</w:t>
      </w:r>
    </w:p>
    <w:p w14:paraId="508D1B7A" w14:textId="77777777" w:rsidR="0099384C" w:rsidRPr="0099384C" w:rsidRDefault="0099384C" w:rsidP="009938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lessons: Differences between São Paulo, Rio, Northeast Brazil</w:t>
      </w:r>
    </w:p>
    <w:p w14:paraId="5063F6B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FR-5.5: Topic Saving</w:t>
      </w:r>
    </w:p>
    <w:p w14:paraId="25FC3A00" w14:textId="77777777" w:rsidR="0099384C" w:rsidRPr="0099384C" w:rsidRDefault="0099384C" w:rsidP="009938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"Save Topic for Practice"</w:t>
      </w:r>
    </w:p>
    <w:p w14:paraId="5849C6F9" w14:textId="77777777" w:rsidR="0099384C" w:rsidRPr="0099384C" w:rsidRDefault="0099384C" w:rsidP="009938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 added to practice queue</w:t>
      </w:r>
    </w:p>
    <w:p w14:paraId="21632868" w14:textId="77777777" w:rsidR="0099384C" w:rsidRPr="0099384C" w:rsidRDefault="0099384C" w:rsidP="009938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incorporates topic into next Voice or WhatsApp session</w:t>
      </w:r>
    </w:p>
    <w:p w14:paraId="7411F179" w14:textId="77777777" w:rsidR="0099384C" w:rsidRPr="0099384C" w:rsidRDefault="0099384C" w:rsidP="009938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view saved topics in Settings</w:t>
      </w:r>
    </w:p>
    <w:p w14:paraId="6F69AB0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3D370AE" w14:textId="77777777" w:rsidR="0099384C" w:rsidRPr="0099384C" w:rsidRDefault="0099384C" w:rsidP="009938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content stored as structured JSON (easy to update)</w:t>
      </w:r>
    </w:p>
    <w:p w14:paraId="21969928" w14:textId="77777777" w:rsidR="0099384C" w:rsidRPr="0099384C" w:rsidRDefault="0099384C" w:rsidP="009938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for rich text formatting (bold, italics, bullet points)</w:t>
      </w:r>
    </w:p>
    <w:p w14:paraId="297E541F" w14:textId="77777777" w:rsidR="0099384C" w:rsidRPr="0099384C" w:rsidRDefault="0099384C" w:rsidP="009938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access to completed lessons</w:t>
      </w:r>
    </w:p>
    <w:p w14:paraId="6E6DF2C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A24C42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B072A50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Custom Vocabulary Library</w:t>
      </w:r>
    </w:p>
    <w:p w14:paraId="2CEF022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FR-6.1: Manual Word Entry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fields:</w:t>
      </w:r>
    </w:p>
    <w:p w14:paraId="68314EE7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Portuguese word/phrase (required)</w:t>
      </w:r>
    </w:p>
    <w:p w14:paraId="46ACE67C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meaning (required)</w:t>
      </w:r>
    </w:p>
    <w:p w14:paraId="7212F278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sentence in Portuguese (optional but encouraged)</w:t>
      </w:r>
    </w:p>
    <w:p w14:paraId="5BECD41D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note (optional, e.g., "Heard in meeting with Gustavo")</w:t>
      </w:r>
    </w:p>
    <w:p w14:paraId="27923361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tags (business, casual, family, food, travel)</w:t>
      </w:r>
    </w:p>
    <w:p w14:paraId="2EC9D7B9" w14:textId="77777777" w:rsidR="0099384C" w:rsidRPr="0099384C" w:rsidRDefault="0099384C" w:rsidP="009938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 (beginner, intermediate, advanced)</w:t>
      </w:r>
    </w:p>
    <w:p w14:paraId="106592A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FR-6.2: Auto-Add from App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words directly from:</w:t>
      </w:r>
    </w:p>
    <w:p w14:paraId="23B6C35E" w14:textId="77777777" w:rsidR="0099384C" w:rsidRPr="0099384C" w:rsidRDefault="0099384C" w:rsidP="009938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translation taps in WhatsApp mode</w:t>
      </w:r>
    </w:p>
    <w:p w14:paraId="3571AC50" w14:textId="77777777" w:rsidR="0099384C" w:rsidRPr="0099384C" w:rsidRDefault="0099384C" w:rsidP="009938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Post-conversation breakdowns</w:t>
      </w:r>
    </w:p>
    <w:p w14:paraId="64EC579F" w14:textId="77777777" w:rsidR="0099384C" w:rsidRPr="0099384C" w:rsidRDefault="0099384C" w:rsidP="009938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session summaries</w:t>
      </w:r>
    </w:p>
    <w:p w14:paraId="59EA5171" w14:textId="77777777" w:rsidR="0099384C" w:rsidRPr="0099384C" w:rsidRDefault="0099384C" w:rsidP="009938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vocabulary lists</w:t>
      </w:r>
    </w:p>
    <w:p w14:paraId="0D433E5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FR-6.3: Library Organization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Filter/sort by:</w:t>
      </w:r>
    </w:p>
    <w:p w14:paraId="67BC0EE2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(verbs, nouns, adjectives, phrases, slang)</w:t>
      </w:r>
    </w:p>
    <w:p w14:paraId="3493EE89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tags</w:t>
      </w:r>
    </w:p>
    <w:p w14:paraId="2A32CFF8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</w:t>
      </w:r>
    </w:p>
    <w:p w14:paraId="7A611A88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added</w:t>
      </w:r>
    </w:p>
    <w:p w14:paraId="7A43D182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Frequency used</w:t>
      </w:r>
    </w:p>
    <w:p w14:paraId="16C95D0B" w14:textId="77777777" w:rsidR="0099384C" w:rsidRPr="0099384C" w:rsidRDefault="0099384C" w:rsidP="009938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Needs practice (words looked up 3+ times but not mastered)</w:t>
      </w:r>
    </w:p>
    <w:p w14:paraId="4603295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FR-6.4: Word Detail View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word entry shows:</w:t>
      </w:r>
    </w:p>
    <w:p w14:paraId="0256C1BC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Word/phrase</w:t>
      </w:r>
    </w:p>
    <w:p w14:paraId="555300D1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Translation</w:t>
      </w:r>
    </w:p>
    <w:p w14:paraId="6C53429E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sentences (user-added + AI-generated)</w:t>
      </w:r>
    </w:p>
    <w:p w14:paraId="512F9F6F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 used in practice</w:t>
      </w:r>
    </w:p>
    <w:p w14:paraId="2B043EB7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score</w:t>
      </w:r>
    </w:p>
    <w:p w14:paraId="5CE6C0B4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reviewed date</w:t>
      </w:r>
    </w:p>
    <w:p w14:paraId="1B7BAB82" w14:textId="77777777" w:rsidR="0099384C" w:rsidRPr="0099384C" w:rsidRDefault="0099384C" w:rsidP="009938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(where you learned it)</w:t>
      </w:r>
    </w:p>
    <w:p w14:paraId="726F663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FR-6.5: Practice Integration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One-tap actions:</w:t>
      </w:r>
    </w:p>
    <w:p w14:paraId="36B0B9C6" w14:textId="77777777" w:rsidR="0099384C" w:rsidRPr="0099384C" w:rsidRDefault="0099384C" w:rsidP="009938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flashcard</w:t>
      </w:r>
    </w:p>
    <w:p w14:paraId="34D3B586" w14:textId="77777777" w:rsidR="0099384C" w:rsidRPr="0099384C" w:rsidRDefault="0099384C" w:rsidP="009938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in next conversation</w:t>
      </w:r>
    </w:p>
    <w:p w14:paraId="38E7B24B" w14:textId="77777777" w:rsidR="0099384C" w:rsidRPr="0099384C" w:rsidRDefault="0099384C" w:rsidP="009938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to correction queue for review</w:t>
      </w:r>
    </w:p>
    <w:p w14:paraId="2BAFAE34" w14:textId="77777777" w:rsidR="0099384C" w:rsidRPr="0099384C" w:rsidRDefault="0099384C" w:rsidP="009938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 as mastered</w:t>
      </w:r>
    </w:p>
    <w:p w14:paraId="0DBADB42" w14:textId="77777777" w:rsidR="0099384C" w:rsidRPr="0099384C" w:rsidRDefault="0099384C" w:rsidP="009938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from library</w:t>
      </w:r>
    </w:p>
    <w:p w14:paraId="547A28B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6D783DEE" w14:textId="77777777" w:rsidR="0099384C" w:rsidRPr="0099384C" w:rsidRDefault="0099384C" w:rsidP="009938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Unlimited storage per user</w:t>
      </w:r>
    </w:p>
    <w:p w14:paraId="38ECCAAC" w14:textId="77777777" w:rsidR="0099384C" w:rsidRPr="0099384C" w:rsidRDefault="0099384C" w:rsidP="009938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Full-text search across all fields</w:t>
      </w:r>
    </w:p>
    <w:p w14:paraId="6F280205" w14:textId="77777777" w:rsidR="0099384C" w:rsidRPr="0099384C" w:rsidRDefault="0099384C" w:rsidP="009938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across devices</w:t>
      </w:r>
    </w:p>
    <w:p w14:paraId="6CE27C57" w14:textId="77777777" w:rsidR="0099384C" w:rsidRPr="0099384C" w:rsidRDefault="0099384C" w:rsidP="009938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library as CSV</w:t>
      </w:r>
    </w:p>
    <w:p w14:paraId="47C8FF7B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78394A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4FDDE7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Flashcard System</w:t>
      </w:r>
    </w:p>
    <w:p w14:paraId="1A4D1BD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FR-7.1: Flashcard Creation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Auto-generated from:</w:t>
      </w:r>
    </w:p>
    <w:p w14:paraId="1B326E1D" w14:textId="77777777" w:rsidR="0099384C" w:rsidRPr="0099384C" w:rsidRDefault="0099384C" w:rsidP="009938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Hub (one flashcard per correction)</w:t>
      </w:r>
    </w:p>
    <w:p w14:paraId="78B701EF" w14:textId="77777777" w:rsidR="0099384C" w:rsidRPr="0099384C" w:rsidRDefault="0099384C" w:rsidP="009938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Library (translation cards)</w:t>
      </w:r>
    </w:p>
    <w:p w14:paraId="1FD21EE5" w14:textId="77777777" w:rsidR="0099384C" w:rsidRPr="0099384C" w:rsidRDefault="0099384C" w:rsidP="009938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practice exercises (concept cards)</w:t>
      </w:r>
    </w:p>
    <w:p w14:paraId="5AF7EE6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creation:</w:t>
      </w:r>
    </w:p>
    <w:p w14:paraId="74822D53" w14:textId="77777777" w:rsidR="0099384C" w:rsidRPr="0099384C" w:rsidRDefault="0099384C" w:rsidP="009938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create custom flashcards</w:t>
      </w:r>
    </w:p>
    <w:p w14:paraId="4111BAAB" w14:textId="77777777" w:rsidR="0099384C" w:rsidRPr="0099384C" w:rsidRDefault="0099384C" w:rsidP="009938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Front/back format with optional hints</w:t>
      </w:r>
    </w:p>
    <w:p w14:paraId="6033132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FR-7.2: Flashcard Types</w:t>
      </w:r>
    </w:p>
    <w:p w14:paraId="2272A1A0" w14:textId="77777777" w:rsidR="0099384C" w:rsidRPr="0099384C" w:rsidRDefault="0099384C" w:rsidP="009938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Translation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Portuguese → English or English → Portuguese</w:t>
      </w:r>
    </w:p>
    <w:p w14:paraId="22AF4487" w14:textId="77777777" w:rsidR="0099384C" w:rsidRPr="0099384C" w:rsidRDefault="0099384C" w:rsidP="009938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Conjugation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Verb + tense → correct form</w:t>
      </w:r>
    </w:p>
    <w:p w14:paraId="38E4BADF" w14:textId="77777777" w:rsidR="0099384C" w:rsidRPr="0099384C" w:rsidRDefault="0099384C" w:rsidP="009938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Fill-in-blank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Sentence with missing word</w:t>
      </w:r>
    </w:p>
    <w:p w14:paraId="39E1CFF5" w14:textId="77777777" w:rsidR="0099384C" w:rsidRPr="0099384C" w:rsidRDefault="0099384C" w:rsidP="009938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choice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Grammar rule application</w:t>
      </w:r>
    </w:p>
    <w:p w14:paraId="26F3C6C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FR-7.3: Review Algorithm</w:t>
      </w:r>
    </w:p>
    <w:p w14:paraId="711D2218" w14:textId="77777777" w:rsidR="0099384C" w:rsidRPr="0099384C" w:rsidRDefault="0099384C" w:rsidP="009938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based on confidence</w:t>
      </w:r>
    </w:p>
    <w:p w14:paraId="05B1EB35" w14:textId="77777777" w:rsidR="0099384C" w:rsidRPr="0099384C" w:rsidRDefault="0099384C" w:rsidP="009938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Cards due today shown in daily goal</w:t>
      </w:r>
    </w:p>
    <w:p w14:paraId="159906BB" w14:textId="77777777" w:rsidR="0099384C" w:rsidRPr="0099384C" w:rsidRDefault="0099384C" w:rsidP="009938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"Cram mode" for pre-meeting review</w:t>
      </w:r>
    </w:p>
    <w:p w14:paraId="2AA3E96F" w14:textId="77777777" w:rsidR="0099384C" w:rsidRPr="0099384C" w:rsidRDefault="0099384C" w:rsidP="009938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Shuffle option vs. spaced repetition order</w:t>
      </w:r>
    </w:p>
    <w:p w14:paraId="6D3F155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FR-7.4: Feedback &amp; Scoring</w:t>
      </w:r>
    </w:p>
    <w:p w14:paraId="2821EE5D" w14:textId="77777777" w:rsidR="0099384C" w:rsidRPr="0099384C" w:rsidRDefault="0099384C" w:rsidP="009938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self-rates: Easy / Medium / Hard</w:t>
      </w:r>
    </w:p>
    <w:p w14:paraId="38C23E20" w14:textId="77777777" w:rsidR="0099384C" w:rsidRPr="0099384C" w:rsidRDefault="0099384C" w:rsidP="009938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Adjusts next review interval accordingly</w:t>
      </w:r>
    </w:p>
    <w:p w14:paraId="0ED63163" w14:textId="77777777" w:rsidR="0099384C" w:rsidRPr="0099384C" w:rsidRDefault="0099384C" w:rsidP="009938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accuracy rate per card type</w:t>
      </w:r>
    </w:p>
    <w:p w14:paraId="4A315BA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629735AB" w14:textId="77777777" w:rsidR="0099384C" w:rsidRPr="0099384C" w:rsidRDefault="0099384C" w:rsidP="009938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1000+ cards per user</w:t>
      </w:r>
    </w:p>
    <w:p w14:paraId="5DF2CCF1" w14:textId="77777777" w:rsidR="0099384C" w:rsidRPr="0099384C" w:rsidRDefault="0099384C" w:rsidP="009938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review mode (&lt;30 seconds per card)</w:t>
      </w:r>
    </w:p>
    <w:p w14:paraId="46AD2200" w14:textId="77777777" w:rsidR="0099384C" w:rsidRPr="0099384C" w:rsidRDefault="0099384C" w:rsidP="009938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support for downloaded card decks</w:t>
      </w:r>
    </w:p>
    <w:p w14:paraId="7AFE3BC7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6C72A1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648431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</w:t>
      </w:r>
    </w:p>
    <w:p w14:paraId="1D41D41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01726C4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Response Times</w:t>
      </w:r>
    </w:p>
    <w:p w14:paraId="1DB14F57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Voice-to-text transcription: &lt;2 seconds</w:t>
      </w:r>
    </w:p>
    <w:p w14:paraId="363D8B22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conversation response: &lt;3 seconds from user speech end</w:t>
      </w:r>
    </w:p>
    <w:p w14:paraId="720F641D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message response: &lt;2 seconds</w:t>
      </w:r>
    </w:p>
    <w:p w14:paraId="53809D14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translation: &lt;1 second</w:t>
      </w:r>
    </w:p>
    <w:p w14:paraId="0816DB5D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load: &lt;2 seconds</w:t>
      </w:r>
    </w:p>
    <w:p w14:paraId="6FEA431E" w14:textId="77777777" w:rsidR="0099384C" w:rsidRPr="0099384C" w:rsidRDefault="0099384C" w:rsidP="009938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load: &lt;1 second</w:t>
      </w:r>
    </w:p>
    <w:p w14:paraId="091DC8E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Scalability</w:t>
      </w:r>
    </w:p>
    <w:p w14:paraId="56B18BF4" w14:textId="77777777" w:rsidR="0099384C" w:rsidRPr="0099384C" w:rsidRDefault="0099384C" w:rsidP="009938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10,000 concurrent users (launch target: 500)</w:t>
      </w:r>
    </w:p>
    <w:p w14:paraId="7452EC66" w14:textId="77777777" w:rsidR="0099384C" w:rsidRPr="0099384C" w:rsidRDefault="0099384C" w:rsidP="009938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100,000 daily API calls to Claude</w:t>
      </w:r>
    </w:p>
    <w:p w14:paraId="2C440050" w14:textId="77777777" w:rsidR="0099384C" w:rsidRPr="0099384C" w:rsidRDefault="0099384C" w:rsidP="009938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1GB data per user (voice recordings, text history, corrections)</w:t>
      </w:r>
    </w:p>
    <w:p w14:paraId="47CCCF42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1737FAC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Uptime</w:t>
      </w:r>
    </w:p>
    <w:p w14:paraId="599CA265" w14:textId="77777777" w:rsidR="0099384C" w:rsidRPr="0099384C" w:rsidRDefault="0099384C" w:rsidP="009938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99.5% uptime target</w:t>
      </w:r>
    </w:p>
    <w:p w14:paraId="690EF16D" w14:textId="77777777" w:rsidR="0099384C" w:rsidRPr="0099384C" w:rsidRDefault="0099384C" w:rsidP="009938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Graceful degradation if AI API unavailable (show cached content)</w:t>
      </w:r>
    </w:p>
    <w:p w14:paraId="7D50E2A6" w14:textId="77777777" w:rsidR="0099384C" w:rsidRPr="0099384C" w:rsidRDefault="0099384C" w:rsidP="009938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Auto-retry failed API calls (max 3 attempts)</w:t>
      </w:r>
    </w:p>
    <w:p w14:paraId="2313E46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Integrity</w:t>
      </w:r>
    </w:p>
    <w:p w14:paraId="4D2E250D" w14:textId="77777777" w:rsidR="0099384C" w:rsidRPr="0099384C" w:rsidRDefault="0099384C" w:rsidP="009938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data loss on corrections and vocabulary</w:t>
      </w:r>
    </w:p>
    <w:p w14:paraId="7E503132" w14:textId="77777777" w:rsidR="0099384C" w:rsidRPr="0099384C" w:rsidRDefault="0099384C" w:rsidP="009938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recovery if app crashes mid-conversation</w:t>
      </w:r>
    </w:p>
    <w:p w14:paraId="657C4452" w14:textId="77777777" w:rsidR="0099384C" w:rsidRPr="0099384C" w:rsidRDefault="0099384C" w:rsidP="009938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backup every 24 hours</w:t>
      </w:r>
    </w:p>
    <w:p w14:paraId="6B55F30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5B5A1DD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Data</w:t>
      </w:r>
    </w:p>
    <w:p w14:paraId="2B371B45" w14:textId="77777777" w:rsidR="0099384C" w:rsidRPr="0099384C" w:rsidRDefault="0099384C" w:rsidP="009938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encryption for voice recordings</w:t>
      </w:r>
    </w:p>
    <w:p w14:paraId="7C1DE3F4" w14:textId="77777777" w:rsidR="0099384C" w:rsidRPr="0099384C" w:rsidRDefault="0099384C" w:rsidP="009938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GDPR/CCPA compliant data handling</w:t>
      </w:r>
    </w:p>
    <w:p w14:paraId="21BF0932" w14:textId="77777777" w:rsidR="0099384C" w:rsidRPr="0099384C" w:rsidRDefault="0099384C" w:rsidP="009938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delete all data on account deletion</w:t>
      </w:r>
    </w:p>
    <w:p w14:paraId="38D078E3" w14:textId="77777777" w:rsidR="0099384C" w:rsidRPr="0099384C" w:rsidRDefault="0099384C" w:rsidP="009938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sharing of user data with third parties</w:t>
      </w:r>
    </w:p>
    <w:p w14:paraId="30BA7F5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</w:t>
      </w:r>
    </w:p>
    <w:p w14:paraId="7DB5305B" w14:textId="77777777" w:rsidR="0099384C" w:rsidRPr="0099384C" w:rsidRDefault="0099384C" w:rsidP="009938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OAuth 2.0 (Google, Apple sign-in)</w:t>
      </w:r>
    </w:p>
    <w:p w14:paraId="2B0D12E3" w14:textId="77777777" w:rsidR="0099384C" w:rsidRPr="0099384C" w:rsidRDefault="0099384C" w:rsidP="009938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email/password</w:t>
      </w:r>
    </w:p>
    <w:p w14:paraId="2F9A63A9" w14:textId="77777777" w:rsidR="0099384C" w:rsidRPr="0099384C" w:rsidRDefault="0099384C" w:rsidP="009938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timeout after 30 days inactive</w:t>
      </w:r>
    </w:p>
    <w:p w14:paraId="50EE120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Usability</w:t>
      </w:r>
    </w:p>
    <w:p w14:paraId="583662E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Accessibility</w:t>
      </w:r>
    </w:p>
    <w:p w14:paraId="397CC88E" w14:textId="77777777" w:rsidR="0099384C" w:rsidRPr="0099384C" w:rsidRDefault="0099384C" w:rsidP="009938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WCAG 2.1 AA compliance</w:t>
      </w:r>
    </w:p>
    <w:p w14:paraId="0326AF81" w14:textId="77777777" w:rsidR="0099384C" w:rsidRPr="0099384C" w:rsidRDefault="0099384C" w:rsidP="009938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reader support for all text</w:t>
      </w:r>
    </w:p>
    <w:p w14:paraId="7E279903" w14:textId="77777777" w:rsidR="0099384C" w:rsidRPr="0099384C" w:rsidRDefault="0099384C" w:rsidP="009938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contrast mode</w:t>
      </w:r>
    </w:p>
    <w:p w14:paraId="50260E4A" w14:textId="77777777" w:rsidR="0099384C" w:rsidRPr="0099384C" w:rsidRDefault="0099384C" w:rsidP="009938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Adjustable font sizes</w:t>
      </w:r>
    </w:p>
    <w:p w14:paraId="5EFF039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Localization</w:t>
      </w:r>
    </w:p>
    <w:p w14:paraId="7838FE4F" w14:textId="77777777" w:rsidR="0099384C" w:rsidRPr="0099384C" w:rsidRDefault="0099384C" w:rsidP="009938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 UI in English (primary)</w:t>
      </w:r>
    </w:p>
    <w:p w14:paraId="3D8109B8" w14:textId="77777777" w:rsidR="0099384C" w:rsidRPr="0099384C" w:rsidRDefault="0099384C" w:rsidP="009938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Future: Spanish, Portuguese UI options</w:t>
      </w:r>
    </w:p>
    <w:p w14:paraId="1A5EBCC6" w14:textId="77777777" w:rsidR="0099384C" w:rsidRPr="0099384C" w:rsidRDefault="0099384C" w:rsidP="009938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content always in Portuguese</w:t>
      </w:r>
    </w:p>
    <w:p w14:paraId="3F7CC51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</w:t>
      </w:r>
    </w:p>
    <w:p w14:paraId="30A27A1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Platforms</w:t>
      </w:r>
    </w:p>
    <w:p w14:paraId="6432CA07" w14:textId="77777777" w:rsidR="0099384C" w:rsidRPr="0099384C" w:rsidRDefault="0099384C" w:rsidP="009938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iOS 15+ (iPhone and iPad)</w:t>
      </w:r>
    </w:p>
    <w:p w14:paraId="0B7D4A2F" w14:textId="77777777" w:rsidR="0099384C" w:rsidRPr="0099384C" w:rsidRDefault="0099384C" w:rsidP="009938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Android 10+ (phone and tablet)</w:t>
      </w:r>
    </w:p>
    <w:p w14:paraId="6093A62B" w14:textId="77777777" w:rsidR="0099384C" w:rsidRPr="0099384C" w:rsidRDefault="0099384C" w:rsidP="009938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 (desktop browsers, responsive)</w:t>
      </w:r>
    </w:p>
    <w:p w14:paraId="1B5AA93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Device Requirements</w:t>
      </w:r>
    </w:p>
    <w:p w14:paraId="0019BA63" w14:textId="77777777" w:rsidR="0099384C" w:rsidRPr="0099384C" w:rsidRDefault="0099384C" w:rsidP="009938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Microphone access (for voice practice)</w:t>
      </w:r>
    </w:p>
    <w:p w14:paraId="7610058F" w14:textId="77777777" w:rsidR="0099384C" w:rsidRPr="0099384C" w:rsidRDefault="0099384C" w:rsidP="009938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Speaker or headphones (for audio playback)</w:t>
      </w:r>
    </w:p>
    <w:p w14:paraId="5FB2357C" w14:textId="77777777" w:rsidR="0099384C" w:rsidRPr="0099384C" w:rsidRDefault="0099384C" w:rsidP="009938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500MB storage minimum</w:t>
      </w:r>
    </w:p>
    <w:p w14:paraId="52BACB29" w14:textId="77777777" w:rsidR="0099384C" w:rsidRPr="0099384C" w:rsidRDefault="0099384C" w:rsidP="009938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Internet connection (required for real-time features, optional for review)</w:t>
      </w:r>
    </w:p>
    <w:p w14:paraId="6310BA0F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E0C5E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3BECD4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Architecture</w:t>
      </w:r>
    </w:p>
    <w:p w14:paraId="19D70CD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Architecture</w:t>
      </w:r>
    </w:p>
    <w:p w14:paraId="6A1476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2E0CA0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Client Applications                  │</w:t>
      </w:r>
    </w:p>
    <w:p w14:paraId="3566DD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┌──────────────────┐  │</w:t>
      </w:r>
    </w:p>
    <w:p w14:paraId="465188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iOS App  │  │Android App│  │   Web App        │  │</w:t>
      </w:r>
    </w:p>
    <w:p w14:paraId="40DCA8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(React   │  │ (React    │  │   (React)        │  │</w:t>
      </w:r>
    </w:p>
    <w:p w14:paraId="6C3CBB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Native) │  │  Native)  │  │                  │  │</w:t>
      </w:r>
    </w:p>
    <w:p w14:paraId="70F476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└────┬─────┘  └─────┬─────┘  └────────┬─────────┘  │</w:t>
      </w:r>
    </w:p>
    <w:p w14:paraId="6D6687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────────────┘</w:t>
      </w:r>
    </w:p>
    <w:p w14:paraId="117182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│                 │</w:t>
      </w:r>
    </w:p>
    <w:p w14:paraId="4AB872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└──────────────┴─────────────────┘</w:t>
      </w:r>
    </w:p>
    <w:p w14:paraId="211DA3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091FB2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2008EF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┌──────────────────────────────┐</w:t>
      </w:r>
    </w:p>
    <w:p w14:paraId="11CA51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API Gateway (REST)      │</w:t>
      </w:r>
    </w:p>
    <w:p w14:paraId="199FC2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(Authentication Layer)    │</w:t>
      </w:r>
    </w:p>
    <w:p w14:paraId="20F212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└──────────────┬───────────────┘</w:t>
      </w:r>
    </w:p>
    <w:p w14:paraId="01B804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0B8162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┌──────────────┴───────────────┐</w:t>
      </w:r>
    </w:p>
    <w:p w14:paraId="7DA272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                │</w:t>
      </w:r>
    </w:p>
    <w:p w14:paraId="5BFCC2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0AB44A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┌───────────────┐            ┌──────────────────┐</w:t>
      </w:r>
    </w:p>
    <w:p w14:paraId="419E78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Backend     │            │   AI Services    │</w:t>
      </w:r>
    </w:p>
    <w:p w14:paraId="77701B2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Services    │            │                  │</w:t>
      </w:r>
    </w:p>
    <w:p w14:paraId="22CDB8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(Node.js)   │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◄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►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Claude API      │</w:t>
      </w:r>
    </w:p>
    <w:p w14:paraId="493475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│            │  Whisper API     │</w:t>
      </w:r>
    </w:p>
    <w:p w14:paraId="7C7CAB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User Mgmt │            │  ElevenLabs TTS  │</w:t>
      </w:r>
    </w:p>
    <w:p w14:paraId="55D3E2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Progress  │            │                  │</w:t>
      </w:r>
    </w:p>
    <w:p w14:paraId="3CAAAE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Sessions  │            └──────────────────┘</w:t>
      </w:r>
    </w:p>
    <w:p w14:paraId="7AE522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Corrections│</w:t>
      </w:r>
    </w:p>
    <w:p w14:paraId="43754E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└───────┬───────┘</w:t>
      </w:r>
    </w:p>
    <w:p w14:paraId="065021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</w:t>
      </w:r>
    </w:p>
    <w:p w14:paraId="4B1DE4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54CD2C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┌─────────────────────┐</w:t>
      </w:r>
    </w:p>
    <w:p w14:paraId="5E37D1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Database         │</w:t>
      </w:r>
    </w:p>
    <w:p w14:paraId="1E70B1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(PostgreSQL)     │</w:t>
      </w:r>
    </w:p>
    <w:p w14:paraId="6464A9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│</w:t>
      </w:r>
    </w:p>
    <w:p w14:paraId="04BFE1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Users            │</w:t>
      </w:r>
    </w:p>
    <w:p w14:paraId="50367A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Sessions         │</w:t>
      </w:r>
    </w:p>
    <w:p w14:paraId="551274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Corrections      │</w:t>
      </w:r>
    </w:p>
    <w:p w14:paraId="40056A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Vocabulary       │</w:t>
      </w:r>
    </w:p>
    <w:p w14:paraId="2AC6E1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Progress         │</w:t>
      </w:r>
    </w:p>
    <w:p w14:paraId="2AC756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└─────────────────────┘</w:t>
      </w:r>
    </w:p>
    <w:p w14:paraId="3C5CD7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</w:t>
      </w:r>
    </w:p>
    <w:p w14:paraId="50B965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736DFC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┌─────────────────────┐</w:t>
      </w:r>
    </w:p>
    <w:p w14:paraId="5D8CDE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Object Storage    │</w:t>
      </w:r>
    </w:p>
    <w:p w14:paraId="003422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(AWS S3 / GCS)    │</w:t>
      </w:r>
    </w:p>
    <w:p w14:paraId="6B0F79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│</w:t>
      </w:r>
    </w:p>
    <w:p w14:paraId="4BB41D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Voice recordings │</w:t>
      </w:r>
    </w:p>
    <w:p w14:paraId="57DAD5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User media       │</w:t>
      </w:r>
    </w:p>
    <w:p w14:paraId="012AC7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└─────────────────────┘</w:t>
      </w:r>
    </w:p>
    <w:p w14:paraId="6128098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</w:t>
      </w:r>
    </w:p>
    <w:p w14:paraId="580337E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</w:p>
    <w:p w14:paraId="0E84310C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Framework: React Native (iOS + Android), React (Web)</w:t>
      </w:r>
    </w:p>
    <w:p w14:paraId="005A5F92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Management: Redux Toolkit or Zustand</w:t>
      </w:r>
    </w:p>
    <w:p w14:paraId="26111F16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Components: React Native Paper or custom design system</w:t>
      </w:r>
    </w:p>
    <w:p w14:paraId="79E24790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Recording: react-native-audio-recorder-player</w:t>
      </w:r>
    </w:p>
    <w:p w14:paraId="78E04CDB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Charts: Victory Native or Recharts</w:t>
      </w:r>
    </w:p>
    <w:p w14:paraId="4FF15CD4" w14:textId="77777777" w:rsidR="0099384C" w:rsidRPr="0099384C" w:rsidRDefault="0099384C" w:rsidP="009938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Storage: AsyncStorage (mobile), IndexedDB (web)</w:t>
      </w:r>
    </w:p>
    <w:p w14:paraId="798300D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Backend</w:t>
      </w:r>
    </w:p>
    <w:p w14:paraId="31C31690" w14:textId="77777777" w:rsidR="0099384C" w:rsidRPr="0099384C" w:rsidRDefault="0099384C" w:rsidP="009938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Runtime: Node.js 18+</w:t>
      </w:r>
    </w:p>
    <w:p w14:paraId="2445547A" w14:textId="77777777" w:rsidR="0099384C" w:rsidRPr="0099384C" w:rsidRDefault="0099384C" w:rsidP="009938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Framework: Express.js or Fastify</w:t>
      </w:r>
    </w:p>
    <w:p w14:paraId="12C68EB6" w14:textId="77777777" w:rsidR="0099384C" w:rsidRPr="0099384C" w:rsidRDefault="0099384C" w:rsidP="009938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Documentation: OpenAPI 3.0 (Swagger)</w:t>
      </w:r>
    </w:p>
    <w:p w14:paraId="665D8D0B" w14:textId="77777777" w:rsidR="0099384C" w:rsidRPr="0099384C" w:rsidRDefault="0099384C" w:rsidP="009938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Authentication: Passport.js with JWT</w:t>
      </w:r>
    </w:p>
    <w:p w14:paraId="2DF8D04A" w14:textId="77777777" w:rsidR="0099384C" w:rsidRPr="0099384C" w:rsidRDefault="0099384C" w:rsidP="009938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Queue: Bull (for spaced repetition reminders)</w:t>
      </w:r>
    </w:p>
    <w:p w14:paraId="3D5B72E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Services</w:t>
      </w:r>
    </w:p>
    <w:p w14:paraId="785522AC" w14:textId="77777777" w:rsidR="0099384C" w:rsidRPr="0099384C" w:rsidRDefault="0099384C" w:rsidP="009938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Conversation: Claude 3.5 Sonnet API (Anthropic)</w:t>
      </w:r>
    </w:p>
    <w:p w14:paraId="7520173E" w14:textId="77777777" w:rsidR="0099384C" w:rsidRPr="0099384C" w:rsidRDefault="0099384C" w:rsidP="009938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Speech-to-Text: Whisper API (OpenAI) or Google Cloud Speech-to-Text</w:t>
      </w:r>
    </w:p>
    <w:p w14:paraId="6B28A1FA" w14:textId="77777777" w:rsidR="0099384C" w:rsidRPr="0099384C" w:rsidRDefault="0099384C" w:rsidP="009938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Text-to-Speech: ElevenLabs (Brazilian Portuguese voice) or Google Cloud TTS</w:t>
      </w:r>
    </w:p>
    <w:p w14:paraId="10DAE8C9" w14:textId="77777777" w:rsidR="0099384C" w:rsidRPr="0099384C" w:rsidRDefault="0099384C" w:rsidP="009938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Fallback: Azure Cognitive Services</w:t>
      </w:r>
    </w:p>
    <w:p w14:paraId="39212F5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</w:p>
    <w:p w14:paraId="492167DB" w14:textId="77777777" w:rsidR="0099384C" w:rsidRPr="0099384C" w:rsidRDefault="0099384C" w:rsidP="009938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Primary: PostgreSQL 14+ (user data, progress, corrections)</w:t>
      </w:r>
    </w:p>
    <w:p w14:paraId="219A1B32" w14:textId="77777777" w:rsidR="0099384C" w:rsidRPr="0099384C" w:rsidRDefault="0099384C" w:rsidP="009938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Caching: Redis (session data, API response caching)</w:t>
      </w:r>
    </w:p>
    <w:p w14:paraId="30121073" w14:textId="77777777" w:rsidR="0099384C" w:rsidRPr="0099384C" w:rsidRDefault="0099384C" w:rsidP="009938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 PostgreSQL full-text search or Elasticsearch (for vocabulary library)</w:t>
      </w:r>
    </w:p>
    <w:p w14:paraId="400DE9F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</w:t>
      </w:r>
    </w:p>
    <w:p w14:paraId="70D56891" w14:textId="77777777" w:rsidR="0099384C" w:rsidRPr="0099384C" w:rsidRDefault="0099384C" w:rsidP="009938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Hosting: AWS (EC2, RDS, S3) or Google Cloud Platform</w:t>
      </w:r>
    </w:p>
    <w:p w14:paraId="46197996" w14:textId="77777777" w:rsidR="0099384C" w:rsidRPr="0099384C" w:rsidRDefault="0099384C" w:rsidP="009938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CDN: CloudFront or Cloud CDN (for static assets)</w:t>
      </w:r>
    </w:p>
    <w:p w14:paraId="5A5A5385" w14:textId="77777777" w:rsidR="0099384C" w:rsidRPr="0099384C" w:rsidRDefault="0099384C" w:rsidP="009938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Monitoring: Datadog or New Relic</w:t>
      </w:r>
    </w:p>
    <w:p w14:paraId="564301F6" w14:textId="77777777" w:rsidR="0099384C" w:rsidRPr="0099384C" w:rsidRDefault="0099384C" w:rsidP="009938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Tracking: Sentry</w:t>
      </w:r>
    </w:p>
    <w:p w14:paraId="63AF22BE" w14:textId="77777777" w:rsidR="0099384C" w:rsidRPr="0099384C" w:rsidRDefault="0099384C" w:rsidP="009938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Analytics: Mixpanel or Amplitude</w:t>
      </w:r>
    </w:p>
    <w:p w14:paraId="50D4ADD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</w:p>
    <w:p w14:paraId="0A1DCA48" w14:textId="77777777" w:rsidR="0099384C" w:rsidRPr="0099384C" w:rsidRDefault="0099384C" w:rsidP="009938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Control: Git (GitHub or GitLab)</w:t>
      </w:r>
    </w:p>
    <w:p w14:paraId="33E5CFF9" w14:textId="77777777" w:rsidR="0099384C" w:rsidRPr="0099384C" w:rsidRDefault="0099384C" w:rsidP="009938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CI/CD: GitHub Actions or GitLab CI</w:t>
      </w:r>
    </w:p>
    <w:p w14:paraId="1268568E" w14:textId="77777777" w:rsidR="0099384C" w:rsidRPr="0099384C" w:rsidRDefault="0099384C" w:rsidP="009938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Containerization: Docker</w:t>
      </w:r>
    </w:p>
    <w:p w14:paraId="47CD49EC" w14:textId="77777777" w:rsidR="0099384C" w:rsidRPr="0099384C" w:rsidRDefault="0099384C" w:rsidP="009938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Orchestration: Kubernetes (optional for scale)</w:t>
      </w:r>
    </w:p>
    <w:p w14:paraId="2999AF63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B185C1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7EA3BD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Models</w:t>
      </w:r>
    </w:p>
    <w:p w14:paraId="4006568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Schema</w:t>
      </w:r>
    </w:p>
    <w:p w14:paraId="4E329EC9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070256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User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FC77D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2328C7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email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7720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name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B1648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0E186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lastActiveAt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6F84B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E6E9D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Profile</w:t>
      </w:r>
    </w:p>
    <w:p w14:paraId="6489C7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4B413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targetLevel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B4DFE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dailyGoal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"practice_5_words" | "complete_1_session" | etc.</w:t>
      </w:r>
    </w:p>
    <w:p w14:paraId="5A30F7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preferredDifficulty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39718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68732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Preferences</w:t>
      </w:r>
    </w:p>
    <w:p w14:paraId="3BA126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voiceGender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'male'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'female'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56E8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voiceRegion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'sao_paulo'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'rio'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'northeast'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192B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notificationsEnabled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A6D3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40E79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Stats</w:t>
      </w:r>
    </w:p>
    <w:p w14:paraId="4A6A36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7C04F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7C749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358F7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longestStreak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715EA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vocabularyCount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EE049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D6406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167F2BA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Schema</w:t>
      </w:r>
    </w:p>
    <w:p w14:paraId="0BD78418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65F33A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Session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3F2684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43B6BC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45A3C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'flashcard'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4C966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D69D8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endedAt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972B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durationMinutes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7F43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73F27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Session Details</w:t>
      </w:r>
    </w:p>
    <w:p w14:paraId="7CEE47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topic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C440A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5EA0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E30F2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Voice-specific</w:t>
      </w:r>
    </w:p>
    <w:p w14:paraId="36D583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transcription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83410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audioUrl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S3 URL</w:t>
      </w:r>
    </w:p>
    <w:p w14:paraId="405D04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B6F98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Text-specific</w:t>
      </w:r>
    </w:p>
    <w:p w14:paraId="1327C2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messages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Message[];</w:t>
      </w:r>
    </w:p>
    <w:p w14:paraId="7766E5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17CE1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Outcomes</w:t>
      </w:r>
    </w:p>
    <w:p w14:paraId="6EE53B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IDs</w:t>
      </w:r>
    </w:p>
    <w:p w14:paraId="6B29A6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correctionsGenerated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Correction IDs</w:t>
      </w:r>
    </w:p>
    <w:p w14:paraId="37E26B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grammarPatternsUsed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[];</w:t>
      </w:r>
    </w:p>
    <w:p w14:paraId="0435A2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8BAAC5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</w:t>
      </w:r>
    </w:p>
    <w:p w14:paraId="4C7327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78B3D1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wordsSpoken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57167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AAB65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C60D6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0D38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Message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482A66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role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'assistant'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DA8BB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content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40C8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timestamp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9691B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043154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Correction Schema</w:t>
      </w:r>
    </w:p>
    <w:p w14:paraId="2893755F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3C0A82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Correction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A43DB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184691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665773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3F5EA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C23F9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Mistake Details</w:t>
      </w:r>
    </w:p>
    <w:p w14:paraId="1B3643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BCDE4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correctText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4B217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grammarRule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F4E51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explanation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AA2DF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culturalContext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55E9C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9AEF4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27E0A1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'verb_conjugation'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'gender_agreement'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'preposition'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FB284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'subjunctive'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'pronunciation'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'other'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E8A7C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DDD8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6CE71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</w:t>
      </w:r>
    </w:p>
    <w:p w14:paraId="38DC00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6B04E9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timesReviewed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6756D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2062A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9A87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5339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3D4E5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Practice Integration</w:t>
      </w:r>
    </w:p>
    <w:p w14:paraId="196772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flashcardCreated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8DD8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usedInConversation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CB480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usedInScenario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3ABC8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045C8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003876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sourceSessionId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</w:t>
      </w:r>
    </w:p>
    <w:p w14:paraId="1137EA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92CCA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6629FE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Vocabulary Schema</w:t>
      </w:r>
    </w:p>
    <w:p w14:paraId="009E0EF5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4AB087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VocabularyEntry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15A53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31443B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219BA6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B4A22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62573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Details</w:t>
      </w:r>
    </w:p>
    <w:p w14:paraId="35CDDB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portugueseText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623F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englishTranslation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536BC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exampleSentence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FDE95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personalNote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91605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CD466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2B5BFF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category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'noun'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'adjective'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'phrase'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'slang'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376F7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['business', 'casual', 'food', etc.]</w:t>
      </w:r>
    </w:p>
    <w:p w14:paraId="05FFDF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42955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0C57B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331B76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'conversation'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FA2ED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 or Correction</w:t>
      </w:r>
    </w:p>
    <w:p w14:paraId="6879A7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E15E2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Usage Tracking</w:t>
      </w:r>
    </w:p>
    <w:p w14:paraId="48970C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5C26A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timesLookedUp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6AA6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lastUsedAt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C8ADD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66700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78987E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2EE7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B7C01F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 Schema</w:t>
      </w:r>
    </w:p>
    <w:p w14:paraId="3F643A32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0319655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GrammarProgress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05242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6EBCDF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'subjunctive', 'verb_conjugation', 'prepositions', etc.</w:t>
      </w:r>
    </w:p>
    <w:p w14:paraId="5ED4C0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2D859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Mastery Tracking</w:t>
      </w:r>
    </w:p>
    <w:p w14:paraId="60E71A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masteryLevel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 percentage</w:t>
      </w:r>
    </w:p>
    <w:p w14:paraId="1CEE4C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starRating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7D022F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lastPracticedAt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7ED8F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FB5126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Detailed Stats</w:t>
      </w:r>
    </w:p>
    <w:p w14:paraId="708F38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17887B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7FAFD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commonMistakes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mistake patterns</w:t>
      </w:r>
    </w:p>
    <w:p w14:paraId="02DDD9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3DC7E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Breakdown by Sub-Category</w:t>
      </w:r>
    </w:p>
    <w:p w14:paraId="0CED9F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subCategories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30D39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name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"present_subjunctive", "past_subjunctive"</w:t>
      </w:r>
    </w:p>
    <w:p w14:paraId="7D54BC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masteryLevel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6DC69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B525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66CD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}[];</w:t>
      </w:r>
    </w:p>
    <w:p w14:paraId="02DEFA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F3C36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F157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VocabularyProgress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5CAD90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097E7C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Daily snapshot</w:t>
      </w:r>
    </w:p>
    <w:p w14:paraId="546DD9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53575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totalWords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EE2C6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activeWords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Used in last 30 days</w:t>
      </w:r>
    </w:p>
    <w:p w14:paraId="1CEB8B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passiveWords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Recognized but not used</w:t>
      </w:r>
    </w:p>
    <w:p w14:paraId="135176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masteredWords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74176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5776E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Growth Metrics</w:t>
      </w:r>
    </w:p>
    <w:p w14:paraId="31DD41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newWordsToday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029B2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retentionRate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Percentage of words remembered</w:t>
      </w:r>
    </w:p>
    <w:p w14:paraId="2AA208B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2534ADE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Schema</w:t>
      </w:r>
    </w:p>
    <w:p w14:paraId="70FFEF1F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25857C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Flashcard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D0C37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28C307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CF283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E9EF5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34559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Card Content</w:t>
      </w:r>
    </w:p>
    <w:p w14:paraId="667FC7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front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F125C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back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E60E0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9F6F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'translation'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'conjugation'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'fill_blank'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'multiple_choice'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79ED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097C4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795372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1633E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Correction or VocabularyEntry</w:t>
      </w:r>
    </w:p>
    <w:p w14:paraId="276089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D96B2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 (SM-2 Algorithm)</w:t>
      </w:r>
    </w:p>
    <w:p w14:paraId="5956BE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easeFactor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1.3 - 2.5</w:t>
      </w:r>
    </w:p>
    <w:p w14:paraId="6FCCFA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interval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Days until next review</w:t>
      </w:r>
    </w:p>
    <w:p w14:paraId="25B236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repetitions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D228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97565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7CC24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</w:t>
      </w:r>
    </w:p>
    <w:p w14:paraId="3DA9C8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totalReviews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56DF0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correctReviews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59CFB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5908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'easy'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'medium'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'hard'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9E85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869ACD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Progress Schema</w:t>
      </w:r>
    </w:p>
    <w:p w14:paraId="69193389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06DAF0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LessonProgress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853CC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61CF71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3FCC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09EAD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status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'not_started'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'in_progress'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'completed'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6A5A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51450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completedAt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75A06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3C49D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Exercise Performance</w:t>
      </w:r>
    </w:p>
    <w:p w14:paraId="78DB10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exercisesCompleted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726A8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exercisesTotal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12B53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263AD9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AA9AC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Topic Saving</w:t>
      </w:r>
    </w:p>
    <w:p w14:paraId="1A55E8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topicSaved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CBA80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topicUsedInPractice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9DA54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7F557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A2322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F725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145E4F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2BA6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 API Requirements</w:t>
      </w:r>
    </w:p>
    <w:p w14:paraId="02A56A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EE61B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Authentication Endpoints</w:t>
      </w:r>
    </w:p>
    <w:p w14:paraId="7CCB57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FE53A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register</w:t>
      </w:r>
    </w:p>
    <w:p w14:paraId="380944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login</w:t>
      </w:r>
    </w:p>
    <w:p w14:paraId="56932F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logout</w:t>
      </w:r>
    </w:p>
    <w:p w14:paraId="67976D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refresh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token</w:t>
      </w:r>
    </w:p>
    <w:p w14:paraId="375D7A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</w:t>
      </w:r>
    </w:p>
    <w:p w14:paraId="1835CB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2B9A3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BE8F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User Endpoints</w:t>
      </w:r>
    </w:p>
    <w:p w14:paraId="57959B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1725C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3B4F36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68E131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22427B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764E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34A2DD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stats</w:t>
      </w:r>
    </w:p>
    <w:p w14:paraId="670A3C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preferences</w:t>
      </w:r>
    </w:p>
    <w:p w14:paraId="0EC715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69F79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EF7EF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Session Endpoints</w:t>
      </w:r>
    </w:p>
    <w:p w14:paraId="78B02C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997F7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75FEA3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message</w:t>
      </w:r>
    </w:p>
    <w:p w14:paraId="44C4A9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47B64A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494D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122009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message</w:t>
      </w:r>
    </w:p>
    <w:p w14:paraId="72084E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43C309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4997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sessionId</w:t>
      </w:r>
    </w:p>
    <w:p w14:paraId="1E4CE8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</w:p>
    <w:p w14:paraId="079153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D41CE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8BD4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Correction Endpoints</w:t>
      </w:r>
    </w:p>
    <w:p w14:paraId="5F722F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A9050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</w:p>
    <w:p w14:paraId="4D7A0F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5EA672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</w:p>
    <w:p w14:paraId="329375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5E04A2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72E011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F9C3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practice</w:t>
      </w:r>
    </w:p>
    <w:p w14:paraId="40CB52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mastered</w:t>
      </w:r>
    </w:p>
    <w:p w14:paraId="531FC5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4E7E4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28E8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Vocabulary Endpoints</w:t>
      </w:r>
    </w:p>
    <w:p w14:paraId="6F7F01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66BA8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1B1945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338BDA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17579C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170DB4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03CD69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A495D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q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saudade</w:t>
      </w:r>
    </w:p>
    <w:p w14:paraId="6BA756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usage</w:t>
      </w:r>
    </w:p>
    <w:p w14:paraId="0DB130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1AEC0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82558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Flashcard Endpoints</w:t>
      </w:r>
    </w:p>
    <w:p w14:paraId="1BC5A1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7D39D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due</w:t>
      </w:r>
    </w:p>
    <w:p w14:paraId="5C51EE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4E3EDC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</w:p>
    <w:p w14:paraId="5CA409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1C0D3F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434ECB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F2CF3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review</w:t>
      </w:r>
    </w:p>
    <w:p w14:paraId="3E0361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2B47F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809E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Lesson Endpoints</w:t>
      </w:r>
    </w:p>
    <w:p w14:paraId="3E53E9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430C1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</w:p>
    <w:p w14:paraId="4D8096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</w:p>
    <w:p w14:paraId="591E61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7D8A41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0613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5035D2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exercise</w:t>
      </w:r>
    </w:p>
    <w:p w14:paraId="3BD33C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complete</w:t>
      </w:r>
    </w:p>
    <w:p w14:paraId="31C506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topic</w:t>
      </w:r>
    </w:p>
    <w:p w14:paraId="6E8789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0AF27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8E60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Dashboard Endpoints</w:t>
      </w:r>
    </w:p>
    <w:p w14:paraId="030627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E2A61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dashboard</w:t>
      </w:r>
    </w:p>
    <w:p w14:paraId="5AE42B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grammar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7E65E4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growth</w:t>
      </w:r>
    </w:p>
    <w:p w14:paraId="26097C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54EAC3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4D5A8EA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61F09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FBEA6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AI Service Endpoints</w:t>
      </w:r>
    </w:p>
    <w:p w14:paraId="201725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31695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conversation</w:t>
      </w:r>
    </w:p>
    <w:p w14:paraId="046B22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</w:t>
      </w:r>
    </w:p>
    <w:p w14:paraId="1D1021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translation</w:t>
      </w:r>
    </w:p>
    <w:p w14:paraId="0EDDDA5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pronunciation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feedback</w:t>
      </w:r>
    </w:p>
    <w:p w14:paraId="700EDD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562CE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8B06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0297A5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A588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## UI/UX Specifications</w:t>
      </w:r>
    </w:p>
    <w:p w14:paraId="7F7AF6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4E8B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Design System</w:t>
      </w:r>
    </w:p>
    <w:p w14:paraId="7F5AC2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DB62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**Color Palette**</w:t>
      </w:r>
    </w:p>
    <w:p w14:paraId="166DF4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Primary: #0066CC (Blue, trust and learning)</w:t>
      </w:r>
    </w:p>
    <w:p w14:paraId="133F84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Secondary: #00A86B (Green, success and mastery)</w:t>
      </w:r>
    </w:p>
    <w:p w14:paraId="06BBBF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Accent: #FFB300 (Amber, highlights and goals)</w:t>
      </w:r>
    </w:p>
    <w:p w14:paraId="6BA5B4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Error: #D32F2F (Red, corrections)</w:t>
      </w:r>
    </w:p>
    <w:p w14:paraId="4F0A64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Background: #FAFAFA (Light gray)</w:t>
      </w:r>
    </w:p>
    <w:p w14:paraId="5CC5E4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Surface: #FFFFFF (White)</w:t>
      </w:r>
    </w:p>
    <w:p w14:paraId="2EDD87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Text Primary: #212121 (Dark gray)</w:t>
      </w:r>
    </w:p>
    <w:p w14:paraId="0398C6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Text Secondary: #757575 (Medium gray)</w:t>
      </w:r>
    </w:p>
    <w:p w14:paraId="170443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9654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**Typography**</w:t>
      </w:r>
    </w:p>
    <w:p w14:paraId="3732FF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Headings: Inter Bold, 24px / 20px / 16px</w:t>
      </w:r>
    </w:p>
    <w:p w14:paraId="3A8FC3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Body: Inter Regular, 16px (line height 24px)</w:t>
      </w:r>
    </w:p>
    <w:p w14:paraId="384D6C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Small: Inter Regular, 14px (line height 20px)</w:t>
      </w:r>
    </w:p>
    <w:p w14:paraId="0D4F50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Portuguese Text: Source Serif Pro (more legible for language learning)</w:t>
      </w:r>
    </w:p>
    <w:p w14:paraId="36CEA5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AAF3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**Spacing**</w:t>
      </w:r>
    </w:p>
    <w:p w14:paraId="294EFB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Base unit: 8px</w:t>
      </w:r>
    </w:p>
    <w:p w14:paraId="561391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Margins: 16px (mobile), 24px (tablet), 32px (desktop)</w:t>
      </w:r>
    </w:p>
    <w:p w14:paraId="47BDFA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Component padding: 16px</w:t>
      </w:r>
    </w:p>
    <w:p w14:paraId="5E4C6B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Tight spacing: 8px</w:t>
      </w:r>
    </w:p>
    <w:p w14:paraId="34CEDC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Loose spacing: 24px</w:t>
      </w:r>
    </w:p>
    <w:p w14:paraId="7EDBB7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123A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**Iconography**</w:t>
      </w:r>
    </w:p>
    <w:p w14:paraId="2C4B59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Library: Lucide Icons or SF Symbols (iOS)</w:t>
      </w:r>
    </w:p>
    <w:p w14:paraId="61B17E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Size: 24px standard, 20px small, 32px large</w:t>
      </w:r>
    </w:p>
    <w:p w14:paraId="713FF3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Style: Outlined (consistent with modern app design)</w:t>
      </w:r>
    </w:p>
    <w:p w14:paraId="3D5F15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CC7B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Screen Layouts</w:t>
      </w:r>
    </w:p>
    <w:p w14:paraId="56BA27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81D1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**Home/Dashboard**</w:t>
      </w:r>
    </w:p>
    <w:p w14:paraId="15451A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713BE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┌─────────────────────────────────────┐</w:t>
      </w:r>
    </w:p>
    <w:p w14:paraId="6B8BE4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☰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Dashboard           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👤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70D022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BD9B2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99BD3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Today's Goal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│</w:t>
      </w:r>
    </w:p>
    <w:p w14:paraId="1A1666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Practice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words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│</w:t>
      </w:r>
    </w:p>
    <w:p w14:paraId="6874A2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[████████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░░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5D9256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21D17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410B9D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Progress Overview                  │</w:t>
      </w:r>
    </w:p>
    <w:p w14:paraId="7598CC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1DD4F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┌───────┐  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│</w:t>
      </w:r>
    </w:p>
    <w:p w14:paraId="224A94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  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│</w:t>
      </w:r>
    </w:p>
    <w:p w14:paraId="222F10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 │  Words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247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│</w:t>
      </w:r>
    </w:p>
    <w:p w14:paraId="02A9F1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└───────┘                          │</w:t>
      </w:r>
    </w:p>
    <w:p w14:paraId="4CAB2F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E5AA2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561D5A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Grammar Mastery                    │</w:t>
      </w:r>
    </w:p>
    <w:p w14:paraId="3F171F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511A3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Subjunctive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       │</w:t>
      </w:r>
    </w:p>
    <w:p w14:paraId="40AD06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Verb Conjugation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        │</w:t>
      </w:r>
    </w:p>
    <w:p w14:paraId="48E050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Prepositions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        │</w:t>
      </w:r>
    </w:p>
    <w:p w14:paraId="607DD2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5F732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7561E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🎙️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Practice  ]            │</w:t>
      </w:r>
    </w:p>
    <w:p w14:paraId="0DECF4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💬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WhatsApp Mode   ]            │</w:t>
      </w:r>
    </w:p>
    <w:p w14:paraId="566769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Lessons         ]            │</w:t>
      </w:r>
    </w:p>
    <w:p w14:paraId="583BCC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91E57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6C20E3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4CE8B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CC86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**Live Voice Practice**</w:t>
      </w:r>
    </w:p>
    <w:p w14:paraId="3B5673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EA3B1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68CCBF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←  Voice Practice          ⋮       │</w:t>
      </w:r>
    </w:p>
    <w:p w14:paraId="11EDBB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8489E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                                  │</w:t>
      </w:r>
    </w:p>
    <w:p w14:paraId="44E60D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┌───────────┐               │</w:t>
      </w:r>
    </w:p>
    <w:p w14:paraId="48AA9B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          │               │</w:t>
      </w:r>
    </w:p>
    <w:p w14:paraId="5427D6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│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🎤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│               │</w:t>
      </w:r>
    </w:p>
    <w:p w14:paraId="175D9E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Listening │               │</w:t>
      </w:r>
    </w:p>
    <w:p w14:paraId="7D90F4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          │               │</w:t>
      </w:r>
    </w:p>
    <w:p w14:paraId="3CFE04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└───────────┘               │</w:t>
      </w:r>
    </w:p>
    <w:p w14:paraId="78114B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A98A9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░░░░░░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████████]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5DACF2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EEC14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51C9B4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Topic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Business Meetings           │</w:t>
      </w:r>
    </w:p>
    <w:p w14:paraId="422BD4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Intermediate           │</w:t>
      </w:r>
    </w:p>
    <w:p w14:paraId="267B93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DE096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5BF008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Conversation                       │</w:t>
      </w:r>
    </w:p>
    <w:p w14:paraId="228724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59FC9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Bom dia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Como você está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4DF399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54A46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You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Estou bem, obrigado.          │</w:t>
      </w:r>
    </w:p>
    <w:p w14:paraId="5D851C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[quero] → Correction           │</w:t>
      </w:r>
    </w:p>
    <w:p w14:paraId="56A179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BB6DB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Ótimo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Vamos falar sobre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...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01220C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24DBA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4AF285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[  End Session  ]        │</w:t>
      </w:r>
    </w:p>
    <w:p w14:paraId="5505F7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0EBBF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F2321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1C498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20EF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**WhatsApp Mode**</w:t>
      </w:r>
    </w:p>
    <w:p w14:paraId="10890C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49F45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1D29F6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Chat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Lucas         ⋮       │</w:t>
      </w:r>
    </w:p>
    <w:p w14:paraId="6DE6E9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4EA75E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5ED37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        Today                     │</w:t>
      </w:r>
    </w:p>
    <w:p w14:paraId="7889CA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92529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┌─────────────────────────┐        │</w:t>
      </w:r>
    </w:p>
    <w:p w14:paraId="01B12E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aí, tudo bom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│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055B64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Bora fazer algo sábado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       │</w:t>
      </w:r>
    </w:p>
    <w:p w14:paraId="1E3119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└─────────────────────────┘        │</w:t>
      </w:r>
    </w:p>
    <w:p w14:paraId="5CAD76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5A622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┌───────────────────┐        │</w:t>
      </w:r>
    </w:p>
    <w:p w14:paraId="518A14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 Fala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ô sussa.   │        │</w:t>
      </w:r>
    </w:p>
    <w:p w14:paraId="3953D3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│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Q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ce tá pensando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        │</w:t>
      </w:r>
    </w:p>
    <w:p w14:paraId="5FE0DC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└───────────────────┘        │</w:t>
      </w:r>
    </w:p>
    <w:p w14:paraId="508441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CC064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┌─────────────────────────┐        │</w:t>
      </w:r>
    </w:p>
    <w:p w14:paraId="7BE0D3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ô, tava pensando em    │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7B1F72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ir no mercadão          │       │</w:t>
      </w:r>
    </w:p>
    <w:p w14:paraId="006B1E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└─────────────────────────┘        │</w:t>
      </w:r>
    </w:p>
    <w:p w14:paraId="286EC6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CCF79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E6B92B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[Aa]  Type a message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...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📎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😊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7FE815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057C71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224F7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F43EC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**Corrections Hub**</w:t>
      </w:r>
    </w:p>
    <w:p w14:paraId="5BDBD4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B7A1E2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36E29D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Corrections         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2EBF06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1772E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[All] [Active] [Mastered]          │</w:t>
      </w:r>
    </w:p>
    <w:p w14:paraId="042F1D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E8EF4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D432F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Verb Conjugation                   │</w:t>
      </w:r>
    </w:p>
    <w:p w14:paraId="458A7B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6CC174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Eu quer café              │    │</w:t>
      </w:r>
    </w:p>
    <w:p w14:paraId="54AA31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Eu quero café             │    │</w:t>
      </w:r>
    </w:p>
    <w:p w14:paraId="203E31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0D0835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Confidence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           │    │</w:t>
      </w:r>
    </w:p>
    <w:p w14:paraId="0EF274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│ Next review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Tomorrow        │    │</w:t>
      </w:r>
    </w:p>
    <w:p w14:paraId="065B6B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7C38A1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[Flashcard] [Practice] [</w:t>
      </w:r>
      <w:r w:rsidRPr="0099384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 │    │</w:t>
      </w:r>
    </w:p>
    <w:p w14:paraId="23A284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2CC28B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E6130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Subjunctive Mood                   │</w:t>
      </w:r>
    </w:p>
    <w:p w14:paraId="31994B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60FD43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Quero que você vai        │    │</w:t>
      </w:r>
    </w:p>
    <w:p w14:paraId="6F1DD0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Quero que você vá         │    │</w:t>
      </w:r>
    </w:p>
    <w:p w14:paraId="65C299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757D03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Confidence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            │    │</w:t>
      </w:r>
    </w:p>
    <w:p w14:paraId="57EE30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Next review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 │    │</w:t>
      </w:r>
    </w:p>
    <w:p w14:paraId="67D9C9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291F95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[Flashcard] [Practice] [</w:t>
      </w:r>
      <w:r w:rsidRPr="0099384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 │    │</w:t>
      </w:r>
    </w:p>
    <w:p w14:paraId="3BAF0D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459B3F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FE53A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80950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850BB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398A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**Vocabulary Library**</w:t>
      </w:r>
    </w:p>
    <w:p w14:paraId="06920A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B9831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8A425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Vocabulary         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1C4EE7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1A134E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[All] [Verbs] [Nouns] [Slang]      │</w:t>
      </w:r>
    </w:p>
    <w:p w14:paraId="71B17F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16403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34F815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2C6C57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Saudade                     │    │</w:t>
      </w:r>
    </w:p>
    <w:p w14:paraId="53550A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Nostalgic longing           │    │</w:t>
      </w:r>
    </w:p>
    <w:p w14:paraId="007EF7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21F66B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"Estou com saudade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do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    │</w:t>
      </w:r>
    </w:p>
    <w:p w14:paraId="057CDA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Brasil"                    │    │</w:t>
      </w:r>
    </w:p>
    <w:p w14:paraId="21CCCA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489300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Used 7x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│    │</w:t>
      </w:r>
    </w:p>
    <w:p w14:paraId="4A7673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Casual, Emotional     │    │</w:t>
      </w:r>
    </w:p>
    <w:p w14:paraId="3D32B2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└─────────────────────────────┘    │</w:t>
      </w:r>
    </w:p>
    <w:p w14:paraId="5CEB75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0092A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0AB4B0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Reunião                     │    │</w:t>
      </w:r>
    </w:p>
    <w:p w14:paraId="50D326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Meeting                     │    │</w:t>
      </w:r>
    </w:p>
    <w:p w14:paraId="4F709B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2E0A8D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"Tenho uma reunião às 3h"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│    │</w:t>
      </w:r>
    </w:p>
    <w:p w14:paraId="65E978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48C13D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Used 12x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│    │</w:t>
      </w:r>
    </w:p>
    <w:p w14:paraId="38710B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Business              │    │</w:t>
      </w:r>
    </w:p>
    <w:p w14:paraId="63CB8C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12D02F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7C36F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FA1E9CA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 Patterns</w:t>
      </w:r>
    </w:p>
    <w:p w14:paraId="0192E59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 Status Indicators</w:t>
      </w:r>
    </w:p>
    <w:p w14:paraId="7B7DB6D3" w14:textId="77777777" w:rsidR="0099384C" w:rsidRPr="0099384C" w:rsidRDefault="0099384C" w:rsidP="009938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🎤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Listening: Pulsing microphone icon, blue glow</w:t>
      </w:r>
    </w:p>
    <w:p w14:paraId="20DBC3FA" w14:textId="77777777" w:rsidR="0099384C" w:rsidRPr="0099384C" w:rsidRDefault="0099384C" w:rsidP="009938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🤔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Processing: Spinning loader, "Thinking..." text</w:t>
      </w:r>
    </w:p>
    <w:p w14:paraId="29FA0E7C" w14:textId="77777777" w:rsidR="0099384C" w:rsidRPr="0099384C" w:rsidRDefault="0099384C" w:rsidP="009938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🗣️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Speaking: Sound wave animation, green accent</w:t>
      </w:r>
    </w:p>
    <w:p w14:paraId="790A7B8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Inline Translation</w:t>
      </w:r>
    </w:p>
    <w:p w14:paraId="22317A4E" w14:textId="77777777" w:rsidR="0099384C" w:rsidRPr="0099384C" w:rsidRDefault="0099384C" w:rsidP="009938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Portuguese word in WhatsApp view</w:t>
      </w:r>
    </w:p>
    <w:p w14:paraId="5F2DC5D8" w14:textId="77777777" w:rsidR="0099384C" w:rsidRPr="0099384C" w:rsidRDefault="0099384C" w:rsidP="009938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Smooth fade-in overlay appears above word</w:t>
      </w:r>
    </w:p>
    <w:p w14:paraId="7A0BE28E" w14:textId="77777777" w:rsidR="0099384C" w:rsidRPr="0099384C" w:rsidRDefault="0099384C" w:rsidP="009938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English translation + "Add to Library" button</w:t>
      </w:r>
    </w:p>
    <w:p w14:paraId="34FF61CA" w14:textId="77777777" w:rsidR="0099384C" w:rsidRPr="0099384C" w:rsidRDefault="0099384C" w:rsidP="009938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 outside overlay to dismiss</w:t>
      </w:r>
    </w:p>
    <w:p w14:paraId="4457542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Feedback</w:t>
      </w:r>
    </w:p>
    <w:p w14:paraId="65435658" w14:textId="77777777" w:rsidR="0099384C" w:rsidRPr="0099384C" w:rsidRDefault="0099384C" w:rsidP="009938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Mistake appears with red underline in conversation</w:t>
      </w:r>
    </w:p>
    <w:p w14:paraId="63545E6F" w14:textId="77777777" w:rsidR="0099384C" w:rsidRPr="0099384C" w:rsidRDefault="0099384C" w:rsidP="009938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form shown in green below</w:t>
      </w:r>
    </w:p>
    <w:p w14:paraId="36B7BAD1" w14:textId="77777777" w:rsidR="0099384C" w:rsidRPr="0099384C" w:rsidRDefault="0099384C" w:rsidP="009938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Expandable accordion for full explanation</w:t>
      </w:r>
    </w:p>
    <w:p w14:paraId="4186AC62" w14:textId="77777777" w:rsidR="0099384C" w:rsidRPr="0099384C" w:rsidRDefault="0099384C" w:rsidP="009938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action buttons: [Create Flashcard] [Practice] [Got it]</w:t>
      </w:r>
    </w:p>
    <w:p w14:paraId="668FF7E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 Celebration</w:t>
      </w:r>
    </w:p>
    <w:p w14:paraId="3C254922" w14:textId="77777777" w:rsidR="0099384C" w:rsidRPr="0099384C" w:rsidRDefault="0099384C" w:rsidP="009938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user masters correction: Confetti animation + "Mastered!" badge</w:t>
      </w:r>
    </w:p>
    <w:p w14:paraId="7D736162" w14:textId="77777777" w:rsidR="0099384C" w:rsidRPr="0099384C" w:rsidRDefault="0099384C" w:rsidP="009938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streak hits milestone (7, 30, 100 days): Achievement popup</w:t>
      </w:r>
    </w:p>
    <w:p w14:paraId="4E6BEA1B" w14:textId="77777777" w:rsidR="0099384C" w:rsidRPr="0099384C" w:rsidRDefault="0099384C" w:rsidP="009938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level increases: Full-screen celebration with new level badge</w:t>
      </w:r>
    </w:p>
    <w:p w14:paraId="1D00F13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Accessibility Features</w:t>
      </w:r>
    </w:p>
    <w:p w14:paraId="48338C6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Screen Reader Support</w:t>
      </w:r>
    </w:p>
    <w:p w14:paraId="7C9EEE36" w14:textId="77777777" w:rsidR="0099384C" w:rsidRPr="0099384C" w:rsidRDefault="0099384C" w:rsidP="009938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buttons have descriptive labels</w:t>
      </w:r>
    </w:p>
    <w:p w14:paraId="78258BCB" w14:textId="77777777" w:rsidR="0099384C" w:rsidRPr="0099384C" w:rsidRDefault="0099384C" w:rsidP="009938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history read in chronological order</w:t>
      </w:r>
    </w:p>
    <w:p w14:paraId="5370E674" w14:textId="77777777" w:rsidR="0099384C" w:rsidRPr="0099384C" w:rsidRDefault="0099384C" w:rsidP="009938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percentages announced clearly</w:t>
      </w:r>
    </w:p>
    <w:p w14:paraId="2D45C5C9" w14:textId="77777777" w:rsidR="0099384C" w:rsidRPr="0099384C" w:rsidRDefault="0099384C" w:rsidP="009938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read as "Mistake: [text], Correct: [text], Explanation: [text]"</w:t>
      </w:r>
    </w:p>
    <w:p w14:paraId="68C17B1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Accessibility</w:t>
      </w:r>
    </w:p>
    <w:p w14:paraId="619C4812" w14:textId="77777777" w:rsidR="0099384C" w:rsidRPr="0099384C" w:rsidRDefault="0099384C" w:rsidP="009938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contrast ratio 4.5:1 for text</w:t>
      </w:r>
    </w:p>
    <w:p w14:paraId="4385BA26" w14:textId="77777777" w:rsidR="0099384C" w:rsidRPr="0099384C" w:rsidRDefault="0099384C" w:rsidP="009938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contrast mode option in settings</w:t>
      </w:r>
    </w:p>
    <w:p w14:paraId="7C4314F3" w14:textId="77777777" w:rsidR="0099384C" w:rsidRPr="0099384C" w:rsidRDefault="0099384C" w:rsidP="009938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 is never the only indicator (use icons + text)</w:t>
      </w:r>
    </w:p>
    <w:p w14:paraId="3487A39E" w14:textId="77777777" w:rsidR="0099384C" w:rsidRPr="0099384C" w:rsidRDefault="0099384C" w:rsidP="009938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Adjustable text size (100%, 125%, 150%)</w:t>
      </w:r>
    </w:p>
    <w:p w14:paraId="529CA91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Motor Accessibility</w:t>
      </w:r>
    </w:p>
    <w:p w14:paraId="5F10604D" w14:textId="77777777" w:rsidR="0099384C" w:rsidRPr="0099384C" w:rsidRDefault="0099384C" w:rsidP="009938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 targets minimum 44x44px</w:t>
      </w:r>
    </w:p>
    <w:p w14:paraId="124B4E9B" w14:textId="77777777" w:rsidR="0099384C" w:rsidRPr="0099384C" w:rsidRDefault="0099384C" w:rsidP="009938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input for all text fields (not just practice)</w:t>
      </w:r>
    </w:p>
    <w:p w14:paraId="6E13419C" w14:textId="77777777" w:rsidR="0099384C" w:rsidRPr="0099384C" w:rsidRDefault="0099384C" w:rsidP="009938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Swipe gestures have button alternatives</w:t>
      </w:r>
    </w:p>
    <w:p w14:paraId="73C8EB70" w14:textId="77777777" w:rsidR="0099384C" w:rsidRPr="0099384C" w:rsidRDefault="0099384C" w:rsidP="009938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time-based interactions (except session timer, which is optional)</w:t>
      </w:r>
    </w:p>
    <w:p w14:paraId="7DFD2BEF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F060CB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48B609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Roadmap</w:t>
      </w:r>
    </w:p>
    <w:p w14:paraId="220568E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MVP Foundation (Weeks 1-4)</w:t>
      </w:r>
    </w:p>
    <w:p w14:paraId="449757D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1-2: Infrastructure &amp; Core Backend</w:t>
      </w:r>
    </w:p>
    <w:p w14:paraId="7D11A3BA" w14:textId="77777777" w:rsidR="0099384C" w:rsidRPr="0099384C" w:rsidRDefault="0099384C" w:rsidP="009938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development environment (React Native project, Node.js backend)</w:t>
      </w:r>
    </w:p>
    <w:p w14:paraId="28C3017F" w14:textId="77777777" w:rsidR="0099384C" w:rsidRPr="0099384C" w:rsidRDefault="0099384C" w:rsidP="009938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PostgreSQL database with initial schemas</w:t>
      </w:r>
    </w:p>
    <w:p w14:paraId="5C1D2067" w14:textId="77777777" w:rsidR="0099384C" w:rsidRPr="0099384C" w:rsidRDefault="0099384C" w:rsidP="009938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authentication (OAuth with Google/Apple)</w:t>
      </w:r>
    </w:p>
    <w:p w14:paraId="64710341" w14:textId="77777777" w:rsidR="0099384C" w:rsidRPr="0099384C" w:rsidRDefault="0099384C" w:rsidP="009938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user management endpoints</w:t>
      </w:r>
    </w:p>
    <w:p w14:paraId="5E96CDC5" w14:textId="77777777" w:rsidR="0099384C" w:rsidRPr="0099384C" w:rsidRDefault="0099384C" w:rsidP="009938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Claude API for basic conversation</w:t>
      </w:r>
    </w:p>
    <w:p w14:paraId="5A60F3C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3-4: Voice Practice MVP</w:t>
      </w:r>
    </w:p>
    <w:p w14:paraId="54741040" w14:textId="77777777" w:rsidR="0099384C" w:rsidRPr="0099384C" w:rsidRDefault="0099384C" w:rsidP="009938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Whisper API for speech-to-text</w:t>
      </w:r>
    </w:p>
    <w:p w14:paraId="03A038A0" w14:textId="77777777" w:rsidR="0099384C" w:rsidRPr="0099384C" w:rsidRDefault="0099384C" w:rsidP="009938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ElevenLabs for text-to-speech (Brazilian Portuguese)</w:t>
      </w:r>
    </w:p>
    <w:p w14:paraId="34A90FA4" w14:textId="77777777" w:rsidR="0099384C" w:rsidRPr="0099384C" w:rsidRDefault="0099384C" w:rsidP="009938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basic voice conversation flow</w:t>
      </w:r>
    </w:p>
    <w:p w14:paraId="54C9E549" w14:textId="77777777" w:rsidR="0099384C" w:rsidRPr="0099384C" w:rsidRDefault="0099384C" w:rsidP="009938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session recording and storage</w:t>
      </w:r>
    </w:p>
    <w:p w14:paraId="606E1223" w14:textId="77777777" w:rsidR="0099384C" w:rsidRPr="0099384C" w:rsidRDefault="0099384C" w:rsidP="009938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simple correction capture (no routing yet)</w:t>
      </w:r>
    </w:p>
    <w:p w14:paraId="79BAA2C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have basic voice conversations with AI in Portuguese, receive corrections, and see conversation history.</w:t>
      </w:r>
    </w:p>
    <w:p w14:paraId="080392E0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84B8A2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C26421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Text Practice &amp; Corrections (Weeks 5-8)</w:t>
      </w:r>
    </w:p>
    <w:p w14:paraId="32C328D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5-6: WhatsApp Mode</w:t>
      </w:r>
    </w:p>
    <w:p w14:paraId="040316A1" w14:textId="77777777" w:rsidR="0099384C" w:rsidRPr="0099384C" w:rsidRDefault="0099384C" w:rsidP="009938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WhatsApp-style UI (message bubbles, timestamps)</w:t>
      </w:r>
    </w:p>
    <w:p w14:paraId="0587D364" w14:textId="77777777" w:rsidR="0099384C" w:rsidRPr="0099384C" w:rsidRDefault="0099384C" w:rsidP="009938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text conversation with difficulty adaptation</w:t>
      </w:r>
    </w:p>
    <w:p w14:paraId="46C55FF2" w14:textId="77777777" w:rsidR="0099384C" w:rsidRPr="0099384C" w:rsidRDefault="0099384C" w:rsidP="009938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inline translation feature (tap-to-translate)</w:t>
      </w:r>
    </w:p>
    <w:p w14:paraId="1CFE9EBC" w14:textId="77777777" w:rsidR="0099384C" w:rsidRPr="0099384C" w:rsidRDefault="0099384C" w:rsidP="009938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post-conversation breakdown view</w:t>
      </w:r>
    </w:p>
    <w:p w14:paraId="6F1C4146" w14:textId="77777777" w:rsidR="0099384C" w:rsidRPr="0099384C" w:rsidRDefault="0099384C" w:rsidP="009938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slang/abbreviation glossary</w:t>
      </w:r>
    </w:p>
    <w:p w14:paraId="2A01165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7-8: Corrections Hub</w:t>
      </w:r>
    </w:p>
    <w:p w14:paraId="06C3B1E6" w14:textId="77777777" w:rsidR="0099384C" w:rsidRPr="0099384C" w:rsidRDefault="0099384C" w:rsidP="009938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corrections database and CRUD endpoints</w:t>
      </w:r>
    </w:p>
    <w:p w14:paraId="1C8C7C4E" w14:textId="77777777" w:rsidR="0099384C" w:rsidRPr="0099384C" w:rsidRDefault="0099384C" w:rsidP="009938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correction card UI with explanations</w:t>
      </w:r>
    </w:p>
    <w:p w14:paraId="54897535" w14:textId="77777777" w:rsidR="0099384C" w:rsidRPr="0099384C" w:rsidRDefault="0099384C" w:rsidP="009938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spaced repetition algorithm (SM-2)</w:t>
      </w:r>
    </w:p>
    <w:p w14:paraId="386246EC" w14:textId="77777777" w:rsidR="0099384C" w:rsidRPr="0099384C" w:rsidRDefault="0099384C" w:rsidP="009938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practice routing (flashcards, conversation, scenario)</w:t>
      </w:r>
    </w:p>
    <w:p w14:paraId="2D47AF51" w14:textId="77777777" w:rsidR="0099384C" w:rsidRPr="0099384C" w:rsidRDefault="0099384C" w:rsidP="009938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basic flashcard system</w:t>
      </w:r>
    </w:p>
    <w:p w14:paraId="321D794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practice via WhatsApp-style texting, see all corrections in one place, and route corrections to flashcards or future practice.</w:t>
      </w:r>
    </w:p>
    <w:p w14:paraId="2FC1DA1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18D2E2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AD809D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Progress Tracking &amp; Dashboard (Weeks 9-12)</w:t>
      </w:r>
    </w:p>
    <w:p w14:paraId="0CFDFEA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9-10: Dashboard</w:t>
      </w:r>
    </w:p>
    <w:p w14:paraId="07202BF0" w14:textId="77777777" w:rsidR="0099384C" w:rsidRPr="0099384C" w:rsidRDefault="0099384C" w:rsidP="009938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grammar mastery tracking system</w:t>
      </w:r>
    </w:p>
    <w:p w14:paraId="784237AD" w14:textId="77777777" w:rsidR="0099384C" w:rsidRPr="0099384C" w:rsidRDefault="0099384C" w:rsidP="009938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vocabulary growth chart (line chart)</w:t>
      </w:r>
    </w:p>
    <w:p w14:paraId="1F5EEF78" w14:textId="77777777" w:rsidR="0099384C" w:rsidRPr="0099384C" w:rsidRDefault="0099384C" w:rsidP="009938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progress rings for grammar categories</w:t>
      </w:r>
    </w:p>
    <w:p w14:paraId="18159F98" w14:textId="77777777" w:rsidR="0099384C" w:rsidRPr="0099384C" w:rsidRDefault="0099384C" w:rsidP="009938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current level assessment logic</w:t>
      </w:r>
    </w:p>
    <w:p w14:paraId="10984B42" w14:textId="77777777" w:rsidR="0099384C" w:rsidRPr="0099384C" w:rsidRDefault="0099384C" w:rsidP="009938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recent activity feed</w:t>
      </w:r>
    </w:p>
    <w:p w14:paraId="3D8BEFE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11-12: Goals &amp; Gamification</w:t>
      </w:r>
    </w:p>
    <w:p w14:paraId="3C8045D8" w14:textId="77777777" w:rsidR="0099384C" w:rsidRPr="0099384C" w:rsidRDefault="0099384C" w:rsidP="009938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daily goal system with AI suggestions</w:t>
      </w:r>
    </w:p>
    <w:p w14:paraId="200434C8" w14:textId="77777777" w:rsidR="0099384C" w:rsidRPr="0099384C" w:rsidRDefault="0099384C" w:rsidP="009938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streak tracking and milestone celebrations</w:t>
      </w:r>
    </w:p>
    <w:p w14:paraId="5C6990CE" w14:textId="77777777" w:rsidR="0099384C" w:rsidRPr="0099384C" w:rsidRDefault="0099384C" w:rsidP="009938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achievement badges (master 10 corrections, 30-day streak, etc.)</w:t>
      </w:r>
    </w:p>
    <w:p w14:paraId="58E518DC" w14:textId="77777777" w:rsidR="0099384C" w:rsidRPr="0099384C" w:rsidRDefault="0099384C" w:rsidP="009938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weekly focus recommendation engine</w:t>
      </w:r>
    </w:p>
    <w:p w14:paraId="67F78A95" w14:textId="77777777" w:rsidR="0099384C" w:rsidRPr="0099384C" w:rsidRDefault="0099384C" w:rsidP="009938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progress export (PDF report)</w:t>
      </w:r>
    </w:p>
    <w:p w14:paraId="1E8C6E1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have a comprehensive dashboard showing progress, can set/track daily goals, and receive personalized weekly recommendations.</w:t>
      </w:r>
    </w:p>
    <w:p w14:paraId="0C683AC8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5AFE11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5A3B6A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Structured Learning &amp; Vocabulary (Weeks 13-16)</w:t>
      </w:r>
    </w:p>
    <w:p w14:paraId="44A27CF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13-14: Lessons Module</w:t>
      </w:r>
    </w:p>
    <w:p w14:paraId="28A09281" w14:textId="77777777" w:rsidR="0099384C" w:rsidRPr="0099384C" w:rsidRDefault="0099384C" w:rsidP="009938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lesson content library (10 initial lessons)</w:t>
      </w:r>
    </w:p>
    <w:p w14:paraId="33212DFD" w14:textId="77777777" w:rsidR="0099384C" w:rsidRPr="0099384C" w:rsidRDefault="0099384C" w:rsidP="009938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lesson UI with grammar deep-dives</w:t>
      </w:r>
    </w:p>
    <w:p w14:paraId="1AEE158F" w14:textId="77777777" w:rsidR="0099384C" w:rsidRPr="0099384C" w:rsidRDefault="0099384C" w:rsidP="009938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cultural context sections</w:t>
      </w:r>
    </w:p>
    <w:p w14:paraId="3ABDCFD6" w14:textId="77777777" w:rsidR="0099384C" w:rsidRPr="0099384C" w:rsidRDefault="0099384C" w:rsidP="009938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interactive exercises with instant feedback</w:t>
      </w:r>
    </w:p>
    <w:p w14:paraId="1EDB2A1F" w14:textId="77777777" w:rsidR="0099384C" w:rsidRPr="0099384C" w:rsidRDefault="0099384C" w:rsidP="009938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topic saving for later practice</w:t>
      </w:r>
    </w:p>
    <w:p w14:paraId="58EBB7E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15-16: Custom Vocabulary Library</w:t>
      </w:r>
    </w:p>
    <w:p w14:paraId="65FA4406" w14:textId="77777777" w:rsidR="0099384C" w:rsidRPr="0099384C" w:rsidRDefault="0099384C" w:rsidP="009938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vocabulary CRUD endpoints</w:t>
      </w:r>
    </w:p>
    <w:p w14:paraId="4D107BBC" w14:textId="77777777" w:rsidR="0099384C" w:rsidRPr="0099384C" w:rsidRDefault="0099384C" w:rsidP="009938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vocabulary library UI with filters/search</w:t>
      </w:r>
    </w:p>
    <w:p w14:paraId="0C67C82C" w14:textId="77777777" w:rsidR="0099384C" w:rsidRPr="0099384C" w:rsidRDefault="0099384C" w:rsidP="009938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manual word entry form</w:t>
      </w:r>
    </w:p>
    <w:p w14:paraId="0476F08B" w14:textId="77777777" w:rsidR="0099384C" w:rsidRPr="0099384C" w:rsidRDefault="0099384C" w:rsidP="009938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auto-add from conversations/corrections</w:t>
      </w:r>
    </w:p>
    <w:p w14:paraId="61F6AC95" w14:textId="77777777" w:rsidR="0099384C" w:rsidRPr="0099384C" w:rsidRDefault="0099384C" w:rsidP="009938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vocabulary practice integration</w:t>
      </w:r>
    </w:p>
    <w:p w14:paraId="4F47B0C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complete structured lessons with cultural context and build a personal vocabulary library from all app interactions.</w:t>
      </w:r>
    </w:p>
    <w:p w14:paraId="0C55F500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30448D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8A4BCA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Polish &amp; Beta Launch (Weeks 17-20)</w:t>
      </w:r>
    </w:p>
    <w:p w14:paraId="42E5CFE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17-18: UX Improvements</w:t>
      </w:r>
    </w:p>
    <w:p w14:paraId="056568C0" w14:textId="77777777" w:rsidR="0099384C" w:rsidRPr="0099384C" w:rsidRDefault="0099384C" w:rsidP="009938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pronunciation feedback (IPA guides, phonetic spellings)</w:t>
      </w:r>
    </w:p>
    <w:p w14:paraId="1E703816" w14:textId="77777777" w:rsidR="0099384C" w:rsidRPr="0099384C" w:rsidRDefault="0099384C" w:rsidP="009938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visual feedback in voice mode (listening/processing/speaking)</w:t>
      </w:r>
    </w:p>
    <w:p w14:paraId="52246F85" w14:textId="77777777" w:rsidR="0099384C" w:rsidRPr="0099384C" w:rsidRDefault="0099384C" w:rsidP="009938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celebration animations for mastery milestones</w:t>
      </w:r>
    </w:p>
    <w:p w14:paraId="5AD71EC0" w14:textId="77777777" w:rsidR="0099384C" w:rsidRPr="0099384C" w:rsidRDefault="0099384C" w:rsidP="009938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app performance (reduce load times)</w:t>
      </w:r>
    </w:p>
    <w:p w14:paraId="09C39900" w14:textId="77777777" w:rsidR="0099384C" w:rsidRPr="0099384C" w:rsidRDefault="0099384C" w:rsidP="009938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offline mode for review features</w:t>
      </w:r>
    </w:p>
    <w:p w14:paraId="2FD1420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19-20: Beta Preparation</w:t>
      </w:r>
    </w:p>
    <w:p w14:paraId="09DF0D1E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onboarding flow (user level assessment, goal setting)</w:t>
      </w:r>
    </w:p>
    <w:p w14:paraId="4D06F411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in-app help/tutorial</w:t>
      </w:r>
    </w:p>
    <w:p w14:paraId="1ECE048C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analytics tracking (Mixpanel)</w:t>
      </w:r>
    </w:p>
    <w:p w14:paraId="60913690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error monitoring (Sentry)</w:t>
      </w:r>
    </w:p>
    <w:p w14:paraId="3DE72BFF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feedback mechanism (in-app survey, thumbs up/down)</w:t>
      </w:r>
    </w:p>
    <w:p w14:paraId="688FAEE0" w14:textId="77777777" w:rsidR="0099384C" w:rsidRPr="0099384C" w:rsidRDefault="0099384C" w:rsidP="009938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Beta test with 10 internal users</w:t>
      </w:r>
    </w:p>
    <w:p w14:paraId="6B34AE0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Polished app ready for closed beta launch to 50 external users.</w:t>
      </w:r>
    </w:p>
    <w:p w14:paraId="5F051689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2476CB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13E776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Beta Iteration &amp; Public Launch (Weeks 21-24)</w:t>
      </w:r>
    </w:p>
    <w:p w14:paraId="3478CC3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21-22: Beta Feedback Loop</w:t>
      </w:r>
    </w:p>
    <w:p w14:paraId="193F5397" w14:textId="77777777" w:rsidR="0099384C" w:rsidRPr="0099384C" w:rsidRDefault="0099384C" w:rsidP="009938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 and analyze beta user feedback</w:t>
      </w:r>
    </w:p>
    <w:p w14:paraId="2D769A21" w14:textId="77777777" w:rsidR="0099384C" w:rsidRPr="0099384C" w:rsidRDefault="0099384C" w:rsidP="009938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critical bugs and UX issues</w:t>
      </w:r>
    </w:p>
    <w:p w14:paraId="3A03A866" w14:textId="77777777" w:rsidR="0099384C" w:rsidRPr="0099384C" w:rsidRDefault="0099384C" w:rsidP="009938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AI conversation prompts based on usage data</w:t>
      </w:r>
    </w:p>
    <w:p w14:paraId="396024AD" w14:textId="77777777" w:rsidR="0099384C" w:rsidRPr="0099384C" w:rsidRDefault="0099384C" w:rsidP="009938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correction accuracy (reduce false positives)</w:t>
      </w:r>
    </w:p>
    <w:p w14:paraId="386BCF99" w14:textId="77777777" w:rsidR="0099384C" w:rsidRPr="0099384C" w:rsidRDefault="0099384C" w:rsidP="009938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most-requested features from beta</w:t>
      </w:r>
    </w:p>
    <w:p w14:paraId="1B07F6C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23-24: Public Launch Prep</w:t>
      </w:r>
    </w:p>
    <w:p w14:paraId="1B91F93F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 App Store and Google Play listings</w:t>
      </w:r>
    </w:p>
    <w:p w14:paraId="4A13A307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marketing website landing page</w:t>
      </w:r>
    </w:p>
    <w:p w14:paraId="6E6225C5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customer support system (email, in-app chat)</w:t>
      </w:r>
    </w:p>
    <w:p w14:paraId="464FFBCA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privacy policy and terms of service</w:t>
      </w:r>
    </w:p>
    <w:p w14:paraId="057B4C94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to app stores (iOS review takes ~3-5 days)</w:t>
      </w:r>
    </w:p>
    <w:p w14:paraId="66357539" w14:textId="77777777" w:rsidR="0099384C" w:rsidRPr="0099384C" w:rsidRDefault="0099384C" w:rsidP="009938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launch campaign (social media, ProductHunt, etc.)</w:t>
      </w:r>
    </w:p>
    <w:p w14:paraId="2BDEF30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Public launch to 500+ users with stable, polished product.</w:t>
      </w:r>
    </w:p>
    <w:p w14:paraId="231E6641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D99095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045981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Post-Launch: Ongoing Iteration (Months 4-6)</w:t>
      </w:r>
    </w:p>
    <w:p w14:paraId="68E97BD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 to Add Based on User Data:</w:t>
      </w:r>
    </w:p>
    <w:p w14:paraId="6040786A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pronunciation analysis (phoneme-level feedback)</w:t>
      </w:r>
    </w:p>
    <w:p w14:paraId="245852C6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scenarios library (job interviews, negotiations, social events)</w:t>
      </w:r>
    </w:p>
    <w:p w14:paraId="6B6C4EB8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study mode (practice with friends)</w:t>
      </w:r>
    </w:p>
    <w:p w14:paraId="3514CC0D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with real Brazilian content (news, podcasts, videos)</w:t>
      </w:r>
    </w:p>
    <w:p w14:paraId="79E4D514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 version (for desktop users)</w:t>
      </w:r>
    </w:p>
    <w:p w14:paraId="5ACF4F9C" w14:textId="77777777" w:rsidR="0099384C" w:rsidRPr="0099384C" w:rsidRDefault="0099384C" w:rsidP="009938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Premium tier with unlimited practice, advanced analytics</w:t>
      </w:r>
    </w:p>
    <w:p w14:paraId="5E2DEA5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 Criteria for Next Phase:</w:t>
      </w:r>
    </w:p>
    <w:p w14:paraId="2284D1B2" w14:textId="77777777" w:rsidR="0099384C" w:rsidRPr="0099384C" w:rsidRDefault="0099384C" w:rsidP="009938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40% 30-day retention</w:t>
      </w:r>
    </w:p>
    <w:p w14:paraId="5C6D6052" w14:textId="77777777" w:rsidR="0099384C" w:rsidRPr="0099384C" w:rsidRDefault="0099384C" w:rsidP="009938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5+ sessions per week per active user</w:t>
      </w:r>
    </w:p>
    <w:p w14:paraId="6B150EA4" w14:textId="77777777" w:rsidR="0099384C" w:rsidRPr="0099384C" w:rsidRDefault="0099384C" w:rsidP="009938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4.5+ star rating on app stores</w:t>
      </w:r>
    </w:p>
    <w:p w14:paraId="21DF9627" w14:textId="77777777" w:rsidR="0099384C" w:rsidRPr="0099384C" w:rsidRDefault="0099384C" w:rsidP="009938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25% conversion to paid tier (if freemium model)</w:t>
      </w:r>
    </w:p>
    <w:p w14:paraId="1990114A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A8612C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6F4036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Success Metrics &amp; KPIs</w:t>
      </w:r>
    </w:p>
    <w:p w14:paraId="1A34214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Leading Indicators (Weeks 1-4 Post-Launch)</w:t>
      </w:r>
    </w:p>
    <w:p w14:paraId="5CED488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</w:p>
    <w:p w14:paraId="1603610C" w14:textId="77777777" w:rsidR="0099384C" w:rsidRPr="0099384C" w:rsidRDefault="0099384C" w:rsidP="009938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Active Users (DAU): Target 30% of total users</w:t>
      </w:r>
    </w:p>
    <w:p w14:paraId="1AAEB738" w14:textId="77777777" w:rsidR="0099384C" w:rsidRPr="0099384C" w:rsidRDefault="0099384C" w:rsidP="009938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completion rate: Target 75% (users finish sessions they start)</w:t>
      </w:r>
    </w:p>
    <w:p w14:paraId="3BB7991D" w14:textId="77777777" w:rsidR="0099384C" w:rsidRPr="0099384C" w:rsidRDefault="0099384C" w:rsidP="009938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adoption: Target 60% use both voice and text modes within first week</w:t>
      </w:r>
    </w:p>
    <w:p w14:paraId="0D79C91A" w14:textId="77777777" w:rsidR="0099384C" w:rsidRPr="0099384C" w:rsidRDefault="0099384C" w:rsidP="009938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duration: Target 8-12 minutes</w:t>
      </w:r>
    </w:p>
    <w:p w14:paraId="14249C9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</w:t>
      </w:r>
    </w:p>
    <w:p w14:paraId="5B977ABC" w14:textId="77777777" w:rsidR="0099384C" w:rsidRPr="0099384C" w:rsidRDefault="0099384C" w:rsidP="009938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correction accuracy: Target 90%+ (manual review sample)</w:t>
      </w:r>
    </w:p>
    <w:p w14:paraId="5D4C5523" w14:textId="77777777" w:rsidR="0099384C" w:rsidRPr="0099384C" w:rsidRDefault="0099384C" w:rsidP="009938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recognition accuracy: Target 85%+ word accuracy</w:t>
      </w:r>
    </w:p>
    <w:p w14:paraId="546B0D8F" w14:textId="77777777" w:rsidR="0099384C" w:rsidRPr="0099384C" w:rsidRDefault="0099384C" w:rsidP="009938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satisfaction: Target 4/5 stars in post-session survey</w:t>
      </w:r>
    </w:p>
    <w:p w14:paraId="29F40BB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Lagging Indicators (Months 1-3 Post-Launch)</w:t>
      </w:r>
    </w:p>
    <w:p w14:paraId="1272C42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</w:t>
      </w:r>
    </w:p>
    <w:p w14:paraId="57DCB183" w14:textId="77777777" w:rsidR="0099384C" w:rsidRPr="0099384C" w:rsidRDefault="0099384C" w:rsidP="009938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 retention: 80%</w:t>
      </w:r>
    </w:p>
    <w:p w14:paraId="4892CD26" w14:textId="77777777" w:rsidR="0099384C" w:rsidRPr="0099384C" w:rsidRDefault="0099384C" w:rsidP="009938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7 retention: 60%</w:t>
      </w:r>
    </w:p>
    <w:p w14:paraId="42D50D7C" w14:textId="77777777" w:rsidR="0099384C" w:rsidRPr="0099384C" w:rsidRDefault="0099384C" w:rsidP="009938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30 retention: 40%</w:t>
      </w:r>
    </w:p>
    <w:p w14:paraId="0273305B" w14:textId="77777777" w:rsidR="0099384C" w:rsidRPr="0099384C" w:rsidRDefault="0099384C" w:rsidP="009938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Active Users (MAU) growth: 15% MoM</w:t>
      </w:r>
    </w:p>
    <w:p w14:paraId="1812D28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Outcomes</w:t>
      </w:r>
    </w:p>
    <w:p w14:paraId="252332C1" w14:textId="77777777" w:rsidR="0099384C" w:rsidRPr="0099384C" w:rsidRDefault="0099384C" w:rsidP="009938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mastered: Average 10+ per user per month</w:t>
      </w:r>
    </w:p>
    <w:p w14:paraId="525ED8F3" w14:textId="77777777" w:rsidR="0099384C" w:rsidRPr="0099384C" w:rsidRDefault="0099384C" w:rsidP="009938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retention: 70%+ after 30 days (flashcard review accuracy)</w:t>
      </w:r>
    </w:p>
    <w:p w14:paraId="1BB5BD05" w14:textId="77777777" w:rsidR="0099384C" w:rsidRPr="0099384C" w:rsidRDefault="0099384C" w:rsidP="009938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patterns mastered: 3+ to 80%+ confidence within 60 days</w:t>
      </w:r>
    </w:p>
    <w:p w14:paraId="26211B05" w14:textId="77777777" w:rsidR="0099384C" w:rsidRPr="0099384C" w:rsidRDefault="0099384C" w:rsidP="009938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improvement: 70%+ report confidence increase in survey</w:t>
      </w:r>
    </w:p>
    <w:p w14:paraId="5F165D1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Monetization (Future)</w:t>
      </w:r>
    </w:p>
    <w:p w14:paraId="77FF1A9E" w14:textId="77777777" w:rsidR="0099384C" w:rsidRPr="0099384C" w:rsidRDefault="0099384C" w:rsidP="009938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Free-to-paid conversion: 25% within 90 days</w:t>
      </w:r>
    </w:p>
    <w:p w14:paraId="10AD0D9F" w14:textId="77777777" w:rsidR="0099384C" w:rsidRPr="0099384C" w:rsidRDefault="0099384C" w:rsidP="009938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recurring revenue (MRR) growth: 20% MoM</w:t>
      </w:r>
    </w:p>
    <w:p w14:paraId="59F047BB" w14:textId="77777777" w:rsidR="0099384C" w:rsidRPr="0099384C" w:rsidRDefault="0099384C" w:rsidP="009938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lifetime value (LTV): $150+ per paying user</w:t>
      </w:r>
    </w:p>
    <w:p w14:paraId="71FCA8E6" w14:textId="77777777" w:rsidR="0099384C" w:rsidRPr="0099384C" w:rsidRDefault="0099384C" w:rsidP="009938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Churn rate: &lt;5% monthly</w:t>
      </w:r>
    </w:p>
    <w:p w14:paraId="04E862D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Tracking &amp; Reporting</w:t>
      </w:r>
    </w:p>
    <w:p w14:paraId="6224792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Analytics Tools</w:t>
      </w:r>
    </w:p>
    <w:p w14:paraId="2C484C45" w14:textId="77777777" w:rsidR="0099384C" w:rsidRPr="0099384C" w:rsidRDefault="0099384C" w:rsidP="009938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Mixpanel or Amplitude for product analytics</w:t>
      </w:r>
    </w:p>
    <w:p w14:paraId="6CA2C602" w14:textId="77777777" w:rsidR="0099384C" w:rsidRPr="0099384C" w:rsidRDefault="0099384C" w:rsidP="009938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Google Analytics for web traffic</w:t>
      </w:r>
    </w:p>
    <w:p w14:paraId="3B933DDA" w14:textId="77777777" w:rsidR="0099384C" w:rsidRPr="0099384C" w:rsidRDefault="0099384C" w:rsidP="009938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 Store Connect and Google Play Console for app metrics</w:t>
      </w:r>
    </w:p>
    <w:p w14:paraId="1AB8A917" w14:textId="77777777" w:rsidR="0099384C" w:rsidRPr="0099384C" w:rsidRDefault="0099384C" w:rsidP="009938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dashboard in Grafana for real-time KPIs</w:t>
      </w:r>
    </w:p>
    <w:p w14:paraId="393BA97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Weekly Reports</w:t>
      </w:r>
    </w:p>
    <w:p w14:paraId="40E18A28" w14:textId="77777777" w:rsidR="0099384C" w:rsidRPr="0099384C" w:rsidRDefault="0099384C" w:rsidP="009938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growth (new signups, DAU, MAU)</w:t>
      </w:r>
    </w:p>
    <w:p w14:paraId="277DFC65" w14:textId="77777777" w:rsidR="0099384C" w:rsidRPr="0099384C" w:rsidRDefault="0099384C" w:rsidP="009938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Engagement (sessions per user, session duration, feature usage)</w:t>
      </w:r>
    </w:p>
    <w:p w14:paraId="27487CB2" w14:textId="77777777" w:rsidR="0099384C" w:rsidRPr="0099384C" w:rsidRDefault="0099384C" w:rsidP="009938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Retention (cohort analysis, churn rate)</w:t>
      </w:r>
    </w:p>
    <w:p w14:paraId="22E46F84" w14:textId="77777777" w:rsidR="0099384C" w:rsidRPr="0099384C" w:rsidRDefault="0099384C" w:rsidP="009938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Quality (correction accuracy, bug reports, crash rate)</w:t>
      </w:r>
    </w:p>
    <w:p w14:paraId="3096CCE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Business Reviews</w:t>
      </w:r>
    </w:p>
    <w:p w14:paraId="2440A639" w14:textId="77777777" w:rsidR="0099384C" w:rsidRPr="0099384C" w:rsidRDefault="0099384C" w:rsidP="009938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toward retention targets</w:t>
      </w:r>
    </w:p>
    <w:p w14:paraId="5F35916D" w14:textId="77777777" w:rsidR="0099384C" w:rsidRPr="0099384C" w:rsidRDefault="0099384C" w:rsidP="009938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outcome metrics</w:t>
      </w:r>
    </w:p>
    <w:p w14:paraId="2518EFB2" w14:textId="77777777" w:rsidR="0099384C" w:rsidRPr="0099384C" w:rsidRDefault="0099384C" w:rsidP="009938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feedback themes</w:t>
      </w:r>
    </w:p>
    <w:p w14:paraId="48B0451F" w14:textId="77777777" w:rsidR="0099384C" w:rsidRPr="0099384C" w:rsidRDefault="0099384C" w:rsidP="009938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prioritization for next sprint</w:t>
      </w:r>
    </w:p>
    <w:p w14:paraId="2D589EB7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378B5A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BCD8DE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Questions &amp; Decisions Needed</w:t>
      </w:r>
    </w:p>
    <w:p w14:paraId="57C98BF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Decisions</w:t>
      </w:r>
    </w:p>
    <w:p w14:paraId="6A0B73A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vs. Text Balance</w:t>
      </w:r>
    </w:p>
    <w:p w14:paraId="546076E1" w14:textId="77777777" w:rsidR="0099384C" w:rsidRPr="0099384C" w:rsidRDefault="0099384C" w:rsidP="009938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require users to try both modes, or let them choose?</w:t>
      </w:r>
    </w:p>
    <w:p w14:paraId="13BD6BD5" w14:textId="77777777" w:rsidR="0099384C" w:rsidRPr="0099384C" w:rsidRDefault="0099384C" w:rsidP="009938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Encourage both but don't force. Track which mode users prefer for future optimization.</w:t>
      </w:r>
    </w:p>
    <w:p w14:paraId="64DE98E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Personality</w:t>
      </w:r>
    </w:p>
    <w:p w14:paraId="4A9CBD8B" w14:textId="77777777" w:rsidR="0099384C" w:rsidRPr="0099384C" w:rsidRDefault="0099384C" w:rsidP="009938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AI have a consistent personality (friendly Brazilian colleague) or adapt to user preference?</w:t>
      </w:r>
    </w:p>
    <w:p w14:paraId="7A205F59" w14:textId="77777777" w:rsidR="0099384C" w:rsidRPr="0099384C" w:rsidRDefault="0099384C" w:rsidP="009938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Test with beta users. Options: Formal tutor, casual friend, or neutral assistant.</w:t>
      </w:r>
    </w:p>
    <w:p w14:paraId="46F6E21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Aggressiveness</w:t>
      </w:r>
    </w:p>
    <w:p w14:paraId="084BDFC7" w14:textId="77777777" w:rsidR="0099384C" w:rsidRPr="0099384C" w:rsidRDefault="0099384C" w:rsidP="009938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frequently should AI correct mistakes in real-time vs. waiting until end of session?</w:t>
      </w:r>
    </w:p>
    <w:p w14:paraId="61D485D8" w14:textId="77777777" w:rsidR="0099384C" w:rsidRPr="0099384C" w:rsidRDefault="0099384C" w:rsidP="009938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Immediate gentle corrections for critical errors, end-of-session summary for minor issues.</w:t>
      </w:r>
    </w:p>
    <w:p w14:paraId="311FA44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 Adaptation</w:t>
      </w:r>
    </w:p>
    <w:p w14:paraId="25EE3ED1" w14:textId="77777777" w:rsidR="0099384C" w:rsidRPr="0099384C" w:rsidRDefault="0099384C" w:rsidP="009938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difficulty auto-adjust based on performance, or require manual user selection?</w:t>
      </w:r>
    </w:p>
    <w:p w14:paraId="3FEC978A" w14:textId="77777777" w:rsidR="0099384C" w:rsidRPr="0099384C" w:rsidRDefault="0099384C" w:rsidP="009938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Decision needed: Test both. Auto-adjust might frustrate users if it changes too quickly.</w:t>
      </w:r>
    </w:p>
    <w:p w14:paraId="727E6B2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Decisions</w:t>
      </w:r>
    </w:p>
    <w:p w14:paraId="76E10E0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Recording Storage</w:t>
      </w:r>
    </w:p>
    <w:p w14:paraId="32E42D89" w14:textId="77777777" w:rsidR="0099384C" w:rsidRPr="0099384C" w:rsidRDefault="0099384C" w:rsidP="009938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store user voice recordings indefinitely for quality improvement?</w:t>
      </w:r>
    </w:p>
    <w:p w14:paraId="76B3B882" w14:textId="77777777" w:rsidR="0099384C" w:rsidRPr="0099384C" w:rsidRDefault="0099384C" w:rsidP="009938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Privacy consideration: Requires explicit consent. May want 30-day auto-delete option.</w:t>
      </w:r>
    </w:p>
    <w:p w14:paraId="67BA47F6" w14:textId="77777777" w:rsidR="0099384C" w:rsidRPr="0099384C" w:rsidRDefault="0099384C" w:rsidP="009938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Legal review on GDPR/CCPA compliance.</w:t>
      </w:r>
    </w:p>
    <w:p w14:paraId="7067A86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Model Selection</w:t>
      </w:r>
    </w:p>
    <w:p w14:paraId="53B4FAF8" w14:textId="77777777" w:rsidR="0099384C" w:rsidRPr="0099384C" w:rsidRDefault="0099384C" w:rsidP="009938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Claude 3.5 Sonnet vs. Haiku for different features?</w:t>
      </w:r>
    </w:p>
    <w:p w14:paraId="610CDDB9" w14:textId="77777777" w:rsidR="0099384C" w:rsidRPr="0099384C" w:rsidRDefault="0099384C" w:rsidP="009938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Consideration: Sonnet for complex conversations, Haiku for simple corrections (cost optimization).</w:t>
      </w:r>
    </w:p>
    <w:p w14:paraId="45A2F60C" w14:textId="77777777" w:rsidR="0099384C" w:rsidRPr="0099384C" w:rsidRDefault="0099384C" w:rsidP="009938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Cost analysis after beta usage data.</w:t>
      </w:r>
    </w:p>
    <w:p w14:paraId="17C5FD2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 Mode Scope</w:t>
      </w:r>
    </w:p>
    <w:p w14:paraId="218DB65C" w14:textId="77777777" w:rsidR="0099384C" w:rsidRPr="0099384C" w:rsidRDefault="0099384C" w:rsidP="009938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features should work offline?</w:t>
      </w:r>
    </w:p>
    <w:p w14:paraId="54999E32" w14:textId="77777777" w:rsidR="0099384C" w:rsidRPr="0099384C" w:rsidRDefault="0099384C" w:rsidP="009938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Flashcard review, lesson reading, vocabulary library. No real-time conversation.</w:t>
      </w:r>
    </w:p>
    <w:p w14:paraId="2456B58A" w14:textId="77777777" w:rsidR="0099384C" w:rsidRPr="0099384C" w:rsidRDefault="0099384C" w:rsidP="009938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Is offline lesson practice (without AI feedback) valuable?</w:t>
      </w:r>
    </w:p>
    <w:p w14:paraId="2D7F2CA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Retention</w:t>
      </w:r>
    </w:p>
    <w:p w14:paraId="02E0BB05" w14:textId="77777777" w:rsidR="0099384C" w:rsidRPr="0099384C" w:rsidRDefault="0099384C" w:rsidP="009938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long to store corrections, sessions, vocabulary?</w:t>
      </w:r>
    </w:p>
    <w:p w14:paraId="027352B6" w14:textId="77777777" w:rsidR="0099384C" w:rsidRPr="0099384C" w:rsidRDefault="0099384C" w:rsidP="009938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Indefinite storage unless user deletes account.</w:t>
      </w:r>
    </w:p>
    <w:p w14:paraId="1D38C3D3" w14:textId="77777777" w:rsidR="0099384C" w:rsidRPr="0099384C" w:rsidRDefault="0099384C" w:rsidP="009938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GDPR compliance review (right to be forgotten).</w:t>
      </w:r>
    </w:p>
    <w:p w14:paraId="25BD268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Model Decisions</w:t>
      </w:r>
    </w:p>
    <w:p w14:paraId="647ADF2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Pricing Strategy</w:t>
      </w:r>
    </w:p>
    <w:p w14:paraId="58D0CA04" w14:textId="77777777" w:rsidR="0099384C" w:rsidRPr="0099384C" w:rsidRDefault="0099384C" w:rsidP="009938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Freemium (limited sessions) vs. free trial + subscription?</w:t>
      </w:r>
    </w:p>
    <w:p w14:paraId="5CE2E147" w14:textId="77777777" w:rsidR="0099384C" w:rsidRPr="0099384C" w:rsidRDefault="0099384C" w:rsidP="009938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Options: </w:t>
      </w:r>
    </w:p>
    <w:p w14:paraId="06E95B3B" w14:textId="77777777" w:rsidR="0099384C" w:rsidRPr="0099384C" w:rsidRDefault="0099384C" w:rsidP="0099384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Freemium: 10 sessions/month free, unlimited for $15/month</w:t>
      </w:r>
    </w:p>
    <w:p w14:paraId="415D9244" w14:textId="77777777" w:rsidR="0099384C" w:rsidRPr="0099384C" w:rsidRDefault="0099384C" w:rsidP="0099384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trial: 14 days free, then $10/month</w:t>
      </w:r>
    </w:p>
    <w:p w14:paraId="3DC11E82" w14:textId="77777777" w:rsidR="0099384C" w:rsidRPr="0099384C" w:rsidRDefault="0099384C" w:rsidP="0099384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Hybrid: Free tier with ads, $15/month ad-free with advanced features</w:t>
      </w:r>
    </w:p>
    <w:p w14:paraId="34BC38F8" w14:textId="77777777" w:rsidR="0099384C" w:rsidRPr="0099384C" w:rsidRDefault="0099384C" w:rsidP="009938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Market research on willingness to pay.</w:t>
      </w:r>
    </w:p>
    <w:p w14:paraId="33E2507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Market Focus</w:t>
      </w:r>
    </w:p>
    <w:p w14:paraId="0C35E549" w14:textId="77777777" w:rsidR="0099384C" w:rsidRPr="0099384C" w:rsidRDefault="0099384C" w:rsidP="009938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broad (anyone learning Portuguese) or niche (professionals working with Brazil)?</w:t>
      </w:r>
    </w:p>
    <w:p w14:paraId="0AA9E542" w14:textId="77777777" w:rsidR="0099384C" w:rsidRPr="0099384C" w:rsidRDefault="0099384C" w:rsidP="009938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Build for professionals, but market broadly.</w:t>
      </w:r>
    </w:p>
    <w:p w14:paraId="32CCD03F" w14:textId="77777777" w:rsidR="0099384C" w:rsidRPr="0099384C" w:rsidRDefault="0099384C" w:rsidP="009938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Validate product-market fit before narrowing.</w:t>
      </w:r>
    </w:p>
    <w:p w14:paraId="765DCE5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Partnership Opportunities</w:t>
      </w:r>
    </w:p>
    <w:p w14:paraId="07C29896" w14:textId="77777777" w:rsidR="0099384C" w:rsidRPr="0099384C" w:rsidRDefault="0099384C" w:rsidP="009938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pursue B2B partnerships (corporate language training, universities)?</w:t>
      </w:r>
    </w:p>
    <w:p w14:paraId="4F645B07" w14:textId="77777777" w:rsidR="0099384C" w:rsidRPr="0099384C" w:rsidRDefault="0099384C" w:rsidP="009938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Consideration: Could accelerate user growth but requires sales resources.</w:t>
      </w:r>
    </w:p>
    <w:p w14:paraId="5804FFA5" w14:textId="77777777" w:rsidR="0099384C" w:rsidRPr="0099384C" w:rsidRDefault="0099384C" w:rsidP="009938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Post-launch after individual user traction.</w:t>
      </w:r>
    </w:p>
    <w:p w14:paraId="52D0508E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0E97D2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CAF3BD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0997824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Glossary</w:t>
      </w:r>
    </w:p>
    <w:p w14:paraId="146E534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Spaced Repetition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Learning technique that schedules review of information at increasing intervals to improve long-term retention.</w:t>
      </w:r>
    </w:p>
    <w:p w14:paraId="677CE6E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SM-2 Algorithm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SuperMemo 2 algorithm, a popular spaced repetition algorithm used in flashcard apps like Anki.</w:t>
      </w:r>
    </w:p>
    <w:p w14:paraId="3DB373F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IPA (International Phonetic Alphabet)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Standardized system for phonetic notation, used to show pronunciation.</w:t>
      </w:r>
    </w:p>
    <w:p w14:paraId="287516E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A1-C2 Levels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Common European Framework of Reference (CEFR) language proficiency levels, from beginner (A1) to mastery (C2).</w:t>
      </w:r>
    </w:p>
    <w:p w14:paraId="2EFCC15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Subjunctive Mood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Grammatical mood used to express wishes, doubts, possibilities, and hypothetical situations (critical in Portuguese).</w:t>
      </w:r>
    </w:p>
    <w:p w14:paraId="3192C2A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Beijos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Brazilian greeting custom of kissing on the cheek (typically 2 kisses, right cheek first).</w:t>
      </w:r>
    </w:p>
    <w:p w14:paraId="664297DF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1834EB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3C934F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Analysis</w:t>
      </w:r>
    </w:p>
    <w:p w14:paraId="79025B6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Duolingo</w:t>
      </w:r>
    </w:p>
    <w:p w14:paraId="6A792634" w14:textId="77777777" w:rsidR="0099384C" w:rsidRPr="0099384C" w:rsidRDefault="0099384C" w:rsidP="009938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Gamification, large user base, free tier</w:t>
      </w:r>
    </w:p>
    <w:p w14:paraId="44BB841D" w14:textId="77777777" w:rsidR="0099384C" w:rsidRPr="0099384C" w:rsidRDefault="0099384C" w:rsidP="009938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Rigid lesson structure, limited conversation practice, not business-focused</w:t>
      </w:r>
    </w:p>
    <w:p w14:paraId="68C8239A" w14:textId="77777777" w:rsidR="0099384C" w:rsidRPr="0099384C" w:rsidRDefault="0099384C" w:rsidP="009938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focuses on real conversation, professional contexts, and adaptive corrections</w:t>
      </w:r>
    </w:p>
    <w:p w14:paraId="610AA75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Babbel</w:t>
      </w:r>
    </w:p>
    <w:p w14:paraId="70C2404B" w14:textId="77777777" w:rsidR="0099384C" w:rsidRPr="0099384C" w:rsidRDefault="0099384C" w:rsidP="009938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Structured curriculum, speech recognition, business courses</w:t>
      </w:r>
    </w:p>
    <w:p w14:paraId="672963F9" w14:textId="77777777" w:rsidR="0099384C" w:rsidRPr="0099384C" w:rsidRDefault="0099384C" w:rsidP="009938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($13/month), repetitive exercises, limited AI conversation</w:t>
      </w:r>
    </w:p>
    <w:p w14:paraId="39ED227F" w14:textId="77777777" w:rsidR="0099384C" w:rsidRPr="0099384C" w:rsidRDefault="0099384C" w:rsidP="009938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uses advanced AI for natural conversations, not scripted dialogues</w:t>
      </w:r>
    </w:p>
    <w:p w14:paraId="5951303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Pimsleur</w:t>
      </w:r>
    </w:p>
    <w:p w14:paraId="1AB36BCD" w14:textId="77777777" w:rsidR="0099384C" w:rsidRPr="0099384C" w:rsidRDefault="0099384C" w:rsidP="009938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Audio-focused, emphasis on speaking, effective method</w:t>
      </w:r>
    </w:p>
    <w:p w14:paraId="703B4553" w14:textId="77777777" w:rsidR="0099384C" w:rsidRPr="0099384C" w:rsidRDefault="0099384C" w:rsidP="009938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($20/month), no writing practice, outdated UI</w:t>
      </w:r>
    </w:p>
    <w:p w14:paraId="2CDF87A6" w14:textId="77777777" w:rsidR="0099384C" w:rsidRPr="0099384C" w:rsidRDefault="0099384C" w:rsidP="009938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adds text practice, modern UX, and mistake tracking</w:t>
      </w:r>
    </w:p>
    <w:p w14:paraId="1663C6F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iTalki (Human Tutors)</w:t>
      </w:r>
    </w:p>
    <w:p w14:paraId="0CD3EB03" w14:textId="77777777" w:rsidR="0099384C" w:rsidRPr="0099384C" w:rsidRDefault="0099384C" w:rsidP="009938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Real human conversation, cultural immersion, personalized feedback</w:t>
      </w:r>
    </w:p>
    <w:p w14:paraId="38EB954D" w14:textId="77777777" w:rsidR="0099384C" w:rsidRPr="0099384C" w:rsidRDefault="0099384C" w:rsidP="009938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($10-30/hour), scheduling required, inconsistent quality</w:t>
      </w:r>
    </w:p>
    <w:p w14:paraId="40CB8231" w14:textId="77777777" w:rsidR="0099384C" w:rsidRPr="0099384C" w:rsidRDefault="0099384C" w:rsidP="009938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offers unlimited practice 24/7 at fraction of cost, with consistent quality</w:t>
      </w:r>
    </w:p>
    <w:p w14:paraId="5A4E55C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Rosetta Stone</w:t>
      </w:r>
    </w:p>
    <w:p w14:paraId="0A3CEA04" w14:textId="77777777" w:rsidR="0099384C" w:rsidRPr="0099384C" w:rsidRDefault="0099384C" w:rsidP="009938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Brand recognition, immersive method</w:t>
      </w:r>
    </w:p>
    <w:p w14:paraId="5DEA5C90" w14:textId="77777777" w:rsidR="0099384C" w:rsidRPr="0099384C" w:rsidRDefault="0099384C" w:rsidP="009938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($36/month), slow pacing, limited business content</w:t>
      </w:r>
    </w:p>
    <w:p w14:paraId="02EDFA99" w14:textId="77777777" w:rsidR="0099384C" w:rsidRPr="0099384C" w:rsidRDefault="0099384C" w:rsidP="009938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faster-paced, business-focused, AI-powered corrections</w:t>
      </w:r>
    </w:p>
    <w:p w14:paraId="7EB383D7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B875CD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7D5BB2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&amp; Resources</w:t>
      </w:r>
    </w:p>
    <w:p w14:paraId="6D79B51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 Learning Research</w:t>
      </w:r>
    </w:p>
    <w:p w14:paraId="7124F8BD" w14:textId="77777777" w:rsidR="0099384C" w:rsidRPr="0099384C" w:rsidRDefault="0099384C" w:rsidP="009938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Krashen's Input Hypothesis (comprehensible input drives acquisition)</w:t>
      </w:r>
    </w:p>
    <w:p w14:paraId="32674C25" w14:textId="77777777" w:rsidR="0099384C" w:rsidRPr="0099384C" w:rsidRDefault="0099384C" w:rsidP="009938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Hypothesis (speaking practice is critical for fluency)</w:t>
      </w:r>
    </w:p>
    <w:p w14:paraId="3FE0E70E" w14:textId="77777777" w:rsidR="0099384C" w:rsidRPr="0099384C" w:rsidRDefault="0099384C" w:rsidP="009938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research (Ebbinghaus forgetting curve)</w:t>
      </w:r>
    </w:p>
    <w:p w14:paraId="320CE61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Portuguese Language Resources</w:t>
      </w:r>
    </w:p>
    <w:p w14:paraId="33E3F0AD" w14:textId="77777777" w:rsidR="0099384C" w:rsidRPr="0099384C" w:rsidRDefault="0099384C" w:rsidP="009938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Brazilian Portuguese grammar guides (Ponto de Encontro textbook)</w:t>
      </w:r>
    </w:p>
    <w:p w14:paraId="4A94DB0A" w14:textId="77777777" w:rsidR="0099384C" w:rsidRPr="0099384C" w:rsidRDefault="0099384C" w:rsidP="009938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slang dictionaries (Dicionário Informal)</w:t>
      </w:r>
    </w:p>
    <w:p w14:paraId="4BA3DF55" w14:textId="77777777" w:rsidR="0099384C" w:rsidRPr="0099384C" w:rsidRDefault="0099384C" w:rsidP="009938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Portuguese etiquette guides</w:t>
      </w:r>
    </w:p>
    <w:p w14:paraId="68BB8B6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Documentation</w:t>
      </w:r>
    </w:p>
    <w:p w14:paraId="7DDFF237" w14:textId="77777777" w:rsidR="0099384C" w:rsidRPr="0099384C" w:rsidRDefault="0099384C" w:rsidP="009938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Claude API: </w:t>
      </w:r>
      <w:hyperlink r:id="rId7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https://docs.anthropic.com/</w:t>
        </w:r>
      </w:hyperlink>
    </w:p>
    <w:p w14:paraId="135C153B" w14:textId="77777777" w:rsidR="0099384C" w:rsidRPr="0099384C" w:rsidRDefault="0099384C" w:rsidP="009938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Whisper API: </w:t>
      </w:r>
      <w:hyperlink r:id="rId8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https://platform.openai.com/docs/guides/speech-to-text</w:t>
        </w:r>
      </w:hyperlink>
    </w:p>
    <w:p w14:paraId="4EA72577" w14:textId="77777777" w:rsidR="0099384C" w:rsidRPr="0099384C" w:rsidRDefault="0099384C" w:rsidP="009938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ElevenLabs: </w:t>
      </w:r>
      <w:hyperlink r:id="rId9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https://elevenlabs.io/docs</w:t>
        </w:r>
      </w:hyperlink>
    </w:p>
    <w:p w14:paraId="7D55266F" w14:textId="77777777" w:rsidR="0099384C" w:rsidRPr="0099384C" w:rsidRDefault="0099384C" w:rsidP="009938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React Native: </w:t>
      </w:r>
      <w:hyperlink r:id="rId10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https://reactnative.dev/docs</w:t>
        </w:r>
      </w:hyperlink>
    </w:p>
    <w:p w14:paraId="46B07938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FB11BE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B272DC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of PRD</w:t>
      </w:r>
    </w:p>
    <w:p w14:paraId="29146D0F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pict w14:anchorId="2298028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FA8A7A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Steps:</w:t>
      </w:r>
    </w:p>
    <w:p w14:paraId="543464EB" w14:textId="77777777" w:rsidR="0099384C" w:rsidRPr="0099384C" w:rsidRDefault="0099384C" w:rsidP="009938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and approve PRD</w:t>
      </w:r>
    </w:p>
    <w:p w14:paraId="79106E80" w14:textId="77777777" w:rsidR="0099384C" w:rsidRPr="0099384C" w:rsidRDefault="0099384C" w:rsidP="009938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Assemble development team (1 backend engineer, 1 mobile engineer, 1 designer)</w:t>
      </w:r>
    </w:p>
    <w:p w14:paraId="066C0A42" w14:textId="77777777" w:rsidR="0099384C" w:rsidRPr="0099384C" w:rsidRDefault="0099384C" w:rsidP="009938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project management (GitHub Projects or Linear)</w:t>
      </w:r>
    </w:p>
    <w:p w14:paraId="79D22CB6" w14:textId="77777777" w:rsidR="0099384C" w:rsidRPr="0099384C" w:rsidRDefault="0099384C" w:rsidP="009938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 Phase 1 development (infrastructure setup)</w:t>
      </w:r>
    </w:p>
    <w:p w14:paraId="0F0A3ECD" w14:textId="77777777" w:rsidR="0099384C" w:rsidRPr="0099384C" w:rsidRDefault="0099384C" w:rsidP="009938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weekly sprint reviews and monthly stakeholder updates</w:t>
      </w:r>
    </w:p>
    <w:p w14:paraId="1717FB8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Requirements Document: Iwry (v2.0)Version: 2.2 (Comprehensive Gemini Integration &amp; Feature Expansion)Date: December 21, 2024Status: Advanced Draft / Ready for Architecture ReviewExecutive SummaryProduct Name: Iwry (Portuguese Learning Assistant)Vision: Iwry is an AI-powered Portuguese learni</w:t>
      </w:r>
    </w:p>
    <w:p w14:paraId="0E19B86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pasted</w:t>
      </w:r>
    </w:p>
    <w:p w14:paraId="0BC3DDA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Ok. Here is what I came up with: </w:t>
      </w:r>
    </w:p>
    <w:p w14:paraId="741BE74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this and update the PRD. You can incorporate, update, optimize, whatever. Let's push this to production quality.</w:t>
      </w:r>
    </w:p>
    <w:p w14:paraId="6D854A50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10:07 PM</w:t>
      </w:r>
    </w:p>
    <w:p w14:paraId="2D80DB12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Synthesized competing frameworks into unified, production-ready product specification.</w:t>
      </w:r>
    </w:p>
    <w:p w14:paraId="43610CB1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11s</w:t>
      </w:r>
    </w:p>
    <w:p w14:paraId="7D30C34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Chandler has provided a version 2.0 of the Iwry PRD that introduces some significant conceptual improvements, particularly around "scaffolding" and LLM-assisted features. Let me analyze what he's provided and how to integrate it with my comprehensive v1.0 PRD.</w:t>
      </w:r>
    </w:p>
    <w:p w14:paraId="52BF967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additions from v2.0:</w:t>
      </w:r>
    </w:p>
    <w:p w14:paraId="1AFC24D4" w14:textId="77777777" w:rsidR="0099384C" w:rsidRPr="0099384C" w:rsidRDefault="0099384C" w:rsidP="009938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Stronger psychological framing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"intermediate plateau," "conversation freeze," cognitive overload, reputation risk</w:t>
      </w:r>
    </w:p>
    <w:p w14:paraId="561DAB70" w14:textId="77777777" w:rsidR="0099384C" w:rsidRPr="0099384C" w:rsidRDefault="0099384C" w:rsidP="009938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as the primary LLM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Claude (interesting business decision)</w:t>
      </w:r>
    </w:p>
    <w:p w14:paraId="4B46BA09" w14:textId="77777777" w:rsidR="0099384C" w:rsidRPr="0099384C" w:rsidRDefault="0099384C" w:rsidP="009938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flagship scaffolding features: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35BB6A5" w14:textId="77777777" w:rsidR="0099384C" w:rsidRPr="0099384C" w:rsidRDefault="0099384C" w:rsidP="009938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 Hints (voice practice)</w:t>
      </w:r>
    </w:p>
    <w:p w14:paraId="207ACDCE" w14:textId="77777777" w:rsidR="0099384C" w:rsidRPr="0099384C" w:rsidRDefault="0099384C" w:rsidP="009938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Magic Polish (text practice)</w:t>
      </w:r>
    </w:p>
    <w:p w14:paraId="2236270A" w14:textId="77777777" w:rsidR="0099384C" w:rsidRPr="0099384C" w:rsidRDefault="0099384C" w:rsidP="009938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Tutor (corrections)</w:t>
      </w:r>
    </w:p>
    <w:p w14:paraId="12845DE3" w14:textId="77777777" w:rsidR="0099384C" w:rsidRPr="0099384C" w:rsidRDefault="0099384C" w:rsidP="009938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Better articulation of the "why"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reduces cognitive load, provides safety net, just-in-time learning</w:t>
      </w:r>
    </w:p>
    <w:p w14:paraId="7B128A3A" w14:textId="77777777" w:rsidR="0099384C" w:rsidRPr="0099384C" w:rsidRDefault="0099384C" w:rsidP="009938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sophisticated data schema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tracking for assisted vs. unassisted performance</w:t>
      </w:r>
    </w:p>
    <w:p w14:paraId="114DDF3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 need to do:</w:t>
      </w:r>
    </w:p>
    <w:p w14:paraId="73780189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Merge the best of both documents - his psychological framing and feature concepts with my comprehensive structure</w:t>
      </w:r>
    </w:p>
    <w:p w14:paraId="5DDFE173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the tech stack to use Gemini instead of Claude (though I should note this decision carefully)</w:t>
      </w:r>
    </w:p>
    <w:p w14:paraId="70D8DC34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the Smart Hints, Magic Polish, and AI Tutor features into the appropriate modules</w:t>
      </w:r>
    </w:p>
    <w:p w14:paraId="4A84B884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data schemas with his additions</w:t>
      </w:r>
    </w:p>
    <w:p w14:paraId="60A782EF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my comprehensive structure (all the modules, API specs, UI/UX, roadmap, etc.) but enhance with his insights</w:t>
      </w:r>
    </w:p>
    <w:p w14:paraId="1556E2A5" w14:textId="77777777" w:rsidR="0099384C" w:rsidRPr="0099384C" w:rsidRDefault="0099384C" w:rsidP="009938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the PRD is "production quality" - clear, actionable, complete, well-structured</w:t>
      </w:r>
    </w:p>
    <w:p w14:paraId="414182E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should also:</w:t>
      </w:r>
    </w:p>
    <w:p w14:paraId="09486D4E" w14:textId="77777777" w:rsidR="0099384C" w:rsidRPr="0099384C" w:rsidRDefault="0099384C" w:rsidP="009938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 tone grounded and visionary (his preference)</w:t>
      </w:r>
    </w:p>
    <w:p w14:paraId="3A960D72" w14:textId="77777777" w:rsidR="0099384C" w:rsidRPr="0099384C" w:rsidRDefault="0099384C" w:rsidP="009938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em dashes</w:t>
      </w:r>
    </w:p>
    <w:p w14:paraId="298EAC87" w14:textId="77777777" w:rsidR="0099384C" w:rsidRPr="0099384C" w:rsidRDefault="0099384C" w:rsidP="009938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concise but substantive where it matters</w:t>
      </w:r>
    </w:p>
    <w:p w14:paraId="617D6FE9" w14:textId="77777777" w:rsidR="0099384C" w:rsidRPr="0099384C" w:rsidRDefault="0099384C" w:rsidP="009938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about the business implications of choosing Gemini over Claude</w:t>
      </w:r>
    </w:p>
    <w:p w14:paraId="243B38A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create a unified, production-ready PRD that takes the best of both versions.</w:t>
      </w:r>
    </w:p>
    <w:p w14:paraId="0EFA286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Document: Iwry Portuguese Learning Assistant</w:t>
      </w:r>
    </w:p>
    <w:p w14:paraId="2DEDC6C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2.0 (Unified Production Specification)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December 21, 2024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 Ready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Owner: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Chandler Lewis, Managing Director, 360 Social Impact Studios</w:t>
      </w:r>
    </w:p>
    <w:p w14:paraId="15F05ADA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3B9F9B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0DA0F6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088D8A5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Vision</w:t>
      </w:r>
    </w:p>
    <w:p w14:paraId="390197C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Iwry is an AI-powered Portuguese learning ecosystem designed for high-performance professionals navigating US-Brazil business contexts. Unlike traditional language apps that prioritize gamification and vocabulary drills, Iwry leverages advanced AI reasoning to create a dynamic, scaffolded learning environment that acts as both tutor and real-time communication partner.</w:t>
      </w:r>
    </w:p>
    <w:p w14:paraId="0D289B8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product offers stylistic polishing, cultural nuance adjustment, and deep grammatical insights, specifically tailored for Brazilian Portuguese in high-stakes business and social contexts.</w:t>
      </w:r>
    </w:p>
    <w:p w14:paraId="69E2D1D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Core Problem: The Intermediate Plateau</w:t>
      </w:r>
    </w:p>
    <w:p w14:paraId="3D9942D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Professionals working with Brazilian teams often possess passive understanding (reading, listening comprehension) but experience "conversation freeze" during real interactions. This stems from two fundamental anxieties:</w:t>
      </w:r>
    </w:p>
    <w:p w14:paraId="3BA5A66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Cognitive Overload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inability to recall complex sentence structures (subjunctive mood, clitic placement, register shifts) in real-time while simultaneously processing incoming audio and formulating responses.</w:t>
      </w:r>
    </w:p>
    <w:p w14:paraId="5CEE23D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Reputation 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Fear of sounding unprofessional or culturally insensitive. Using "tu" instead of "o senhor" with a senior stakeholder, or translating English business idioms literally, can damage carefully built relationships in Brazil's relationship-driven business culture.</w:t>
      </w:r>
    </w:p>
    <w:p w14:paraId="36E11E0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Existing Solutions Fail</w:t>
      </w:r>
    </w:p>
    <w:p w14:paraId="754A0493" w14:textId="77777777" w:rsidR="0099384C" w:rsidRPr="0099384C" w:rsidRDefault="0099384C" w:rsidP="009938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Traditional classes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Too rigid for executive schedules, generic scenarios don't match real business contexts</w:t>
      </w:r>
    </w:p>
    <w:p w14:paraId="339E7C48" w14:textId="77777777" w:rsidR="0099384C" w:rsidRPr="0099384C" w:rsidRDefault="0099384C" w:rsidP="009938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Duolingo/Babbel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Gamified vocabulary drills lack professional register, no cultural context for boardroom negotiations</w:t>
      </w:r>
    </w:p>
    <w:p w14:paraId="621299D1" w14:textId="77777777" w:rsidR="0099384C" w:rsidRPr="0099384C" w:rsidRDefault="0099384C" w:rsidP="009938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iTalki tutors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Expensive ($10-30/hour), scheduling friction, inconsistent quality, high-pressure environment creates same anxiety</w:t>
      </w:r>
    </w:p>
    <w:p w14:paraId="7EA3C196" w14:textId="77777777" w:rsidR="0099384C" w:rsidRPr="0099384C" w:rsidRDefault="0099384C" w:rsidP="009938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Rosetta Stone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Slow pacing designed for casual learners, prohibitively expensive, no business-specific content</w:t>
      </w:r>
    </w:p>
    <w:p w14:paraId="6B468F7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Iwry Solution: Scaffolded AI Learning</w:t>
      </w:r>
    </w:p>
    <w:p w14:paraId="0CFA27A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dual-mode conversational AI application (Voice Practice and WhatsApp-Style Text) equipped with an intelligent "Safety Net." Three flagship features function as training wheels for professional communication:</w:t>
      </w:r>
    </w:p>
    <w:p w14:paraId="73CF719A" w14:textId="77777777" w:rsidR="0099384C" w:rsidRPr="0099384C" w:rsidRDefault="0099384C" w:rsidP="009938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Smart Hints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(Voice): Context-aware suggestions during conversation freeze moments</w:t>
      </w:r>
    </w:p>
    <w:p w14:paraId="78461588" w14:textId="77777777" w:rsidR="0099384C" w:rsidRPr="0099384C" w:rsidRDefault="0099384C" w:rsidP="009938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Magic Polish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(Text): Instant transformation of broken Portuguese into professional communication</w:t>
      </w:r>
    </w:p>
    <w:p w14:paraId="33B4F486" w14:textId="77777777" w:rsidR="0099384C" w:rsidRPr="0099384C" w:rsidRDefault="0099384C" w:rsidP="009938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Tutor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(Corrections): On-demand deep-dive explanations that build personalized understanding</w:t>
      </w:r>
    </w:p>
    <w:p w14:paraId="401584B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leveraging Gemini's long-context window and advanced reasoning, Iwry remembers specific user weaknesses across sessions, creating a hyper-personalized learning curve that accelerates past the intermediate plateau.</w:t>
      </w:r>
    </w:p>
    <w:p w14:paraId="1491E1CA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3B8FAC6B" w14:textId="77777777" w:rsidR="0099384C" w:rsidRPr="0099384C" w:rsidRDefault="0099384C" w:rsidP="009938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70% of users report reduced "conversation freeze" anxiety within 30 days</w:t>
      </w:r>
    </w:p>
    <w:p w14:paraId="11D65AE4" w14:textId="77777777" w:rsidR="0099384C" w:rsidRPr="0099384C" w:rsidRDefault="0099384C" w:rsidP="009938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 complete 5+ practice sessions per week (retention proxy)</w:t>
      </w:r>
    </w:p>
    <w:p w14:paraId="6769A462" w14:textId="77777777" w:rsidR="0099384C" w:rsidRPr="0099384C" w:rsidRDefault="0099384C" w:rsidP="009938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 master 10+ persistent error patterns per month</w:t>
      </w:r>
    </w:p>
    <w:p w14:paraId="5AD42F59" w14:textId="77777777" w:rsidR="0099384C" w:rsidRPr="0099384C" w:rsidRDefault="0099384C" w:rsidP="009938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Business Impact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60% report improved confidence in professional Portuguese conversations</w:t>
      </w:r>
    </w:p>
    <w:p w14:paraId="19294AD1" w14:textId="77777777" w:rsidR="0099384C" w:rsidRPr="0099384C" w:rsidRDefault="0099384C" w:rsidP="009938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40% active at day 30, demonstrating sustained value</w:t>
      </w:r>
    </w:p>
    <w:p w14:paraId="6027F377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4F6066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7B3F74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Personas</w:t>
      </w:r>
    </w:p>
    <w:p w14:paraId="4E21E02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Persona: "Executive Emma"</w:t>
      </w:r>
    </w:p>
    <w:p w14:paraId="04A0A94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</w:t>
      </w:r>
    </w:p>
    <w:p w14:paraId="228A1D33" w14:textId="77777777" w:rsidR="0099384C" w:rsidRPr="0099384C" w:rsidRDefault="0099384C" w:rsidP="009938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35</w:t>
      </w:r>
    </w:p>
    <w:p w14:paraId="278EE74D" w14:textId="77777777" w:rsidR="0099384C" w:rsidRPr="0099384C" w:rsidRDefault="0099384C" w:rsidP="009938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VP of Partnerships at US tech company</w:t>
      </w:r>
    </w:p>
    <w:p w14:paraId="304C2A2C" w14:textId="77777777" w:rsidR="0099384C" w:rsidRPr="0099384C" w:rsidRDefault="0099384C" w:rsidP="009938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Location: Seattle, WA</w:t>
      </w:r>
    </w:p>
    <w:p w14:paraId="74FAB279" w14:textId="77777777" w:rsidR="0099384C" w:rsidRPr="0099384C" w:rsidRDefault="0099384C" w:rsidP="009938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Brazilian offices in São Paulo and Belo Horizonte</w:t>
      </w:r>
    </w:p>
    <w:p w14:paraId="509DB9A7" w14:textId="77777777" w:rsidR="0099384C" w:rsidRPr="0099384C" w:rsidRDefault="0099384C" w:rsidP="009938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Portuguese level: B1 (intermediate plateau)</w:t>
      </w:r>
    </w:p>
    <w:p w14:paraId="4DE8128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5B1AF312" w14:textId="77777777" w:rsidR="0099384C" w:rsidRPr="0099384C" w:rsidRDefault="0099384C" w:rsidP="009938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Knows subjunctive rules intellectually but can't recall them during live Zoom calls with Brazilian stakeholders</w:t>
      </w:r>
    </w:p>
    <w:p w14:paraId="33EBDE52" w14:textId="77777777" w:rsidR="0099384C" w:rsidRPr="0099384C" w:rsidRDefault="0099384C" w:rsidP="009938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Fear of cultural gaffes during contract negotiations (wrong level of formality, inappropriate idioms)</w:t>
      </w:r>
    </w:p>
    <w:p w14:paraId="7ABCAF06" w14:textId="77777777" w:rsidR="0099384C" w:rsidRPr="0099384C" w:rsidRDefault="0099384C" w:rsidP="009938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 for traditional classes, needs practice in 10-15 minute blocks</w:t>
      </w:r>
    </w:p>
    <w:p w14:paraId="33938512" w14:textId="77777777" w:rsidR="0099384C" w:rsidRPr="0099384C" w:rsidRDefault="0099384C" w:rsidP="009938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Duolingo taught restaurant vocabulary, not M&amp;A terminology</w:t>
      </w:r>
    </w:p>
    <w:p w14:paraId="3D64E22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Jobs to Be Done</w:t>
      </w:r>
    </w:p>
    <w:p w14:paraId="62459BA2" w14:textId="77777777" w:rsidR="0099384C" w:rsidRPr="0099384C" w:rsidRDefault="0099384C" w:rsidP="009938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quarterly business reviews in Portuguese without translator</w:t>
      </w:r>
    </w:p>
    <w:p w14:paraId="2370740A" w14:textId="77777777" w:rsidR="0099384C" w:rsidRPr="0099384C" w:rsidRDefault="0099384C" w:rsidP="009938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professional emails to Brazilian board members</w:t>
      </w:r>
    </w:p>
    <w:p w14:paraId="2C206379" w14:textId="77777777" w:rsidR="0099384C" w:rsidRPr="0099384C" w:rsidRDefault="0099384C" w:rsidP="009938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rapport through language effort (signaling commitment to partnership)</w:t>
      </w:r>
    </w:p>
    <w:p w14:paraId="7194E981" w14:textId="77777777" w:rsidR="0099384C" w:rsidRPr="0099384C" w:rsidRDefault="0099384C" w:rsidP="009938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cultural nuances in high-stakes negotiations</w:t>
      </w:r>
    </w:p>
    <w:p w14:paraId="78CEDDD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"I froze during last week's investor call when the CFO asked about our burn rate. I knew the words but couldn't form the sentence fast enough. I need a way to practice that exact scenario without embarrassing myself in front of real people."</w:t>
      </w:r>
    </w:p>
    <w:p w14:paraId="3320809B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Persona: "Startup Sam"</w:t>
      </w:r>
    </w:p>
    <w:p w14:paraId="00F2808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</w:t>
      </w:r>
    </w:p>
    <w:p w14:paraId="7239295B" w14:textId="77777777" w:rsidR="0099384C" w:rsidRPr="0099384C" w:rsidRDefault="0099384C" w:rsidP="009938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29</w:t>
      </w:r>
    </w:p>
    <w:p w14:paraId="15F48D5C" w14:textId="77777777" w:rsidR="0099384C" w:rsidRPr="0099384C" w:rsidRDefault="0099384C" w:rsidP="009938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Founder exploring Brazil market entry</w:t>
      </w:r>
    </w:p>
    <w:p w14:paraId="61DFC6AE" w14:textId="77777777" w:rsidR="0099384C" w:rsidRPr="0099384C" w:rsidRDefault="0099384C" w:rsidP="009938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Location: Austin, TX</w:t>
      </w:r>
    </w:p>
    <w:p w14:paraId="60D5ED41" w14:textId="77777777" w:rsidR="0099384C" w:rsidRPr="0099384C" w:rsidRDefault="0099384C" w:rsidP="009938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Potential Brazilian co-founders and investors</w:t>
      </w:r>
    </w:p>
    <w:p w14:paraId="09FBD3F9" w14:textId="77777777" w:rsidR="0099384C" w:rsidRPr="0099384C" w:rsidRDefault="0099384C" w:rsidP="009938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Portuguese level: A2 (advanced beginner)</w:t>
      </w:r>
    </w:p>
    <w:p w14:paraId="1CFFA68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16A3CC21" w14:textId="77777777" w:rsidR="0099384C" w:rsidRPr="0099384C" w:rsidRDefault="0099384C" w:rsidP="009938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Pitching Brazilian VCs in 8 weeks, needs business-specific fluency fast</w:t>
      </w:r>
    </w:p>
    <w:p w14:paraId="24DACDFB" w14:textId="77777777" w:rsidR="0099384C" w:rsidRPr="0099384C" w:rsidRDefault="0099384C" w:rsidP="009938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schedule makes scheduled classes impossible</w:t>
      </w:r>
    </w:p>
    <w:p w14:paraId="791CCE4D" w14:textId="77777777" w:rsidR="0099384C" w:rsidRPr="0099384C" w:rsidRDefault="0099384C" w:rsidP="009938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legal/startup terminology, not tourist phrases</w:t>
      </w:r>
    </w:p>
    <w:p w14:paraId="6123620C" w14:textId="77777777" w:rsidR="0099384C" w:rsidRPr="0099384C" w:rsidRDefault="0099384C" w:rsidP="009938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Wants cultural coaching (when to use "você" vs. formal address, business meal etiquette)</w:t>
      </w:r>
    </w:p>
    <w:p w14:paraId="25754CC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Jobs to Be Done</w:t>
      </w:r>
    </w:p>
    <w:p w14:paraId="200FA07A" w14:textId="77777777" w:rsidR="0099384C" w:rsidRPr="0099384C" w:rsidRDefault="0099384C" w:rsidP="009938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investor questions during pitch meetings</w:t>
      </w:r>
    </w:p>
    <w:p w14:paraId="128C198D" w14:textId="77777777" w:rsidR="0099384C" w:rsidRPr="0099384C" w:rsidRDefault="0099384C" w:rsidP="009938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term sheet emails that sound professional</w:t>
      </w:r>
    </w:p>
    <w:p w14:paraId="23BCF6AA" w14:textId="77777777" w:rsidR="0099384C" w:rsidRPr="0099384C" w:rsidRDefault="0099384C" w:rsidP="009938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Brazilian startup ecosystem cultural norms</w:t>
      </w:r>
    </w:p>
    <w:p w14:paraId="234F9354" w14:textId="77777777" w:rsidR="0099384C" w:rsidRPr="0099384C" w:rsidRDefault="0099384C" w:rsidP="009938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relationships with potential co-founders through language effort</w:t>
      </w:r>
    </w:p>
    <w:p w14:paraId="3ED3C08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"I'm pitching at CASE in São Paulo next month. I need to at least understand their questions and respond intelligently, even if I can't give a perfect pitch in Portuguese yet."</w:t>
      </w:r>
    </w:p>
    <w:p w14:paraId="5C8CD72C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DACFBD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227A9A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Strategy &amp; Differentiation</w:t>
      </w:r>
    </w:p>
    <w:p w14:paraId="66A4FA8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Pedagogical Approach: Scaffolding Theory</w:t>
      </w:r>
    </w:p>
    <w:p w14:paraId="622C257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Iwry implements Vygotsky's "Zone of Proximal Development" concept through AI-assisted scaffolding. This allows users to perform at a higher level with assistance, then gradually removes that assistance as competence develops.</w:t>
      </w:r>
    </w:p>
    <w:p w14:paraId="52A571C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Traditional Language Apps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Present material at fixed difficulty, users either struggle (too hard) or get bored (too easy)</w:t>
      </w:r>
    </w:p>
    <w:p w14:paraId="300B110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Approach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Meets users exactly where they are, provides real-time support during cognitive overload, then tracks when support is no longer needed</w:t>
      </w:r>
    </w:p>
    <w:p w14:paraId="3398E75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Three Pillars of Scaffolding</w:t>
      </w:r>
    </w:p>
    <w:p w14:paraId="0BEF345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Reduce Cognitive Load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(Smart Hints)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Instead of forcing users to simultaneously recall vocabulary, conjugate verbs, and maintain conversation flow, Smart Hints allow them to focus on one skill at a time. This prevents the "freeze" response that derails learning.</w:t>
      </w:r>
    </w:p>
    <w:p w14:paraId="72B6E71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Build Confidence Through Success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(Magic Polish)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Seeing their own thoughts expressed perfectly in Portuguese creates stronger memory anchors than generic textbook examples. This "learning by osmosis" approach builds intuition for natural phrasing.</w:t>
      </w:r>
    </w:p>
    <w:p w14:paraId="6DCCF54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 Just-in-Time Learning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(AI Tutor)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Rather than front-loading grammar rules that get forgotten, explanations appear exactly when users are most curious. This leverages the "teachable moment" when neural pathways are most receptive.</w:t>
      </w:r>
    </w:p>
    <w:p w14:paraId="6AEAE2B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Positioning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287"/>
        <w:gridCol w:w="1034"/>
        <w:gridCol w:w="1670"/>
        <w:gridCol w:w="1387"/>
        <w:gridCol w:w="2025"/>
      </w:tblGrid>
      <w:tr w:rsidR="0099384C" w:rsidRPr="0099384C" w14:paraId="3C8A0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931D1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911F2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Duolingo</w:t>
            </w:r>
          </w:p>
        </w:tc>
        <w:tc>
          <w:tcPr>
            <w:tcW w:w="0" w:type="auto"/>
            <w:vAlign w:val="center"/>
            <w:hideMark/>
          </w:tcPr>
          <w:p w14:paraId="3BC21D6C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Babbel</w:t>
            </w:r>
          </w:p>
        </w:tc>
        <w:tc>
          <w:tcPr>
            <w:tcW w:w="0" w:type="auto"/>
            <w:vAlign w:val="center"/>
            <w:hideMark/>
          </w:tcPr>
          <w:p w14:paraId="20EF8E08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iTalki</w:t>
            </w:r>
          </w:p>
        </w:tc>
        <w:tc>
          <w:tcPr>
            <w:tcW w:w="0" w:type="auto"/>
            <w:vAlign w:val="center"/>
            <w:hideMark/>
          </w:tcPr>
          <w:p w14:paraId="21287B8F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Rosetta Stone</w:t>
            </w:r>
          </w:p>
        </w:tc>
        <w:tc>
          <w:tcPr>
            <w:tcW w:w="0" w:type="auto"/>
            <w:vAlign w:val="center"/>
            <w:hideMark/>
          </w:tcPr>
          <w:p w14:paraId="2918EEB3" w14:textId="77777777" w:rsidR="0099384C" w:rsidRPr="0099384C" w:rsidRDefault="0099384C" w:rsidP="00993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Iwry</w:t>
            </w:r>
          </w:p>
        </w:tc>
      </w:tr>
      <w:tr w:rsidR="0099384C" w:rsidRPr="0099384C" w14:paraId="5201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C749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Conversation</w:t>
            </w:r>
          </w:p>
        </w:tc>
        <w:tc>
          <w:tcPr>
            <w:tcW w:w="0" w:type="auto"/>
            <w:vAlign w:val="center"/>
            <w:hideMark/>
          </w:tcPr>
          <w:p w14:paraId="20C407A6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6633C3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DC8C1E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(Human)</w:t>
            </w:r>
          </w:p>
        </w:tc>
        <w:tc>
          <w:tcPr>
            <w:tcW w:w="0" w:type="auto"/>
            <w:vAlign w:val="center"/>
            <w:hideMark/>
          </w:tcPr>
          <w:p w14:paraId="39F8314B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87CE49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(Advanced AI)</w:t>
            </w:r>
          </w:p>
        </w:tc>
      </w:tr>
      <w:tr w:rsidR="0099384C" w:rsidRPr="0099384C" w14:paraId="161E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81F8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Context</w:t>
            </w:r>
          </w:p>
        </w:tc>
        <w:tc>
          <w:tcPr>
            <w:tcW w:w="0" w:type="auto"/>
            <w:vAlign w:val="center"/>
            <w:hideMark/>
          </w:tcPr>
          <w:p w14:paraId="4E68C07D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D5A7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C7580DE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Depends on tutor</w:t>
            </w:r>
          </w:p>
        </w:tc>
        <w:tc>
          <w:tcPr>
            <w:tcW w:w="0" w:type="auto"/>
            <w:vAlign w:val="center"/>
            <w:hideMark/>
          </w:tcPr>
          <w:p w14:paraId="52DDB078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C7D40C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Native</w:t>
            </w:r>
          </w:p>
        </w:tc>
      </w:tr>
      <w:tr w:rsidR="0099384C" w:rsidRPr="0099384C" w14:paraId="5A9D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2CB5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Real-time Hints</w:t>
            </w:r>
          </w:p>
        </w:tc>
        <w:tc>
          <w:tcPr>
            <w:tcW w:w="0" w:type="auto"/>
            <w:vAlign w:val="center"/>
            <w:hideMark/>
          </w:tcPr>
          <w:p w14:paraId="6EF0E64E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C03446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A23786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(Manual)</w:t>
            </w:r>
          </w:p>
        </w:tc>
        <w:tc>
          <w:tcPr>
            <w:tcW w:w="0" w:type="auto"/>
            <w:vAlign w:val="center"/>
            <w:hideMark/>
          </w:tcPr>
          <w:p w14:paraId="2C38DE35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B15885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Automated</w:t>
            </w:r>
          </w:p>
        </w:tc>
      </w:tr>
      <w:tr w:rsidR="0099384C" w:rsidRPr="0099384C" w14:paraId="3363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6494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Cultural Coaching</w:t>
            </w:r>
          </w:p>
        </w:tc>
        <w:tc>
          <w:tcPr>
            <w:tcW w:w="0" w:type="auto"/>
            <w:vAlign w:val="center"/>
            <w:hideMark/>
          </w:tcPr>
          <w:p w14:paraId="23006E90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9E5A42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FF98EE9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Depends on tutor</w:t>
            </w:r>
          </w:p>
        </w:tc>
        <w:tc>
          <w:tcPr>
            <w:tcW w:w="0" w:type="auto"/>
            <w:vAlign w:val="center"/>
            <w:hideMark/>
          </w:tcPr>
          <w:p w14:paraId="53EC60ED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4F4DAC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Embedded</w:t>
            </w:r>
          </w:p>
        </w:tc>
      </w:tr>
      <w:tr w:rsidR="0099384C" w:rsidRPr="0099384C" w14:paraId="7EC7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3B5B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Scheduling Required</w:t>
            </w:r>
          </w:p>
        </w:tc>
        <w:tc>
          <w:tcPr>
            <w:tcW w:w="0" w:type="auto"/>
            <w:vAlign w:val="center"/>
            <w:hideMark/>
          </w:tcPr>
          <w:p w14:paraId="2786BBD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E21B1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376E8B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98B51E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692BF3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99384C" w:rsidRPr="0099384C" w14:paraId="7704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CEB3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18D8591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Free/$13/mo</w:t>
            </w:r>
          </w:p>
        </w:tc>
        <w:tc>
          <w:tcPr>
            <w:tcW w:w="0" w:type="auto"/>
            <w:vAlign w:val="center"/>
            <w:hideMark/>
          </w:tcPr>
          <w:p w14:paraId="7D49CBA9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$13/mo</w:t>
            </w:r>
          </w:p>
        </w:tc>
        <w:tc>
          <w:tcPr>
            <w:tcW w:w="0" w:type="auto"/>
            <w:vAlign w:val="center"/>
            <w:hideMark/>
          </w:tcPr>
          <w:p w14:paraId="1317173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$10-30/hr</w:t>
            </w:r>
          </w:p>
        </w:tc>
        <w:tc>
          <w:tcPr>
            <w:tcW w:w="0" w:type="auto"/>
            <w:vAlign w:val="center"/>
            <w:hideMark/>
          </w:tcPr>
          <w:p w14:paraId="77E3814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$36/mo</w:t>
            </w:r>
          </w:p>
        </w:tc>
        <w:tc>
          <w:tcPr>
            <w:tcW w:w="0" w:type="auto"/>
            <w:vAlign w:val="center"/>
            <w:hideMark/>
          </w:tcPr>
          <w:p w14:paraId="6DE4A118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TBD ($15/mo target)</w:t>
            </w:r>
          </w:p>
        </w:tc>
      </w:tr>
      <w:tr w:rsidR="0099384C" w:rsidRPr="0099384C" w14:paraId="675F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85C4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Practice Frequency</w:t>
            </w:r>
          </w:p>
        </w:tc>
        <w:tc>
          <w:tcPr>
            <w:tcW w:w="0" w:type="auto"/>
            <w:vAlign w:val="center"/>
            <w:hideMark/>
          </w:tcPr>
          <w:p w14:paraId="07C6742B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63633F6E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7185466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 by budget</w:t>
            </w:r>
          </w:p>
        </w:tc>
        <w:tc>
          <w:tcPr>
            <w:tcW w:w="0" w:type="auto"/>
            <w:vAlign w:val="center"/>
            <w:hideMark/>
          </w:tcPr>
          <w:p w14:paraId="20EC0A9C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1A5FC6EF" w14:textId="77777777" w:rsidR="0099384C" w:rsidRPr="0099384C" w:rsidRDefault="0099384C" w:rsidP="009938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38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Unlimited</w:t>
            </w:r>
          </w:p>
        </w:tc>
      </w:tr>
    </w:tbl>
    <w:p w14:paraId="566B463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Iwry is the only solution that combines unlimited AI conversation practice with professional business context and real-time scaffolding, specifically designed for the intermediate plateau problem.</w:t>
      </w:r>
    </w:p>
    <w:p w14:paraId="6C71A7C2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B9687F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3DC060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Features &amp; Modules</w:t>
      </w:r>
    </w:p>
    <w:p w14:paraId="5F0A094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Live Voice Practice</w:t>
      </w:r>
    </w:p>
    <w:p w14:paraId="1F13B46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Facilitate real-time oral practice that mimics the pressure of live business calls while providing intelligent tools to manage that pressure.</w:t>
      </w:r>
    </w:p>
    <w:p w14:paraId="51FD9130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FR-1.1: Session Initiation</w:t>
      </w:r>
    </w:p>
    <w:p w14:paraId="07B7C53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Flow</w:t>
      </w:r>
    </w:p>
    <w:p w14:paraId="30169718" w14:textId="77777777" w:rsidR="0099384C" w:rsidRPr="0099384C" w:rsidRDefault="0099384C" w:rsidP="009938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selects difficulty level (beginner, intermediate, advanced)</w:t>
      </w:r>
    </w:p>
    <w:p w14:paraId="6DAF36B4" w14:textId="77777777" w:rsidR="0099384C" w:rsidRPr="0099384C" w:rsidRDefault="0099384C" w:rsidP="009938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chooses conversation scenario: </w:t>
      </w:r>
    </w:p>
    <w:p w14:paraId="75D28010" w14:textId="77777777" w:rsidR="0099384C" w:rsidRPr="0099384C" w:rsidRDefault="0099384C" w:rsidP="0099384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Quarterly review, contract negotiation, team standup, sales pitch</w:t>
      </w:r>
    </w:p>
    <w:p w14:paraId="2787DC93" w14:textId="77777777" w:rsidR="0099384C" w:rsidRPr="0099384C" w:rsidRDefault="0099384C" w:rsidP="0099384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Social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Weekend plans, restaurant ordering, cultural events, family discussion</w:t>
      </w:r>
    </w:p>
    <w:p w14:paraId="2225C97F" w14:textId="77777777" w:rsidR="0099384C" w:rsidRPr="0099384C" w:rsidRDefault="0099384C" w:rsidP="0099384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Custom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User-defined scenario based on saved lesson topics</w:t>
      </w:r>
    </w:p>
    <w:p w14:paraId="1EAFDBAA" w14:textId="77777777" w:rsidR="0099384C" w:rsidRPr="0099384C" w:rsidRDefault="0099384C" w:rsidP="009938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sets session length (5, 10, or 15 minutes)</w:t>
      </w:r>
    </w:p>
    <w:p w14:paraId="5B8ACA05" w14:textId="77777777" w:rsidR="0099384C" w:rsidRPr="0099384C" w:rsidRDefault="0099384C" w:rsidP="009938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loads appropriate conversation prompts and vocabulary</w:t>
      </w:r>
    </w:p>
    <w:p w14:paraId="767503A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021ABFDF" w14:textId="77777777" w:rsidR="0099384C" w:rsidRPr="0099384C" w:rsidRDefault="0099384C" w:rsidP="009938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Scenario library: Minimum 20 pre-built scenarios at launch</w:t>
      </w:r>
    </w:p>
    <w:p w14:paraId="573F6E28" w14:textId="77777777" w:rsidR="0099384C" w:rsidRPr="0099384C" w:rsidRDefault="0099384C" w:rsidP="009938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scenario generation using Gemini API</w:t>
      </w:r>
    </w:p>
    <w:p w14:paraId="3771CB74" w14:textId="77777777" w:rsidR="0099384C" w:rsidRPr="0099384C" w:rsidRDefault="0099384C" w:rsidP="009938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configuration saved to user preferences</w:t>
      </w:r>
    </w:p>
    <w:p w14:paraId="2396E03B" w14:textId="77777777" w:rsidR="0099384C" w:rsidRPr="0099384C" w:rsidRDefault="0099384C" w:rsidP="009938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session context loaded for continuity</w:t>
      </w:r>
    </w:p>
    <w:p w14:paraId="6E250F0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FR-1.2: Real-Time Conversation</w:t>
      </w:r>
    </w:p>
    <w:p w14:paraId="1EBE3FF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 Flow</w:t>
      </w:r>
    </w:p>
    <w:p w14:paraId="03A9621E" w14:textId="77777777" w:rsidR="0099384C" w:rsidRPr="0099384C" w:rsidRDefault="0099384C" w:rsidP="009938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speaks exclusively in Portuguese (except when explaining complex grammar)</w:t>
      </w:r>
    </w:p>
    <w:p w14:paraId="1425DBE3" w14:textId="77777777" w:rsidR="0099384C" w:rsidRPr="0099384C" w:rsidRDefault="0099384C" w:rsidP="009938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displays visual status indicators: </w:t>
      </w:r>
    </w:p>
    <w:p w14:paraId="0B7155C8" w14:textId="77777777" w:rsidR="0099384C" w:rsidRPr="0099384C" w:rsidRDefault="0099384C" w:rsidP="0099384C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🎤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Listening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Pulsing microphone icon, blue glow</w:t>
      </w:r>
    </w:p>
    <w:p w14:paraId="15F4839E" w14:textId="77777777" w:rsidR="0099384C" w:rsidRPr="0099384C" w:rsidRDefault="0099384C" w:rsidP="0099384C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🤔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Spinning loader, "Processando..." text</w:t>
      </w:r>
    </w:p>
    <w:p w14:paraId="606A1372" w14:textId="77777777" w:rsidR="0099384C" w:rsidRPr="0099384C" w:rsidRDefault="0099384C" w:rsidP="0099384C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🗣️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Speaking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Sound wave animation, green accent</w:t>
      </w:r>
    </w:p>
    <w:p w14:paraId="6078EE74" w14:textId="77777777" w:rsidR="0099384C" w:rsidRPr="0099384C" w:rsidRDefault="0099384C" w:rsidP="009938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responds within 3 seconds of user finishing speech</w:t>
      </w:r>
    </w:p>
    <w:p w14:paraId="1A60C384" w14:textId="77777777" w:rsidR="0099384C" w:rsidRPr="0099384C" w:rsidRDefault="0099384C" w:rsidP="009938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complexity adapts to user's current level based on real-time performance</w:t>
      </w:r>
    </w:p>
    <w:p w14:paraId="0D395D9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Adaptive Difficulty Logic</w:t>
      </w:r>
    </w:p>
    <w:p w14:paraId="6CC864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 responds correctly to 3 consecutive advanced structures:</w:t>
      </w:r>
    </w:p>
    <w:p w14:paraId="5EBF1C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Increase difficulty (introduce more complex vocabulary/grammar)</w:t>
      </w:r>
    </w:p>
    <w:p w14:paraId="64C675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CA836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 struggles with 2 consecutive simple structures:</w:t>
      </w:r>
    </w:p>
    <w:p w14:paraId="4C3EFD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Decrease difficulty (simplify vocabulary, slower speech)</w:t>
      </w:r>
    </w:p>
    <w:p w14:paraId="279F4C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53387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 requests hints 3+ times in 5 minutes:</w:t>
      </w:r>
    </w:p>
    <w:p w14:paraId="44F42B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Reduce pace, use more familiar vocabulary</w:t>
      </w:r>
    </w:p>
    <w:p w14:paraId="6634E73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169751DF" w14:textId="77777777" w:rsidR="0099384C" w:rsidRPr="0099384C" w:rsidRDefault="0099384C" w:rsidP="009938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Speech-to-text latency: &lt;2 seconds</w:t>
      </w:r>
    </w:p>
    <w:p w14:paraId="462C9B86" w14:textId="77777777" w:rsidR="0099384C" w:rsidRPr="0099384C" w:rsidRDefault="0099384C" w:rsidP="009938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response generation: &lt;3 seconds from user speech end</w:t>
      </w:r>
    </w:p>
    <w:p w14:paraId="38573068" w14:textId="77777777" w:rsidR="0099384C" w:rsidRPr="0099384C" w:rsidRDefault="0099384C" w:rsidP="009938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latency budget: &lt;5 seconds user speech end to AI speech start</w:t>
      </w:r>
    </w:p>
    <w:p w14:paraId="03E8DFA0" w14:textId="77777777" w:rsidR="0099384C" w:rsidRPr="0099384C" w:rsidRDefault="0099384C" w:rsidP="009938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buffering to prevent choppy playback</w:t>
      </w:r>
    </w:p>
    <w:p w14:paraId="17D7A870" w14:textId="77777777" w:rsidR="0099384C" w:rsidRPr="0099384C" w:rsidRDefault="0099384C" w:rsidP="009938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state persistence (recover from app interruption)</w:t>
      </w:r>
    </w:p>
    <w:p w14:paraId="476583B7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FR-1.3: Mistake Detection &amp; Real-Time Correction</w:t>
      </w:r>
    </w:p>
    <w:p w14:paraId="1C7AD1B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Detection Logic</w:t>
      </w:r>
    </w:p>
    <w:p w14:paraId="2ECBD882" w14:textId="77777777" w:rsidR="0099384C" w:rsidRPr="0099384C" w:rsidRDefault="0099384C" w:rsidP="009938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analyzes user's transcribed Portuguese for: </w:t>
      </w:r>
    </w:p>
    <w:p w14:paraId="5D3DBF34" w14:textId="77777777" w:rsidR="0099384C" w:rsidRPr="0099384C" w:rsidRDefault="0099384C" w:rsidP="0099384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Grammatical errors (verb conjugation, gender agreement, preposition usage)</w:t>
      </w:r>
    </w:p>
    <w:p w14:paraId="24DD0EC6" w14:textId="77777777" w:rsidR="0099384C" w:rsidRPr="0099384C" w:rsidRDefault="0099384C" w:rsidP="0099384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issues (identified via confidence scores from STT)</w:t>
      </w:r>
    </w:p>
    <w:p w14:paraId="4F8C9673" w14:textId="77777777" w:rsidR="0099384C" w:rsidRPr="0099384C" w:rsidRDefault="0099384C" w:rsidP="0099384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Unnatural phrasing (literal translations from English)</w:t>
      </w:r>
    </w:p>
    <w:p w14:paraId="5F748F6B" w14:textId="77777777" w:rsidR="0099384C" w:rsidRPr="0099384C" w:rsidRDefault="0099384C" w:rsidP="0099384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mismatches (informal language in formal context)</w:t>
      </w:r>
    </w:p>
    <w:p w14:paraId="15AEED5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Timing Strategy</w:t>
      </w:r>
    </w:p>
    <w:p w14:paraId="72D2F00C" w14:textId="77777777" w:rsidR="0099384C" w:rsidRPr="0099384C" w:rsidRDefault="0099384C" w:rsidP="009938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errors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(change meaning or sound offensive): Immediate gentle interruption </w:t>
      </w:r>
    </w:p>
    <w:p w14:paraId="21500255" w14:textId="77777777" w:rsidR="0099384C" w:rsidRPr="0099384C" w:rsidRDefault="0099384C" w:rsidP="0099384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"Desculpe, só para clarificar..." [Quick correction] "...voltando ao assunto..."</w:t>
      </w:r>
    </w:p>
    <w:p w14:paraId="15764807" w14:textId="77777777" w:rsidR="0099384C" w:rsidRPr="0099384C" w:rsidRDefault="0099384C" w:rsidP="009938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Minor errors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(still understandable): Noted for end-of-session summary </w:t>
      </w:r>
    </w:p>
    <w:p w14:paraId="75B60384" w14:textId="77777777" w:rsidR="0099384C" w:rsidRPr="0099384C" w:rsidRDefault="0099384C" w:rsidP="0099384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mistakes, pronunciation variations</w:t>
      </w:r>
    </w:p>
    <w:p w14:paraId="62B1CA06" w14:textId="77777777" w:rsidR="0099384C" w:rsidRPr="0099384C" w:rsidRDefault="0099384C" w:rsidP="009938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Pronunciation issues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Flagged but not interrupted (addressed in post-session summary)</w:t>
      </w:r>
    </w:p>
    <w:p w14:paraId="59A037B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Storage &amp; Routing</w:t>
      </w:r>
    </w:p>
    <w:p w14:paraId="728785FB" w14:textId="77777777" w:rsidR="0099384C" w:rsidRPr="0099384C" w:rsidRDefault="0099384C" w:rsidP="009938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corrections automatically saved to Corrections Hub</w:t>
      </w:r>
    </w:p>
    <w:p w14:paraId="542BE817" w14:textId="77777777" w:rsidR="0099384C" w:rsidRPr="0099384C" w:rsidRDefault="0099384C" w:rsidP="009938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 feedback provided mid-conversation ("Quase! Melhor seria: [correct version]")</w:t>
      </w:r>
    </w:p>
    <w:p w14:paraId="3373A893" w14:textId="77777777" w:rsidR="0099384C" w:rsidRPr="0099384C" w:rsidRDefault="0099384C" w:rsidP="009938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tap correction to see full explanation or continue conversation</w:t>
      </w:r>
    </w:p>
    <w:p w14:paraId="7716F0A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61B5464" w14:textId="77777777" w:rsidR="0099384C" w:rsidRPr="0099384C" w:rsidRDefault="0099384C" w:rsidP="009938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checking via Gemini API with user context</w:t>
      </w:r>
    </w:p>
    <w:p w14:paraId="218167CE" w14:textId="77777777" w:rsidR="0099384C" w:rsidRPr="0099384C" w:rsidRDefault="0099384C" w:rsidP="009938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confidence threshold: 90% (avoid false positives)</w:t>
      </w:r>
    </w:p>
    <w:p w14:paraId="7C781DC1" w14:textId="77777777" w:rsidR="0099384C" w:rsidRPr="0099384C" w:rsidRDefault="0099384C" w:rsidP="009938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Graceful degradation if API is slow (delay correction until natural pause)</w:t>
      </w:r>
    </w:p>
    <w:p w14:paraId="271A5FB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FR-1.4: Pronunciation Feedback</w:t>
      </w:r>
    </w:p>
    <w:p w14:paraId="39D79B6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Pronunciation Analysis</w:t>
      </w:r>
    </w:p>
    <w:p w14:paraId="1F7235D5" w14:textId="77777777" w:rsidR="0099384C" w:rsidRPr="0099384C" w:rsidRDefault="0099384C" w:rsidP="009938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identifies mispronounced words using STT confidence scores</w:t>
      </w:r>
    </w:p>
    <w:p w14:paraId="7B87FDAC" w14:textId="77777777" w:rsidR="0099384C" w:rsidRPr="0099384C" w:rsidRDefault="0099384C" w:rsidP="009938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issues for English speakers: </w:t>
      </w:r>
    </w:p>
    <w:p w14:paraId="2B1BB2C3" w14:textId="77777777" w:rsidR="0099384C" w:rsidRPr="0099384C" w:rsidRDefault="0099384C" w:rsidP="0099384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Nasal vowels (ão, ões, ãe)</w:t>
      </w:r>
    </w:p>
    <w:p w14:paraId="60A59F4E" w14:textId="77777777" w:rsidR="0099384C" w:rsidRPr="0099384C" w:rsidRDefault="0099384C" w:rsidP="0099384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Rolled R vs. English R</w:t>
      </w:r>
    </w:p>
    <w:p w14:paraId="4CDD6394" w14:textId="77777777" w:rsidR="0099384C" w:rsidRPr="0099384C" w:rsidRDefault="0099384C" w:rsidP="0099384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vs. closed vowels (ê vs. é)</w:t>
      </w:r>
    </w:p>
    <w:p w14:paraId="64420259" w14:textId="77777777" w:rsidR="0099384C" w:rsidRPr="0099384C" w:rsidRDefault="0099384C" w:rsidP="0099384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Word-final L (sounds like "oo")</w:t>
      </w:r>
    </w:p>
    <w:p w14:paraId="53610B8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 Mechanism</w:t>
      </w:r>
    </w:p>
    <w:p w14:paraId="4D03921B" w14:textId="77777777" w:rsidR="0099384C" w:rsidRPr="0099384C" w:rsidRDefault="0099384C" w:rsidP="009938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During session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Pronunciation issues flagged but not interrupted</w:t>
      </w:r>
    </w:p>
    <w:p w14:paraId="1D08F6C5" w14:textId="77777777" w:rsidR="0099384C" w:rsidRPr="0099384C" w:rsidRDefault="0099384C" w:rsidP="009938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Post-session summary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Dedicated pronunciation section with: </w:t>
      </w:r>
    </w:p>
    <w:p w14:paraId="7BEF98B0" w14:textId="77777777" w:rsidR="0099384C" w:rsidRPr="0099384C" w:rsidRDefault="0099384C" w:rsidP="0099384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IPA notation (e.g., "pão" = [pɐ̃w̃])</w:t>
      </w:r>
    </w:p>
    <w:p w14:paraId="31C18FD3" w14:textId="77777777" w:rsidR="0099384C" w:rsidRPr="0099384C" w:rsidRDefault="0099384C" w:rsidP="0099384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Simplified phonetic guide (e.g., "PAH-oong with nasal sound")</w:t>
      </w:r>
    </w:p>
    <w:p w14:paraId="69B75D1A" w14:textId="77777777" w:rsidR="0099384C" w:rsidRPr="0099384C" w:rsidRDefault="0099384C" w:rsidP="0099384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playback of correct pronunciation</w:t>
      </w:r>
    </w:p>
    <w:p w14:paraId="3A7BAB47" w14:textId="77777777" w:rsidR="0099384C" w:rsidRPr="0099384C" w:rsidRDefault="0099384C" w:rsidP="0099384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Comparison: User's pronunciation vs. target pronunciation (if technically feasible)</w:t>
      </w:r>
    </w:p>
    <w:p w14:paraId="35668DC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Practice Queue Integration</w:t>
      </w:r>
    </w:p>
    <w:p w14:paraId="3A5A9E21" w14:textId="77777777" w:rsidR="0099384C" w:rsidRPr="0099384C" w:rsidRDefault="0099384C" w:rsidP="009938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Flagged words automatically added to pronunciation practice queue</w:t>
      </w:r>
    </w:p>
    <w:p w14:paraId="41713BB8" w14:textId="77777777" w:rsidR="0099384C" w:rsidRPr="0099384C" w:rsidRDefault="0099384C" w:rsidP="009938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scheduling for pronunciation drills</w:t>
      </w:r>
    </w:p>
    <w:p w14:paraId="300CD29E" w14:textId="77777777" w:rsidR="0099384C" w:rsidRPr="0099384C" w:rsidRDefault="0099384C" w:rsidP="009938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tracking: Show improvement over time with same word</w:t>
      </w:r>
    </w:p>
    <w:p w14:paraId="76F8C9E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1662F82" w14:textId="77777777" w:rsidR="0099384C" w:rsidRPr="0099384C" w:rsidRDefault="0099384C" w:rsidP="009938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STT must return word-level confidence scores</w:t>
      </w:r>
    </w:p>
    <w:p w14:paraId="0839557D" w14:textId="77777777" w:rsidR="0099384C" w:rsidRPr="0099384C" w:rsidRDefault="0099384C" w:rsidP="009938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drill library with native audio for 500+ common words</w:t>
      </w:r>
    </w:p>
    <w:p w14:paraId="1A9145EC" w14:textId="77777777" w:rsidR="0099384C" w:rsidRPr="0099384C" w:rsidRDefault="0099384C" w:rsidP="009938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comparison feature (stretch goal, may require additional ML model)</w:t>
      </w:r>
    </w:p>
    <w:p w14:paraId="52343A5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FR-1.5: Post-Session Summary</w:t>
      </w:r>
    </w:p>
    <w:p w14:paraId="38AED9A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Spoken Feedback (Immediate)</w:t>
      </w:r>
    </w:p>
    <w:p w14:paraId="26E07811" w14:textId="77777777" w:rsidR="0099384C" w:rsidRPr="0099384C" w:rsidRDefault="0099384C" w:rsidP="009938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provides verbal summary in Portuguese immediately after session ends: </w:t>
      </w:r>
    </w:p>
    <w:p w14:paraId="0C6AF7F3" w14:textId="77777777" w:rsidR="0099384C" w:rsidRPr="0099384C" w:rsidRDefault="0099384C" w:rsidP="0099384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"Ótimo trabalho! Você usou o subjuntivo 3 vezes corretamente."</w:t>
      </w:r>
    </w:p>
    <w:p w14:paraId="7EB6DB99" w14:textId="77777777" w:rsidR="0099384C" w:rsidRPr="0099384C" w:rsidRDefault="0099384C" w:rsidP="0099384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"Vamos praticar a pronúncia de 'R' forte. Palavras como 'rato', 'rua', 'carro'."</w:t>
      </w:r>
    </w:p>
    <w:p w14:paraId="481370DF" w14:textId="77777777" w:rsidR="0099384C" w:rsidRPr="0099384C" w:rsidRDefault="0099384C" w:rsidP="0099384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"Na próxima sessão, vamos focar em preposições 'por' e 'para'."</w:t>
      </w:r>
    </w:p>
    <w:p w14:paraId="2CDDF141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Written Summary (Detailed)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sees comprehensive report:</w:t>
      </w:r>
    </w:p>
    <w:p w14:paraId="597D2713" w14:textId="77777777" w:rsidR="0099384C" w:rsidRPr="0099384C" w:rsidRDefault="0099384C" w:rsidP="009938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Overview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50E34A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duration, words spoken, accuracy rate</w:t>
      </w:r>
    </w:p>
    <w:p w14:paraId="072C4A21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vocabulary introduced (with translations)</w:t>
      </w:r>
    </w:p>
    <w:p w14:paraId="492488F6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patterns practiced</w:t>
      </w:r>
    </w:p>
    <w:p w14:paraId="19A72F52" w14:textId="77777777" w:rsidR="0099384C" w:rsidRPr="0099384C" w:rsidRDefault="0099384C" w:rsidP="009938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Made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CF0A1F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of all errors with explanations</w:t>
      </w:r>
    </w:p>
    <w:p w14:paraId="4AC41CFB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One-tap routing to Corrections Hub for detailed review</w:t>
      </w:r>
    </w:p>
    <w:p w14:paraId="60989B3A" w14:textId="77777777" w:rsidR="0099384C" w:rsidRPr="0099384C" w:rsidRDefault="0099384C" w:rsidP="009938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Pronunciation Issues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87FC4D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Words flagged with IPA/phonetic guides</w:t>
      </w:r>
    </w:p>
    <w:p w14:paraId="50E6F5F5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playback for each</w:t>
      </w:r>
    </w:p>
    <w:p w14:paraId="477685A1" w14:textId="77777777" w:rsidR="0099384C" w:rsidRPr="0099384C" w:rsidRDefault="0099384C" w:rsidP="009938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Suggested Focus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8F15239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AI-generated recommendation for next session based on patterns</w:t>
      </w:r>
    </w:p>
    <w:p w14:paraId="4CEC1B4A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"You avoided subjunctive constructions. Let's practice that next time."</w:t>
      </w:r>
    </w:p>
    <w:p w14:paraId="18DFC3C5" w14:textId="77777777" w:rsidR="0099384C" w:rsidRPr="0099384C" w:rsidRDefault="0099384C" w:rsidP="009938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Quick Actions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B6626E5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[Add all corrections to practice queue]</w:t>
      </w:r>
    </w:p>
    <w:p w14:paraId="78EF0038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[Create flashcards from new vocabulary]</w:t>
      </w:r>
    </w:p>
    <w:p w14:paraId="03E86D2B" w14:textId="77777777" w:rsidR="0099384C" w:rsidRPr="0099384C" w:rsidRDefault="0099384C" w:rsidP="0099384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[Schedule next session with same scenario]</w:t>
      </w:r>
    </w:p>
    <w:p w14:paraId="06B0B1A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39C6C39" w14:textId="77777777" w:rsidR="0099384C" w:rsidRPr="0099384C" w:rsidRDefault="0099384C" w:rsidP="009938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Summary generated within 5 seconds of session end</w:t>
      </w:r>
    </w:p>
    <w:p w14:paraId="62F099A7" w14:textId="77777777" w:rsidR="0099384C" w:rsidRPr="0099384C" w:rsidRDefault="0099384C" w:rsidP="009938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Cached summaries for offline review</w:t>
      </w:r>
    </w:p>
    <w:p w14:paraId="4343786E" w14:textId="77777777" w:rsidR="0099384C" w:rsidRPr="0099384C" w:rsidRDefault="0099384C" w:rsidP="009938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summary as PDF (for users who want to share with tutors)</w:t>
      </w:r>
    </w:p>
    <w:p w14:paraId="0E6FE8D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FR-1.6: </w:t>
      </w:r>
      <w:r w:rsidRPr="0099384C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Smart Hints (NEW)</w:t>
      </w:r>
    </w:p>
    <w:p w14:paraId="7644EBA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Eliminate "conversation freeze" by providing intelligent, context-aware suggestions exactly when users need them, without breaking immersion.</w:t>
      </w:r>
    </w:p>
    <w:p w14:paraId="4D124F0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Trigger Mechanisms</w:t>
      </w:r>
    </w:p>
    <w:p w14:paraId="526F5B4C" w14:textId="77777777" w:rsidR="0099384C" w:rsidRPr="0099384C" w:rsidRDefault="0099384C" w:rsidP="009938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Manual Request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0E4795" w14:textId="77777777" w:rsidR="0099384C" w:rsidRPr="0099384C" w:rsidRDefault="0099384C" w:rsidP="0099384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floating "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Hint" button near microphone interface</w:t>
      </w:r>
    </w:p>
    <w:p w14:paraId="5FDCD1DB" w14:textId="77777777" w:rsidR="0099384C" w:rsidRPr="0099384C" w:rsidRDefault="0099384C" w:rsidP="0099384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 placement: Bottom-right corner, semi-transparent until hovered</w:t>
      </w:r>
    </w:p>
    <w:p w14:paraId="356B9746" w14:textId="77777777" w:rsidR="0099384C" w:rsidRPr="0099384C" w:rsidRDefault="0099384C" w:rsidP="009938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Automatic Detection (Adaptive)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9734AA" w14:textId="77777777" w:rsidR="0099384C" w:rsidRPr="0099384C" w:rsidRDefault="0099384C" w:rsidP="0099384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Silence duration &gt;10 seconds (configurable per user preference)</w:t>
      </w:r>
    </w:p>
    <w:p w14:paraId="72CC4E99" w14:textId="77777777" w:rsidR="0099384C" w:rsidRPr="0099384C" w:rsidRDefault="0099384C" w:rsidP="0099384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Detection of distress filler words: </w:t>
      </w:r>
    </w:p>
    <w:p w14:paraId="22F0328E" w14:textId="77777777" w:rsidR="0099384C" w:rsidRPr="0099384C" w:rsidRDefault="0099384C" w:rsidP="0099384C">
      <w:pPr>
        <w:numPr>
          <w:ilvl w:val="2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Portuguese: "É... um... como se diz..."</w:t>
      </w:r>
    </w:p>
    <w:p w14:paraId="73D02582" w14:textId="77777777" w:rsidR="0099384C" w:rsidRPr="0099384C" w:rsidRDefault="0099384C" w:rsidP="0099384C">
      <w:pPr>
        <w:numPr>
          <w:ilvl w:val="2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escape: "How do I say..." or code-switching mid-sentence</w:t>
      </w:r>
    </w:p>
    <w:p w14:paraId="133BE7B6" w14:textId="77777777" w:rsidR="0099384C" w:rsidRPr="0099384C" w:rsidRDefault="0099384C" w:rsidP="0099384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false starts (user begins sentence 2+ times without completing)</w:t>
      </w:r>
    </w:p>
    <w:p w14:paraId="7C34F1C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Processing Logic</w:t>
      </w:r>
    </w:p>
    <w:p w14:paraId="162C562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Package to Gemini API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F10CFA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</w:p>
    <w:p w14:paraId="638B96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D1027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"conversationHistory"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turns of dialogue],</w:t>
      </w:r>
    </w:p>
    <w:p w14:paraId="6FD135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"currentTopic"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"Salary Negotiation"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7F4F6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"userProfile"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B98B8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"level"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"B1"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CE7A4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"knownVocabulary"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[array of mastered words],</w:t>
      </w:r>
    </w:p>
    <w:p w14:paraId="6D9730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"weakGrammar"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"subjunctive_future"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"por_vs_para"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],</w:t>
      </w:r>
    </w:p>
    <w:p w14:paraId="5C2AD6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"recentMistakes"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 types]</w:t>
      </w:r>
    </w:p>
    <w:p w14:paraId="727264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29876B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"contextualClues"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"User is trying to ask for 15% salary increase but being respectful"</w:t>
      </w:r>
    </w:p>
    <w:p w14:paraId="4B4552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D79B5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141B0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165B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**Prompt Engineering Strategy**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4BABD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B00B8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You are an expert Portuguese coach whispering assistance during a live conversation. </w:t>
      </w:r>
    </w:p>
    <w:p w14:paraId="35A404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The user is stuck at this exact moment. They need help continuing this thought.</w:t>
      </w:r>
    </w:p>
    <w:p w14:paraId="703A81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F8869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[Full context package]</w:t>
      </w:r>
    </w:p>
    <w:p w14:paraId="7F45CE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05E4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 TWO response options that complete their thought naturally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123D8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423E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Option A (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"Safety Play"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03643C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Simple, grammatically standard sentence</w:t>
      </w:r>
    </w:p>
    <w:p w14:paraId="377DFD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Uses B1-level vocabulary only</w:t>
      </w:r>
    </w:p>
    <w:p w14:paraId="778581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Easy to pronounce and remember</w:t>
      </w:r>
    </w:p>
    <w:p w14:paraId="57B81E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gostaria de discutir meu salário."</w:t>
      </w:r>
    </w:p>
    <w:p w14:paraId="4D7E33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8145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Option B (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"Power Play"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34DF6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More sophisticated business register</w:t>
      </w:r>
    </w:p>
    <w:p w14:paraId="40FDC7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Uses advanced grammar (e.g., conditional, future subjunctive)</w:t>
      </w:r>
    </w:p>
    <w:p w14:paraId="62D2EC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Native-like phrasing with idiomatic expressions</w:t>
      </w:r>
    </w:p>
    <w:p w14:paraId="50D9E1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"Gostaria de solicitar uma revisão salarial, caso seja possível."</w:t>
      </w:r>
    </w:p>
    <w:p w14:paraId="51B84B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23A9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For any complex words, include simplified phonetic pronunciation in parentheses.</w:t>
      </w:r>
    </w:p>
    <w:p w14:paraId="411B4E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FAF6C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E64A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**Output &amp; User Interaction**</w:t>
      </w:r>
    </w:p>
    <w:p w14:paraId="78D73C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434FE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**UI Presentation**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00ADE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Hints appear as overlay cards sliding up from bottom</w:t>
      </w:r>
    </w:p>
    <w:p w14:paraId="2C00FB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Each option shows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CB6E7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Portuguese text (large, readable font)</w:t>
      </w:r>
    </w:p>
    <w:p w14:paraId="4FDC5B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English translation (small, gray text below)</w:t>
      </w:r>
    </w:p>
    <w:p w14:paraId="53A32F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Phonetic guide for difficult words (expandable)</w:t>
      </w:r>
    </w:p>
    <w:p w14:paraId="365023A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Estimated difficulty badge (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Simple /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Advanced)</w:t>
      </w:r>
    </w:p>
    <w:p w14:paraId="3B742D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FBFF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**User Actions**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8785C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**Select &amp; Speak**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taps option, reads it aloud, conversation continues</w:t>
      </w:r>
    </w:p>
    <w:p w14:paraId="4C8FD1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**Modify**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can edit suggestion before speaking (tracked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"partial assist"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47133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**Dismiss**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decides to form own response (tracked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"hint rejected"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5E359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DFDD9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**Learning Integration**</w:t>
      </w:r>
    </w:p>
    <w:p w14:paraId="4E7D91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31C5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**Vocabulary Flagging**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A78B1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Any word used in a hint that isn't in user's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"mastered"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list gets automatically flagged</w:t>
      </w:r>
    </w:p>
    <w:p w14:paraId="533E2B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Added to spaced repetition queue with 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"Used in salary negotiation scenario"</w:t>
      </w:r>
    </w:p>
    <w:p w14:paraId="1315E4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Review scheduled for next day</w:t>
      </w:r>
    </w:p>
    <w:p w14:paraId="49EE90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22BC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**Performance Tracking**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FB7B4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Session marked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"assisted"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 that turn</w:t>
      </w:r>
    </w:p>
    <w:p w14:paraId="3592C1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Metrics tracked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A2377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`hintsRequested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number` (per session)</w:t>
      </w:r>
    </w:p>
    <w:p w14:paraId="1DA86E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`assistedTurns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number[]` (specific turn indices)</w:t>
      </w:r>
    </w:p>
    <w:p w14:paraId="61A50F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`hintAcceptanceRate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number` (% of hints actually used)</w:t>
      </w:r>
    </w:p>
    <w:p w14:paraId="14432A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Long-term goal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Reduce hint dependency over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6FBE86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2ADD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**Gamification Element**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68313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"Hint-Free Streak"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badge when user completes session without requesting hints</w:t>
      </w:r>
    </w:p>
    <w:p w14:paraId="5D88C5D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Progress visualization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 used 5 hints this week vs. 12 last week. Nice improvement!"</w:t>
      </w:r>
    </w:p>
    <w:p w14:paraId="631ACA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E60A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35339E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Hint generation 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seconds from trigger</w:t>
      </w:r>
    </w:p>
    <w:p w14:paraId="185876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Gemini API call optimization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Reuse conversation context from previous turns</w:t>
      </w:r>
    </w:p>
    <w:p w14:paraId="14C31B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Offline fallback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Pre-cached generic hints for common scenarios (lower quality but functional)</w:t>
      </w:r>
    </w:p>
    <w:p w14:paraId="1C13D4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A/B testing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Track whether users prefer Option A vs. Option B to improve future suggestions</w:t>
      </w:r>
    </w:p>
    <w:p w14:paraId="3FBFA4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60B41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68D3E0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664E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Text Practice (WhatsApp Mode)</w:t>
      </w:r>
    </w:p>
    <w:p w14:paraId="26D426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D0C4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Build writing reflexes and teach register adjustment (formal vs. informal) through asynchronous, low-pressure text interaction that mimics real Brazilian communication patterns.</w:t>
      </w:r>
    </w:p>
    <w:p w14:paraId="6B0C99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6814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Conversation Interface</w:t>
      </w:r>
    </w:p>
    <w:p w14:paraId="7CD88B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5B6E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**Visual Design**</w:t>
      </w:r>
    </w:p>
    <w:p w14:paraId="40B888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Authentic WhatsApp UI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 bubbles, timestamps, read receipts (</w:t>
      </w:r>
      <w:r w:rsidRPr="0099384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✓✓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24903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AI character details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615C4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- Randomized Brazilian name and avatar (Lucas, Ana, Gustavo, Mariana)</w:t>
      </w:r>
    </w:p>
    <w:p w14:paraId="4C302E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User can customize relationship context (colleague, friend, client, family)</w:t>
      </w:r>
    </w:p>
    <w:p w14:paraId="6F63D9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Character personality matches relationship (casual friend vs. formal business contact)</w:t>
      </w:r>
    </w:p>
    <w:p w14:paraId="64926A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Typing indicators when AI is composing response</w:t>
      </w:r>
    </w:p>
    <w:p w14:paraId="6006F3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Voice note option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sends audio message, user can practice transcription</w:t>
      </w:r>
    </w:p>
    <w:p w14:paraId="05B8A2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4D9E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**Message Interaction**</w:t>
      </w:r>
    </w:p>
    <w:p w14:paraId="17B647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Standard message bubbles (user's messages on right, AI on left)</w:t>
      </w:r>
    </w:p>
    <w:p w14:paraId="46D912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Timestamps on each message cluster</w:t>
      </w:r>
    </w:p>
    <w:p w14:paraId="10A31E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Emoji picker with common Brazilian emoji usage patterns</w:t>
      </w:r>
    </w:p>
    <w:p w14:paraId="5CC8B5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Support for Portuguese keyboard with accents (ç, ã, é, ô, etc.)</w:t>
      </w:r>
    </w:p>
    <w:p w14:paraId="1ADD63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50B1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44C1F2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Message rendering 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&lt;500ms</w:t>
      </w:r>
    </w:p>
    <w:p w14:paraId="5F8950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Smooth scrolling for long conversation histories</w:t>
      </w:r>
    </w:p>
    <w:p w14:paraId="31D814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Auto-scroll to latest message with unread indicator</w:t>
      </w:r>
    </w:p>
    <w:p w14:paraId="49923C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Offline mode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Display cached conversations, disable new messages</w:t>
      </w:r>
    </w:p>
    <w:p w14:paraId="0A2EB3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AC22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Difficulty-Adaptive Content</w:t>
      </w:r>
    </w:p>
    <w:p w14:paraId="32C13F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9D22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**Difficulty Tier Characteristics**</w:t>
      </w:r>
    </w:p>
    <w:p w14:paraId="393033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2FBD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**Beginner (A1-A2)**</w:t>
      </w:r>
    </w:p>
    <w:p w14:paraId="0793DF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Standard Portuguese spelling (full words, no abbreviations)</w:t>
      </w:r>
    </w:p>
    <w:p w14:paraId="4EE80F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Simple present tense, basic vocabulary</w:t>
      </w:r>
    </w:p>
    <w:p w14:paraId="379796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Short sentences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5-8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 average)</w:t>
      </w:r>
    </w:p>
    <w:p w14:paraId="4D7019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Minimal slang, culturally neutral topics</w:t>
      </w:r>
    </w:p>
    <w:p w14:paraId="608826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"Olá! Tudo bem? Você quer almoçar amanhã?"</w:t>
      </w:r>
    </w:p>
    <w:p w14:paraId="624249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FA04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**Intermediate (B1-B2)**</w:t>
      </w:r>
    </w:p>
    <w:p w14:paraId="49883E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Common abbreviations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vc (você), tb/tbm (também), blz (beleza), pq (porque)</w:t>
      </w:r>
    </w:p>
    <w:p w14:paraId="0ACA3F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Mix of verb tenses, moderate slang (massa, legal, bacana)</w:t>
      </w:r>
    </w:p>
    <w:p w14:paraId="0C0427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Compound sentences with conjunctions</w:t>
      </w:r>
    </w:p>
    <w:p w14:paraId="1668FB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Cultural references (futebol, carnaval, regional foods)</w:t>
      </w:r>
    </w:p>
    <w:p w14:paraId="547410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 aí! Tudo certo? Vc tá livre amanhã? A gnt podia almoçar no mercadão."</w:t>
      </w:r>
    </w:p>
    <w:p w14:paraId="03BCB0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B8AD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**Advanced (C1-C2)**</w:t>
      </w:r>
    </w:p>
    <w:p w14:paraId="5FEB3F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Heavy slang, regional variations (Northeast vs. São Paulo vs. Rio)</w:t>
      </w:r>
    </w:p>
    <w:p w14:paraId="5EEC3A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Complex abbreviations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agr (agora), dps (depois), msg (mensagem), hj (hoje)</w:t>
      </w:r>
    </w:p>
    <w:p w14:paraId="279858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Informal grammar (dropped pronouns, colloquial verb forms)</w:t>
      </w:r>
    </w:p>
    <w:p w14:paraId="1A8A45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Idiomatic expressions, cultural inside jokes</w:t>
      </w:r>
    </w:p>
    <w:p w14:paraId="459870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"Fala mano! Blz? Bora trampar no projeto amanhã? Dps a gnt vê isso."</w:t>
      </w:r>
    </w:p>
    <w:p w14:paraId="041634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2DC19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**Adaptive Logic**</w:t>
      </w:r>
    </w:p>
    <w:p w14:paraId="30DC98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9D937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If user responds quickly and accurately at current level for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exchanges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D426E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Introduce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1-2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new slang terms or abbreviations</w:t>
      </w:r>
    </w:p>
    <w:p w14:paraId="389E15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39D8B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If user looks up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translations in single conversation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DEE1E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Reduce slang density, simplify vocabulary</w:t>
      </w:r>
    </w:p>
    <w:p w14:paraId="63129F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C708D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 uses advanced structures unprompted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4FA34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Match that complexity level in responses</w:t>
      </w:r>
    </w:p>
    <w:p w14:paraId="6DC565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8CE77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CD43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Conversation Flow</w:t>
      </w:r>
    </w:p>
    <w:p w14:paraId="6493FE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A9C8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**Conversation Structure**</w:t>
      </w:r>
    </w:p>
    <w:p w14:paraId="387A4D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Length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3-7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 exchanges per conversation</w:t>
      </w:r>
    </w:p>
    <w:p w14:paraId="46F043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Natural pacing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doesn't respond instantly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2-5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 delay before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"typing"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indicator)</w:t>
      </w:r>
    </w:p>
    <w:p w14:paraId="0A6C3B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Initiation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can start conversation or respond to user initiation</w:t>
      </w:r>
    </w:p>
    <w:p w14:paraId="7534EA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1C15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**Topic Categories**</w:t>
      </w:r>
    </w:p>
    <w:p w14:paraId="726B75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**Casual Social**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Weekend plans, food recommendations, sports discussion, entertainment</w:t>
      </w:r>
    </w:p>
    <w:p w14:paraId="1F8035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**Work Updates**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Project status, meeting coordination, deadline discussion</w:t>
      </w:r>
    </w:p>
    <w:p w14:paraId="148626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**Cultural**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Brazilian holidays, regional traditions, music/arts</w:t>
      </w:r>
    </w:p>
    <w:p w14:paraId="797E98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**Current Events**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News topics (requires web search integration for relevance)</w:t>
      </w:r>
    </w:p>
    <w:p w14:paraId="08BB5D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6F47F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**Conversation Triggers**</w:t>
      </w:r>
    </w:p>
    <w:p w14:paraId="3CCCD8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Random initiation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sends message based on user's saved practice topics</w:t>
      </w:r>
    </w:p>
    <w:p w14:paraId="198930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Scheduled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Daily practice reminder with conversation prompt</w:t>
      </w:r>
    </w:p>
    <w:p w14:paraId="3F0A3D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User-initiated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starts conversation with any topic</w:t>
      </w:r>
    </w:p>
    <w:p w14:paraId="06D92F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06DB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031663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Conversation history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Store 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conversations per user</w:t>
      </w:r>
    </w:p>
    <w:p w14:paraId="0D0317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Context continuity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remembers previous conversations with same character</w:t>
      </w:r>
    </w:p>
    <w:p w14:paraId="4AB390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Topic modeling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Extract topics from conversation for analytics</w:t>
      </w:r>
    </w:p>
    <w:p w14:paraId="65B399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60656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-2.4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Inline Translation</w:t>
      </w:r>
    </w:p>
    <w:p w14:paraId="2C2828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B6C4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**User Interaction**</w:t>
      </w:r>
    </w:p>
    <w:p w14:paraId="4DA693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User taps any Portuguese word or phrase in conversation</w:t>
      </w:r>
    </w:p>
    <w:p w14:paraId="0A6808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Non-intrusive overlay appears directly above/below tapped element</w:t>
      </w:r>
    </w:p>
    <w:p w14:paraId="54246F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Overlay displays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4D4E7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English translation</w:t>
      </w:r>
    </w:p>
    <w:p w14:paraId="46B54CA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Part of speech (verb, noun, adjective, etc.)</w:t>
      </w:r>
    </w:p>
    <w:p w14:paraId="3449F8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"Add to Vocabulary Library"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button</w:t>
      </w:r>
    </w:p>
    <w:p w14:paraId="14C5DD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"Show Examples"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button (generates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2-3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usage examples)</w:t>
      </w:r>
    </w:p>
    <w:p w14:paraId="05C237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E844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**Translation Quality**</w:t>
      </w:r>
    </w:p>
    <w:p w14:paraId="178F64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Uses Gemini API for context-aware translation</w:t>
      </w:r>
    </w:p>
    <w:p w14:paraId="731167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Considers conversation context (informal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"tá"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vs. formal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"está"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DBC00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Handles idiomatic expressions (doesn't translate literally)</w:t>
      </w:r>
    </w:p>
    <w:p w14:paraId="306548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"Fala!"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"What's up!"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(not literal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"Speak!"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8A669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1A6C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**Learning Analytics**</w:t>
      </w:r>
    </w:p>
    <w:p w14:paraId="07D184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Tracks which words user looks up</w:t>
      </w:r>
    </w:p>
    <w:p w14:paraId="0BC9C3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Frequency tracking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 looked up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times flagged for focused practice</w:t>
      </w:r>
    </w:p>
    <w:p w14:paraId="5658A6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Context tracking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Associates word with conversation topic for better retention</w:t>
      </w:r>
    </w:p>
    <w:p w14:paraId="21E5E2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2E92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14BBED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Translation lookup 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</w:t>
      </w:r>
    </w:p>
    <w:p w14:paraId="088C63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Tap target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Minimum 44x44px for accessibility</w:t>
      </w:r>
    </w:p>
    <w:p w14:paraId="0CE0FA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Works on individual words or multi-word phrases</w:t>
      </w:r>
    </w:p>
    <w:p w14:paraId="2DF2C2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Overlay dismisses on tap outside or scroll</w:t>
      </w:r>
    </w:p>
    <w:p w14:paraId="552F5C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0F6A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-2.5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Post-Conversation Breakdown</w:t>
      </w:r>
    </w:p>
    <w:p w14:paraId="0B7545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E614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**Breakdown Structure**</w:t>
      </w:r>
    </w:p>
    <w:p w14:paraId="11BCC9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2841B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Vocabulary Used Section**</w:t>
      </w:r>
    </w:p>
    <w:p w14:paraId="712910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F672B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New Words Introduced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3ECEB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Bora (vamos) - Let's go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High confidence</w:t>
      </w:r>
    </w:p>
    <w:p w14:paraId="73246D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Massa (legal) - Cool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Medium confidence  </w:t>
      </w:r>
    </w:p>
    <w:p w14:paraId="578B44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Flw (falou) - Bye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New word</w:t>
      </w:r>
    </w:p>
    <w:p w14:paraId="14BE05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ECBA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Previously Learned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CAB71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Tô (estou) - I am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</w:t>
      </w:r>
    </w:p>
    <w:p w14:paraId="282471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Blz (beleza) - Okay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High confidence</w:t>
      </w:r>
    </w:p>
    <w:p w14:paraId="19317F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AE61B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8C399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Grammar Patterns Spotted**</w:t>
      </w:r>
    </w:p>
    <w:p w14:paraId="52D15F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542FA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Successfully 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592AF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Present continuous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"Tô pensando em ir"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(I'm thinking of going)</w:t>
      </w:r>
    </w:p>
    <w:p w14:paraId="575C83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Informal future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 gente vai"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(We will go)</w:t>
      </w:r>
    </w:p>
    <w:p w14:paraId="133A27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175C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Opportunities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0412B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Could have used subjunctive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"Talvez a gente vá"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instead of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"Talvez a gente vai"</w:t>
      </w:r>
    </w:p>
    <w:p w14:paraId="6F25CA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Register tip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With a business contact, use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"nós vamos"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instead of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 gente vai"</w:t>
      </w:r>
    </w:p>
    <w:p w14:paraId="17E811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CF3C5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E2DD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Cultural Notes**</w:t>
      </w:r>
    </w:p>
    <w:p w14:paraId="1061DC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55E8F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Brazilian Communication Style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7A22B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Brazilians rarely confirm exact times in casual plans.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"Dps das 2"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(after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</w:p>
    <w:p w14:paraId="536EA8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is common, and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15-30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minute flexibility is expected and not considered rude. </w:t>
      </w:r>
    </w:p>
    <w:p w14:paraId="573F56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This contrasts with US punctuality norms.</w:t>
      </w:r>
    </w:p>
    <w:p w14:paraId="33F4B8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6819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For business contexts, always confirm specific times to avoid miscommunication.</w:t>
      </w:r>
    </w:p>
    <w:p w14:paraId="0AA6E11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Slang &amp; Abbreviation Glossary</w:t>
      </w:r>
    </w:p>
    <w:p w14:paraId="3F164C41" w14:textId="77777777" w:rsidR="0099384C" w:rsidRPr="0099384C" w:rsidRDefault="0099384C" w:rsidP="009938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Alphabetical list of all slang/abbreviations used</w:t>
      </w:r>
    </w:p>
    <w:p w14:paraId="55784117" w14:textId="77777777" w:rsidR="0099384C" w:rsidRPr="0099384C" w:rsidRDefault="0099384C" w:rsidP="009938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Full form, English meaning, usage context</w:t>
      </w:r>
    </w:p>
    <w:p w14:paraId="0165E348" w14:textId="77777777" w:rsidR="0099384C" w:rsidRPr="0099384C" w:rsidRDefault="0099384C" w:rsidP="009938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variation notes when relevant</w:t>
      </w:r>
    </w:p>
    <w:p w14:paraId="3CCCDF0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Practice Routing Options</w:t>
      </w:r>
    </w:p>
    <w:p w14:paraId="1A95E1C6" w14:textId="77777777" w:rsidR="0099384C" w:rsidRPr="0099384C" w:rsidRDefault="0099384C" w:rsidP="009938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"massa" to flashcards</w:t>
      </w:r>
    </w:p>
    <w:p w14:paraId="03032507" w14:textId="77777777" w:rsidR="0099384C" w:rsidRPr="0099384C" w:rsidRDefault="0099384C" w:rsidP="009938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subjunctive with "talvez" in next voice session</w:t>
      </w:r>
    </w:p>
    <w:p w14:paraId="2AB02495" w14:textId="77777777" w:rsidR="0099384C" w:rsidRPr="0099384C" w:rsidRDefault="0099384C" w:rsidP="009938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informal contractions lesson</w:t>
      </w:r>
    </w:p>
    <w:p w14:paraId="427833F5" w14:textId="77777777" w:rsidR="0099384C" w:rsidRPr="0099384C" w:rsidRDefault="0099384C" w:rsidP="009938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"weekend plans" topic for future practice</w:t>
      </w:r>
    </w:p>
    <w:p w14:paraId="186E27F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54FF8F56" w14:textId="77777777" w:rsidR="0099384C" w:rsidRPr="0099384C" w:rsidRDefault="0099384C" w:rsidP="009938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Breakdown generated within 3 seconds of conversation end</w:t>
      </w:r>
    </w:p>
    <w:p w14:paraId="6B2AABF5" w14:textId="77777777" w:rsidR="0099384C" w:rsidRPr="0099384C" w:rsidRDefault="0099384C" w:rsidP="009938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Persistent storage for review anytime</w:t>
      </w:r>
    </w:p>
    <w:p w14:paraId="5F13CE69" w14:textId="77777777" w:rsidR="0099384C" w:rsidRPr="0099384C" w:rsidRDefault="0099384C" w:rsidP="009938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as PDF or text for external study</w:t>
      </w:r>
    </w:p>
    <w:p w14:paraId="15E28E7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FR-2.6: </w:t>
      </w:r>
      <w:r w:rsidRPr="0099384C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Magic Polish (NEW)</w:t>
      </w:r>
    </w:p>
    <w:p w14:paraId="2F7FB8B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Transform rough, grammatically incorrect, or "Pinglish" (Portuguese-English mix) input into professional, natural Portuguese, teaching correct phrasing through immediate visual transformation.</w:t>
      </w:r>
    </w:p>
    <w:p w14:paraId="51DEA77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Trigger Mechanism</w:t>
      </w:r>
    </w:p>
    <w:p w14:paraId="65CA54CB" w14:textId="77777777" w:rsidR="0099384C" w:rsidRPr="0099384C" w:rsidRDefault="0099384C" w:rsidP="009938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types text into WhatsApp input field</w:t>
      </w:r>
    </w:p>
    <w:p w14:paraId="1E23D92C" w14:textId="77777777" w:rsidR="0099384C" w:rsidRPr="0099384C" w:rsidRDefault="0099384C" w:rsidP="009938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sending, user taps "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Sparkle" icon next to send button</w:t>
      </w:r>
    </w:p>
    <w:p w14:paraId="604F3643" w14:textId="77777777" w:rsidR="0099384C" w:rsidRPr="0099384C" w:rsidRDefault="0099384C" w:rsidP="009938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intercepts message, processes it, replaces with polished version</w:t>
      </w:r>
    </w:p>
    <w:p w14:paraId="59E19AE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Flexibility</w:t>
      </w:r>
    </w:p>
    <w:p w14:paraId="3F0085B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accepts and intelligently processes:</w:t>
      </w:r>
    </w:p>
    <w:p w14:paraId="121638EA" w14:textId="77777777" w:rsidR="0099384C" w:rsidRPr="0099384C" w:rsidRDefault="0099384C" w:rsidP="009938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Broken Portuguese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921969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"Eu precisa falar com senhor amanhã sobre projeto"</w:t>
      </w:r>
    </w:p>
    <w:p w14:paraId="74E5B805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Issues: Wrong conjugation, missing article, no formality marker</w:t>
      </w:r>
    </w:p>
    <w:p w14:paraId="2BD180CB" w14:textId="77777777" w:rsidR="0099384C" w:rsidRPr="0099384C" w:rsidRDefault="0099384C" w:rsidP="009938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English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F46B1A8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"I need to speak with you tomorrow about the project"</w:t>
      </w:r>
    </w:p>
    <w:p w14:paraId="761A3F90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translates with appropriate register</w:t>
      </w:r>
    </w:p>
    <w:p w14:paraId="680566BB" w14:textId="77777777" w:rsidR="0099384C" w:rsidRPr="0099384C" w:rsidRDefault="0099384C" w:rsidP="009938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Pinglish (Mixed)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242F1AC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"Eu preciso schedule uma meeting com você tomorrow"</w:t>
      </w:r>
    </w:p>
    <w:p w14:paraId="4D3E0FE0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detects code-switching, replaces with Portuguese equivalents</w:t>
      </w:r>
    </w:p>
    <w:p w14:paraId="60F3EDA6" w14:textId="77777777" w:rsidR="0099384C" w:rsidRPr="0099384C" w:rsidRDefault="0099384C" w:rsidP="009938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Culturally Inappropriate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F0DB04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"Você pode fazer isso até amanhã" (direct command, sounds rude)</w:t>
      </w:r>
    </w:p>
    <w:p w14:paraId="1B0ED689" w14:textId="77777777" w:rsidR="0099384C" w:rsidRPr="0099384C" w:rsidRDefault="0099384C" w:rsidP="0099384C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softens: "Você poderia fazer isso até amanhã, por favor?"</w:t>
      </w:r>
    </w:p>
    <w:p w14:paraId="2349147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Processing Logic</w:t>
      </w:r>
    </w:p>
    <w:p w14:paraId="45A2289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Input Package to Gemini API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FCE8A5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</w:p>
    <w:p w14:paraId="19760B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60A187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"userInput"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precisa falar senhor amanhã"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FCAB7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"recipientContext"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EE471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"name"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"Dr. Silva"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CDD93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"relationship"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"client"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B7E5D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"formality"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"high"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9C3A3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"culturalContext"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"Brazilian CEO, 55+ years old"</w:t>
      </w:r>
    </w:p>
    <w:p w14:paraId="317727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4343BB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"userProfile"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87A99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"level"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"B1"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2670B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"knownMistakes"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"verb_conjugation"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"article_usage"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363590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4006B1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"conversationHistory"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messages for context]</w:t>
      </w:r>
    </w:p>
    <w:p w14:paraId="5BCE22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E004F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D01BF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1367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**Prompt Engineering Strategy**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E670A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2029B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 are an expert Brazilian Portuguese writing coach. The user wants to send this message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"[Input]"</w:t>
      </w:r>
    </w:p>
    <w:p w14:paraId="591105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1B50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BE9F8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Recipient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[Relationship, formality level, cultural context]</w:t>
      </w:r>
    </w:p>
    <w:p w14:paraId="79F81D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User's 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[B1]</w:t>
      </w:r>
    </w:p>
    <w:p w14:paraId="3E91F7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Common mistakes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[verb conjugation, formality register]</w:t>
      </w:r>
    </w:p>
    <w:p w14:paraId="00CDBE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007A8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Task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0DE43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Rewrite the message to sound natural and culturally appropriate</w:t>
      </w:r>
    </w:p>
    <w:p w14:paraId="19C983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Match the formality level to the recipient relationship</w:t>
      </w:r>
    </w:p>
    <w:p w14:paraId="62CB34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Fix grammar errors while preserving the user's intent</w:t>
      </w:r>
    </w:p>
    <w:p w14:paraId="28B235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Flag any cultural red flags (rude phrasing, inappropriate idioms)</w:t>
      </w:r>
    </w:p>
    <w:p w14:paraId="57A96A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7977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3EEEC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5FE827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"polished"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"Polished message here"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83CBA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"changes"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</w:p>
    <w:p w14:paraId="7CCD20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{</w:t>
      </w:r>
    </w:p>
    <w:p w14:paraId="645E8C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"original"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precisa"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A32EF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"corrected"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preciso"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F0DC6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"reason"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"First person conjugation of 'precisar' is 'preciso'"</w:t>
      </w:r>
    </w:p>
    <w:p w14:paraId="3E879E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}</w:t>
      </w:r>
    </w:p>
    <w:p w14:paraId="73CE63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],</w:t>
      </w:r>
    </w:p>
    <w:p w14:paraId="4FD686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"culturalAlert"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null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or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"Warning message if applicable"</w:t>
      </w:r>
    </w:p>
    <w:p w14:paraId="73E1D3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9731E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073D6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F810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**UI Feedback &amp; Diff View**</w:t>
      </w:r>
    </w:p>
    <w:p w14:paraId="359D63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1F19D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**Visual Transformation**</w:t>
      </w:r>
    </w:p>
    <w:p w14:paraId="5D35B7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User taps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✨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Sparkle icon</w:t>
      </w:r>
    </w:p>
    <w:p w14:paraId="70C170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Input field animates (subtle shimmer effect)</w:t>
      </w:r>
    </w:p>
    <w:p w14:paraId="47FC09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Text morphs from original to polished version</w:t>
      </w:r>
    </w:p>
    <w:p w14:paraId="2B04C9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Changed portions briefly highlight in green</w:t>
      </w:r>
    </w:p>
    <w:p w14:paraId="71BD37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0229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**Diff View (Educational Component)**</w:t>
      </w:r>
    </w:p>
    <w:p w14:paraId="04F292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long-presses the polished message bubble</w:t>
      </w:r>
    </w:p>
    <w:p w14:paraId="68E407A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Overlay appears showing side-by-side comparison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F0603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4C9D1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Original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Polished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D641CC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Eu precisa falar senhor  →  Eu preciso falar com o senhor</w:t>
      </w:r>
    </w:p>
    <w:p w14:paraId="04B103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DDD7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Changes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A9B4E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"precisa"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"preciso"</w:t>
      </w:r>
    </w:p>
    <w:p w14:paraId="331583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Reason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First-person conjugation of precisar</w:t>
      </w:r>
    </w:p>
    <w:p w14:paraId="5B5D04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6FCB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Missing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 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Added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 o"</w:t>
      </w:r>
    </w:p>
    <w:p w14:paraId="4DE449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Reason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Preposition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required, article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shows respect</w:t>
      </w:r>
    </w:p>
    <w:p w14:paraId="49E9E4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E0BD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Register Shift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4C8E0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Changed from neutral to formal (appropriate for senior client)</w:t>
      </w:r>
    </w:p>
    <w:p w14:paraId="6963B8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1BB95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660A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**Cultural Alert Handling**</w:t>
      </w:r>
    </w:p>
    <w:p w14:paraId="59BE473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3BE10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system detects potential cultural issue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D9A0E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A24AC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Cultural Alert</w:t>
      </w:r>
    </w:p>
    <w:p w14:paraId="6BEBE1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38B23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 message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"Você pode fazer isso hoje"</w:t>
      </w:r>
    </w:p>
    <w:p w14:paraId="4119D9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Could sound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Demanding/Rude</w:t>
      </w:r>
    </w:p>
    <w:p w14:paraId="17BF7D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4B4D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Why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Direct commands without softening language can seem </w:t>
      </w:r>
    </w:p>
    <w:p w14:paraId="6BFBB5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aggressive in Brazilian business culture</w:t>
      </w:r>
    </w:p>
    <w:p w14:paraId="326290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4DB8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Suggested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"Você poderia fazer isso hoje, se possível?"</w:t>
      </w:r>
    </w:p>
    <w:p w14:paraId="62B526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(Could you do this today, if possible?)</w:t>
      </w:r>
    </w:p>
    <w:p w14:paraId="5A9C19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17A9D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[Use Original] [Use Polished]</w:t>
      </w:r>
    </w:p>
    <w:p w14:paraId="47F57E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00CF2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CC8F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**Learning Integration**</w:t>
      </w:r>
    </w:p>
    <w:p w14:paraId="71B37F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28BD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**Change Tracking**</w:t>
      </w:r>
    </w:p>
    <w:p w14:paraId="4C04D2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All transformations logged to Corrections Hub</w:t>
      </w:r>
    </w:p>
    <w:p w14:paraId="70106C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Common patterns detected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"User frequently forgets 'com' preposition with 'falar'"</w:t>
      </w:r>
    </w:p>
    <w:p w14:paraId="4117F1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Targeted practice generated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 on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"Verbs that require prepositions"</w:t>
      </w:r>
    </w:p>
    <w:p w14:paraId="4E86B4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B8D8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**Dependency Monitoring**</w:t>
      </w:r>
    </w:p>
    <w:p w14:paraId="6E57E0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C46BBB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 Metrics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09BCE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magicPolishUsed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 this conversation</w:t>
      </w:r>
    </w:p>
    <w:p w14:paraId="744E8D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manuallyCorrectSentences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</w:t>
      </w:r>
    </w:p>
    <w:p w14:paraId="04A672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07A8B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Over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days, reduce polish dependency by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</w:t>
      </w:r>
    </w:p>
    <w:p w14:paraId="7845629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E43F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 visualization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76703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Week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of messages polished</w:t>
      </w:r>
    </w:p>
    <w:p w14:paraId="160A9C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Week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of messages polished</w:t>
      </w:r>
    </w:p>
    <w:p w14:paraId="301B30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Week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of messages polished ←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"You're getting more independent!"</w:t>
      </w:r>
    </w:p>
    <w:p w14:paraId="1E19F8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5500B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DF02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687605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Polish generation 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seconds</w:t>
      </w:r>
    </w:p>
    <w:p w14:paraId="12C3C5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Offline fallback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Basic grammar checking without cultural nuance</w:t>
      </w:r>
    </w:p>
    <w:p w14:paraId="7B8E569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A/B testing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Does showing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"Diff View"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improve learning vs. just showing polished version?</w:t>
      </w:r>
    </w:p>
    <w:p w14:paraId="1E9CD2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Privacy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can disable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"Save for Learning"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if discussing sensitive business topics</w:t>
      </w:r>
    </w:p>
    <w:p w14:paraId="0134CA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14933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504C1B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2D3F3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Corrections Hub</w:t>
      </w:r>
    </w:p>
    <w:p w14:paraId="68340F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3B6F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Transform error correction from punitive feedback into personalized learning pathways by providing deep linguistic understanding and flexible practice routing.</w:t>
      </w:r>
    </w:p>
    <w:p w14:paraId="73282D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7821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-3.1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 Capture</w:t>
      </w:r>
    </w:p>
    <w:p w14:paraId="06A1F5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5496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**Automatic Capture Sources**</w:t>
      </w:r>
    </w:p>
    <w:p w14:paraId="5E1BCC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Voice Practice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All grammatical errors, pronunciation issues</w:t>
      </w:r>
    </w:p>
    <w:p w14:paraId="6B8AFD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Text Practice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Grammar mistakes, unnatural phrasing</w:t>
      </w:r>
    </w:p>
    <w:p w14:paraId="4E2450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WhatsApp Mode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Errors detected before Magic Polish transformation</w:t>
      </w:r>
    </w:p>
    <w:p w14:paraId="622213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Lesson Exercises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Incorrect answers with full context</w:t>
      </w:r>
    </w:p>
    <w:p w14:paraId="50577F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7B96E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**Manual Entry**</w:t>
      </w:r>
    </w:p>
    <w:p w14:paraId="2FD008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can add corrections from outside app</w:t>
      </w:r>
    </w:p>
    <w:p w14:paraId="5AF428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 case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made mistake during real business call, wants to remember and practice</w:t>
      </w:r>
    </w:p>
    <w:p w14:paraId="63CED2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Form fields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06523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What you said (Portuguese)</w:t>
      </w:r>
    </w:p>
    <w:p w14:paraId="1305BF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What you should have said</w:t>
      </w:r>
    </w:p>
    <w:p w14:paraId="5E8760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Context (optional, e.g.,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"During contract negotiation"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A9F54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D88B0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**Deduplication Logic**</w:t>
      </w:r>
    </w:p>
    <w:p w14:paraId="1FE355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System detects similar mistakes (e.g., same verb conjugation error)</w:t>
      </w:r>
    </w:p>
    <w:p w14:paraId="6F4A54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Groups recurring patterns under single card</w:t>
      </w:r>
    </w:p>
    <w:p w14:paraId="118C8A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Tracks recurrence 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"You've made this mistake 5 times"</w:t>
      </w:r>
    </w:p>
    <w:p w14:paraId="57A690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1093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-3.2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 Card Structure</w:t>
      </w:r>
    </w:p>
    <w:p w14:paraId="130022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4429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**Standard Correction Card**</w:t>
      </w:r>
    </w:p>
    <w:p w14:paraId="5CFFC0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A94EC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1E33EF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Verb Conjugation                    │</w:t>
      </w:r>
    </w:p>
    <w:p w14:paraId="496D6F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65087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What you said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5A68DA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039577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8290F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 form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│</w:t>
      </w:r>
    </w:p>
    <w:p w14:paraId="7A3761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│</w:t>
      </w:r>
    </w:p>
    <w:p w14:paraId="3994E7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088D1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📋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Quick Rule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│</w:t>
      </w:r>
    </w:p>
    <w:p w14:paraId="3BE3C7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-ER verbs in first person (eu)   │</w:t>
      </w:r>
    </w:p>
    <w:p w14:paraId="2C6009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end in -O, not -ER               │</w:t>
      </w:r>
    </w:p>
    <w:p w14:paraId="7B504A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25341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💡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Why this matters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│</w:t>
      </w:r>
    </w:p>
    <w:p w14:paraId="5EFD90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"Querer"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(to want) is one of the │</w:t>
      </w:r>
    </w:p>
    <w:p w14:paraId="40AF84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most common verbs. Mastering it  │</w:t>
      </w:r>
    </w:p>
    <w:p w14:paraId="287795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makes conversations flow         │</w:t>
      </w:r>
    </w:p>
    <w:p w14:paraId="0EBB85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naturally.                       │</w:t>
      </w:r>
    </w:p>
    <w:p w14:paraId="4B084A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81D4D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Confidence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         │</w:t>
      </w:r>
    </w:p>
    <w:p w14:paraId="373545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Next review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Tomorrow            │</w:t>
      </w:r>
    </w:p>
    <w:p w14:paraId="11C10E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🔁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 reviewed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│</w:t>
      </w:r>
    </w:p>
    <w:p w14:paraId="3656DA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│</w:t>
      </w:r>
    </w:p>
    <w:p w14:paraId="3CFFFC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396FF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✨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Ask AI Tutor]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Flashcard]    │</w:t>
      </w:r>
    </w:p>
    <w:p w14:paraId="12E687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🎙️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Practice] [</w:t>
      </w:r>
      <w:r w:rsidRPr="0099384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Mastered]         │</w:t>
      </w:r>
    </w:p>
    <w:p w14:paraId="30F606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695768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96032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6F9E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**Cultural Context Corrections**</w:t>
      </w:r>
    </w:p>
    <w:p w14:paraId="07278E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38305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┌─────────────────────────────────────┐</w:t>
      </w:r>
    </w:p>
    <w:p w14:paraId="24764C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Cultural Sensitivity                │</w:t>
      </w:r>
    </w:p>
    <w:p w14:paraId="6971E2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511046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What you said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785D56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"Você, faça isso agora"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│</w:t>
      </w:r>
    </w:p>
    <w:p w14:paraId="2FC52E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(You, do this now)               │</w:t>
      </w:r>
    </w:p>
    <w:p w14:paraId="3A8B47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C5430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Better phrasing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│</w:t>
      </w:r>
    </w:p>
    <w:p w14:paraId="14C86A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"Você poderia fazer isso,        │</w:t>
      </w:r>
    </w:p>
    <w:p w14:paraId="67ABFB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por favor?"                     │</w:t>
      </w:r>
    </w:p>
    <w:p w14:paraId="4BD120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(Could you do this, please?)     │</w:t>
      </w:r>
    </w:p>
    <w:p w14:paraId="30DCB9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ED53D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Cultural 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75A5E6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Direct commands can sound rude   │</w:t>
      </w:r>
    </w:p>
    <w:p w14:paraId="78808F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in Brazilian business culture.   │</w:t>
      </w:r>
    </w:p>
    <w:p w14:paraId="771F73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Conditional tense +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"por favor"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</w:t>
      </w:r>
    </w:p>
    <w:p w14:paraId="0C93A3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builds rapport and shows respect.│</w:t>
      </w:r>
    </w:p>
    <w:p w14:paraId="170495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5EF4B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Formality 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│</w:t>
      </w:r>
    </w:p>
    <w:p w14:paraId="6832D03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Use with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Clients, executives,   │</w:t>
      </w:r>
    </w:p>
    <w:p w14:paraId="006AC6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first-time contacts              │</w:t>
      </w:r>
    </w:p>
    <w:p w14:paraId="1B46E0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Okay to simplify with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Close     │</w:t>
      </w:r>
    </w:p>
    <w:p w14:paraId="0918B4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team members after relationship  │</w:t>
      </w:r>
    </w:p>
    <w:p w14:paraId="13C820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is established                   │</w:t>
      </w:r>
    </w:p>
    <w:p w14:paraId="7F9C72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2FE067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EF1A1B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D55E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-3.3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Practice Routing</w:t>
      </w:r>
    </w:p>
    <w:p w14:paraId="6298C0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1A1B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**Routing Options from Correction Card**</w:t>
      </w:r>
    </w:p>
    <w:p w14:paraId="1996BB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A33B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Create Flashcard**</w:t>
      </w:r>
    </w:p>
    <w:p w14:paraId="7F287A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Instantly generates flashcard for spaced repetition</w:t>
      </w:r>
    </w:p>
    <w:p w14:paraId="4EFA2B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Card type auto-selected based on error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E63FB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Conjugation error → Conjugation drill card</w:t>
      </w:r>
    </w:p>
    <w:p w14:paraId="0CB674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Vocabulary gap → Translation card</w:t>
      </w:r>
    </w:p>
    <w:p w14:paraId="4EB018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- Pronunciation issue → Audio comparison card</w:t>
      </w:r>
    </w:p>
    <w:p w14:paraId="54A09C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9588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Trigger Voice Practice**</w:t>
      </w:r>
    </w:p>
    <w:p w14:paraId="73A187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System notes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"Incorporate 'querer' verb naturally in next session"</w:t>
      </w:r>
    </w:p>
    <w:p w14:paraId="16D3BD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AI conversation steering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Creates scenarios that require this verb</w:t>
      </w:r>
    </w:p>
    <w:p w14:paraId="5413FE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If user mistakes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"querer,"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next session might be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"restaurant ordering"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which naturally uses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quero..."</w:t>
      </w:r>
    </w:p>
    <w:p w14:paraId="1E0B3E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73E2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Generate WhatsApp Scenario**</w:t>
      </w:r>
    </w:p>
    <w:p w14:paraId="68C19D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Creates text conversation specifically designed to practice this pattern</w:t>
      </w:r>
    </w:p>
    <w:p w14:paraId="66C8E7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Mistake was formal vs. informal register</w:t>
      </w:r>
    </w:p>
    <w:p w14:paraId="44756E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Scenario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Texting with CEO (high formality required)</w:t>
      </w:r>
    </w:p>
    <w:p w14:paraId="681DC9D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Scenario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Texting with intern (can use informal)</w:t>
      </w:r>
    </w:p>
    <w:p w14:paraId="59D542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User practices appropriate register selection</w:t>
      </w:r>
    </w:p>
    <w:p w14:paraId="6552E9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CA12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Mark as Mastered**</w:t>
      </w:r>
    </w:p>
    <w:p w14:paraId="3B21E2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Removes from active corrections queue</w:t>
      </w:r>
    </w:p>
    <w:p w14:paraId="1E0B25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Archives for quarterly review</w:t>
      </w:r>
    </w:p>
    <w:p w14:paraId="2CA832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Celebration animation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"You've mastered conjugating 'querer'! </w:t>
      </w:r>
      <w:r w:rsidRPr="0099384C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🎉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4B9C7E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DB524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-3.4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Spaced Repetition Logic</w:t>
      </w:r>
    </w:p>
    <w:p w14:paraId="393488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F607E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**Algorithm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Modified SM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(SuperMemo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)**</w:t>
      </w:r>
    </w:p>
    <w:p w14:paraId="23D654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0795F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**Initial Review Schedule**</w:t>
      </w:r>
    </w:p>
    <w:p w14:paraId="7B5B62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First review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 after mistake</w:t>
      </w:r>
    </w:p>
    <w:p w14:paraId="7BEFFD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40DA80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correct again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1983DE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correct again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730240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correct again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387919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correct again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→ Mastered</w:t>
      </w:r>
    </w:p>
    <w:p w14:paraId="18D505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39D3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**On Incorrect Review**</w:t>
      </w:r>
    </w:p>
    <w:p w14:paraId="28826E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Reset interval to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</w:t>
      </w:r>
    </w:p>
    <w:p w14:paraId="2EDCBA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Decrease confidence score</w:t>
      </w:r>
    </w:p>
    <w:p w14:paraId="64DAE2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Flag for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"struggling with"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list</w:t>
      </w:r>
    </w:p>
    <w:p w14:paraId="3C2228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58773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**Confidence Score Calculation**</w:t>
      </w:r>
    </w:p>
    <w:p w14:paraId="3877B8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3ECBE3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Confidence = (Correct Reviews / Total Reviews)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</w:p>
    <w:p w14:paraId="0C4A30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2153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0-20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Just learning</w:t>
      </w:r>
    </w:p>
    <w:p w14:paraId="3A8E84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21-40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Getting there</w:t>
      </w:r>
    </w:p>
    <w:p w14:paraId="087201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41-60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Improving</w:t>
      </w:r>
    </w:p>
    <w:p w14:paraId="18C293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61-80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Strong grasp</w:t>
      </w:r>
    </w:p>
    <w:p w14:paraId="7BAD4A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81-100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</w:t>
      </w:r>
    </w:p>
    <w:p w14:paraId="4216F74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Mastery Criteria</w:t>
      </w:r>
    </w:p>
    <w:p w14:paraId="061991F3" w14:textId="77777777" w:rsidR="0099384C" w:rsidRPr="0099384C" w:rsidRDefault="0099384C" w:rsidP="009938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consecutive correct uses in different contexts</w:t>
      </w:r>
    </w:p>
    <w:p w14:paraId="1E00D65F" w14:textId="77777777" w:rsidR="0099384C" w:rsidRPr="0099384C" w:rsidRDefault="0099384C" w:rsidP="009938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7 days since first correct use (ensures long-term retention)</w:t>
      </w:r>
    </w:p>
    <w:p w14:paraId="212CABBE" w14:textId="77777777" w:rsidR="0099384C" w:rsidRPr="0099384C" w:rsidRDefault="0099384C" w:rsidP="009938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correctly in at least one voice session (not just flashcards)</w:t>
      </w:r>
    </w:p>
    <w:p w14:paraId="49C5587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FR-3.5: Bulk Actions &amp; Filtering</w:t>
      </w:r>
    </w:p>
    <w:p w14:paraId="32DF88C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 Options</w:t>
      </w:r>
    </w:p>
    <w:p w14:paraId="448FE375" w14:textId="77777777" w:rsidR="0099384C" w:rsidRPr="0099384C" w:rsidRDefault="0099384C" w:rsidP="009938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Grammar Type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Verb conjugation, subjunctive, prepositions, gender agreement, etc.</w:t>
      </w:r>
    </w:p>
    <w:p w14:paraId="5F15E82D" w14:textId="77777777" w:rsidR="0099384C" w:rsidRPr="0099384C" w:rsidRDefault="0099384C" w:rsidP="009938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Confidence Level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Only show struggling corrections (1-2 stars)</w:t>
      </w:r>
    </w:p>
    <w:p w14:paraId="6678FD08" w14:textId="77777777" w:rsidR="0099384C" w:rsidRPr="0099384C" w:rsidRDefault="0099384C" w:rsidP="009938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Date Range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Corrections from this week, this month, all time</w:t>
      </w:r>
    </w:p>
    <w:p w14:paraId="4A901152" w14:textId="77777777" w:rsidR="0099384C" w:rsidRPr="0099384C" w:rsidRDefault="0099384C" w:rsidP="009938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Source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Voice errors, text errors, lesson mistakes</w:t>
      </w:r>
    </w:p>
    <w:p w14:paraId="13F54278" w14:textId="77777777" w:rsidR="0099384C" w:rsidRPr="0099384C" w:rsidRDefault="0099384C" w:rsidP="009938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Status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Active, mastered, archived</w:t>
      </w:r>
    </w:p>
    <w:p w14:paraId="4303BA9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Bulk Actions</w:t>
      </w:r>
    </w:p>
    <w:p w14:paraId="011A8AF4" w14:textId="77777777" w:rsidR="0099384C" w:rsidRPr="0099384C" w:rsidRDefault="0099384C" w:rsidP="009938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multiple corrections</w:t>
      </w:r>
    </w:p>
    <w:p w14:paraId="7251606B" w14:textId="77777777" w:rsidR="0099384C" w:rsidRPr="0099384C" w:rsidRDefault="0099384C" w:rsidP="009938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flashcard deck from selection</w:t>
      </w:r>
    </w:p>
    <w:p w14:paraId="36ECE867" w14:textId="77777777" w:rsidR="0099384C" w:rsidRPr="0099384C" w:rsidRDefault="0099384C" w:rsidP="009938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practice session focused on selected patterns</w:t>
      </w:r>
    </w:p>
    <w:p w14:paraId="399C7C47" w14:textId="77777777" w:rsidR="0099384C" w:rsidRPr="0099384C" w:rsidRDefault="0099384C" w:rsidP="009938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as study guide (PDF with all explanations)</w:t>
      </w:r>
    </w:p>
    <w:p w14:paraId="435886DC" w14:textId="77777777" w:rsidR="0099384C" w:rsidRPr="0099384C" w:rsidRDefault="0099384C" w:rsidP="009938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 all mastered corrections</w:t>
      </w:r>
    </w:p>
    <w:p w14:paraId="363A824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FR-3.6: </w:t>
      </w:r>
      <w:r w:rsidRPr="0099384C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Tutor Deep Dive (NEW)</w:t>
      </w:r>
    </w:p>
    <w:p w14:paraId="7DA5E91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 on-demand, personalized explanations that go beyond simple "correct vs. incorrect" to build deep grammatical understanding and intuition.</w:t>
      </w:r>
    </w:p>
    <w:p w14:paraId="60ECE44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Trigger</w:t>
      </w:r>
    </w:p>
    <w:p w14:paraId="7AFDB960" w14:textId="77777777" w:rsidR="0099384C" w:rsidRPr="0099384C" w:rsidRDefault="0099384C" w:rsidP="009938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opens correction card</w:t>
      </w:r>
    </w:p>
    <w:p w14:paraId="72BD8C50" w14:textId="77777777" w:rsidR="0099384C" w:rsidRPr="0099384C" w:rsidRDefault="0099384C" w:rsidP="009938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Taps "</w:t>
      </w:r>
      <w:r w:rsidRPr="0099384C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✨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Ask AI Tutor Why" button</w:t>
      </w:r>
    </w:p>
    <w:p w14:paraId="6CBCBD3D" w14:textId="77777777" w:rsidR="0099384C" w:rsidRPr="0099384C" w:rsidRDefault="0099384C" w:rsidP="009938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System generates comprehensive explanation tailored to user's learning history</w:t>
      </w:r>
    </w:p>
    <w:p w14:paraId="1FB4C7D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Processing Logic</w:t>
      </w:r>
    </w:p>
    <w:p w14:paraId="7562841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Package to Gemini API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72B7DA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</w:p>
    <w:p w14:paraId="4F0421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6C7E71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"mistake"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9D5E0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"correct"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D0E5D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"fullSentenceContext"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"User was ordering at restaurant during practice session"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B345C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"errorType"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"verb_conjugation"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2D70D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"grammarRule"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"ER_verb_first_person_present"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F34ED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"userProfile"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3C97B6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"nativeLanguage"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"English"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33C33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"currentLevel"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"B1"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78614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"learningStyle"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"visual"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from onboarding quiz</w:t>
      </w:r>
    </w:p>
    <w:p w14:paraId="4DC5E5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3BF5DE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"mistakeHistory"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25EA3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"thisSpecificError"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5th time making this exact mistake</w:t>
      </w:r>
    </w:p>
    <w:p w14:paraId="63B898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"thisGrammarPattern"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12 total conjugation errors</w:t>
      </w:r>
    </w:p>
    <w:p w14:paraId="3BC802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"timeSinceFirstOccurrence"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"14 days"</w:t>
      </w:r>
    </w:p>
    <w:p w14:paraId="031D1C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0EEC2A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"userInterests"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"tech"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"business"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"startups"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relevant analogies</w:t>
      </w:r>
    </w:p>
    <w:p w14:paraId="151659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57411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0D666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364B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**Prompt Engineering Strategy**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9FF99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DB0D1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 are an expert Portuguese tutor for English-speaking professionals.</w:t>
      </w:r>
    </w:p>
    <w:p w14:paraId="13504B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5BB9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Student Profile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BF172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Native English speaker, B1 level</w:t>
      </w:r>
    </w:p>
    <w:p w14:paraId="78B740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Learning style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Visual learner</w:t>
      </w:r>
    </w:p>
    <w:p w14:paraId="292BD8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Interests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Tech, business, startups</w:t>
      </w:r>
    </w:p>
    <w:p w14:paraId="120CE0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Has made this exact mistake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 over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13044D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143A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Mistake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café"</w:t>
      </w:r>
    </w:p>
    <w:p w14:paraId="4E1E17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Grammar Rule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ER verb conjugation, first person present tense</w:t>
      </w:r>
    </w:p>
    <w:p w14:paraId="738269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D0445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Task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Explain WHY this mistake happens and HOW to remember the correct form.</w:t>
      </w:r>
    </w:p>
    <w:p w14:paraId="57FA7B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57E3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Requirements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9BF92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Start with the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"English interference"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(why English speakers make this error)</w:t>
      </w:r>
    </w:p>
    <w:p w14:paraId="356D7C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Explain the rule simply, avoiding dense linguistic jargon</w:t>
      </w:r>
    </w:p>
    <w:p w14:paraId="4458E4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Use an analogy from tech/business if possible</w:t>
      </w:r>
    </w:p>
    <w:p w14:paraId="2150D4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Provide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fresh examples relevant to professional contexts</w:t>
      </w:r>
    </w:p>
    <w:p w14:paraId="35012A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Include a memory trick or mnemonic</w:t>
      </w:r>
    </w:p>
    <w:p w14:paraId="08C06D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End with encouragement (this is the 5th time, so acknowledge the struggle)</w:t>
      </w:r>
    </w:p>
    <w:p w14:paraId="592E8F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4D6B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Tone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Patient, encouraging, practical (not academic)</w:t>
      </w:r>
    </w:p>
    <w:p w14:paraId="3726BFC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Length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2-3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short paragraphs maximum</w:t>
      </w:r>
    </w:p>
    <w:p w14:paraId="649809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7A927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4E45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**Example Output**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8BDA7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ECDB8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🧠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Why this happens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5328C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4F96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In English, we use the infinitive form after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want, I need, I like). </w:t>
      </w:r>
    </w:p>
    <w:p w14:paraId="2B4E39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Portuguese is different—the verb ending changes based on WHO is doing the action.</w:t>
      </w:r>
    </w:p>
    <w:p w14:paraId="72F4F4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A579B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Think of it like variable assignments in code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DE9A7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eu = always changes to -O</w:t>
      </w:r>
    </w:p>
    <w:p w14:paraId="17C422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você/ele/ela = stays as base form</w:t>
      </w:r>
    </w:p>
    <w:p w14:paraId="5A6D11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nós = changes to -MOS</w:t>
      </w:r>
    </w:p>
    <w:p w14:paraId="253A87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6A6A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For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"querer"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(to want)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A9758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Eu quer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Eu quero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want the proposal)</w:t>
      </w:r>
    </w:p>
    <w:p w14:paraId="1B2D27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Você quer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(You want the proposal)</w:t>
      </w:r>
    </w:p>
    <w:p w14:paraId="2E62E3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Nós queremos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(We want the proposal)</w:t>
      </w:r>
    </w:p>
    <w:p w14:paraId="22B51B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DE13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💡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Memory trick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always ends in 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(both end in vowels!)</w:t>
      </w:r>
    </w:p>
    <w:p w14:paraId="1AB071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FE162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More examples for business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7A3F4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preciso do relatório"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need the report)</w:t>
      </w:r>
    </w:p>
    <w:p w14:paraId="07F1B1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agendar a reunião"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want to schedule the meeting)</w:t>
      </w:r>
    </w:p>
    <w:p w14:paraId="5E368B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prefiro discutir pessoalmente"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prefer to discuss in person)</w:t>
      </w:r>
    </w:p>
    <w:p w14:paraId="6D9950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C26F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You've tackled this pattern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 now—that's persistence! Each repetition is </w:t>
      </w:r>
    </w:p>
    <w:p w14:paraId="17313F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building the neural pathway. By the 10th time, it'll feel automatic. Keep going!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💪</w:t>
      </w:r>
    </w:p>
    <w:p w14:paraId="576416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5BE34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F9EC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**Adaptive Explanation Logic**</w:t>
      </w:r>
    </w:p>
    <w:p w14:paraId="7B026D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3387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**First Time User Asks (Curiosity)**</w:t>
      </w:r>
    </w:p>
    <w:p w14:paraId="7EDABD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Provide standard explanation with examples</w:t>
      </w:r>
    </w:p>
    <w:p w14:paraId="28AFAA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Positive, encouraging tone</w:t>
      </w:r>
    </w:p>
    <w:p w14:paraId="763D16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Focus on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"rule + memory trick"</w:t>
      </w:r>
    </w:p>
    <w:p w14:paraId="20A61B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752D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**Second Time User Asks (Confusion)**</w:t>
      </w:r>
    </w:p>
    <w:p w14:paraId="6D5CC2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Acknowledge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"Let's try a different approach..."</w:t>
      </w:r>
    </w:p>
    <w:p w14:paraId="1AAFFD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 different analogy or teaching method</w:t>
      </w:r>
    </w:p>
    <w:p w14:paraId="6C9769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More visual aids (example sentences in table format)</w:t>
      </w:r>
    </w:p>
    <w:p w14:paraId="07B6F4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BC373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**Third+ Time User Asks (Frustration)**</w:t>
      </w:r>
    </w:p>
    <w:p w14:paraId="1F9EF2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Empathetic acknowledgment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"This pattern is tricky for English speakers—you're not alone!"</w:t>
      </w:r>
    </w:p>
    <w:p w14:paraId="2FD66B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Offer alternative learning strategy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"Maybe practice this through writing first (less pressure than speaking)?"</w:t>
      </w:r>
    </w:p>
    <w:p w14:paraId="4FDABE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Suggest intensive practice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"Let's create 5 flashcards just for this verb and drill it daily for a week"</w:t>
      </w:r>
    </w:p>
    <w:p w14:paraId="15C8E3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6BDEF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**Explanation Persistence &amp; Variation**</w:t>
      </w:r>
    </w:p>
    <w:p w14:paraId="4F9D00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First explanation cached to avoid repetitive AI calls</w:t>
      </w:r>
    </w:p>
    <w:p w14:paraId="5523FC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If user asks again after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days, system serves fresh explanation with different examples</w:t>
      </w:r>
    </w:p>
    <w:p w14:paraId="60A618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System detects if user is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"stuck"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on same error and escalates intervention</w:t>
      </w:r>
    </w:p>
    <w:p w14:paraId="5F057E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"You've struggled with this for 3 weeks. Want to schedule a focused 10-minute drill session on just conjugation?"</w:t>
      </w:r>
    </w:p>
    <w:p w14:paraId="70DF26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C9E3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**Learning Analytics Integration**</w:t>
      </w:r>
    </w:p>
    <w:p w14:paraId="4B239F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A062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**Engagement Tracking**</w:t>
      </w:r>
    </w:p>
    <w:p w14:paraId="13EA72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424A9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Correction Card Metrics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D9950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aiTutorConsulted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</w:p>
    <w:p w14:paraId="6DB254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timesConsulted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</w:p>
    <w:p w14:paraId="6D668B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avgTimeSpentReadingExplanation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seconds</w:t>
      </w:r>
    </w:p>
    <w:p w14:paraId="11F5DE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userRating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99384C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👍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Helpful"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99384C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👎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Still confused"</w:t>
      </w:r>
    </w:p>
    <w:p w14:paraId="205BC0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AF3B4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617F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**Insight Generation**</w:t>
      </w:r>
    </w:p>
    <w:p w14:paraId="215E7C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System identifies patterns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"User consults AI Tutor most for subjunctive mood—consider adding a dedicated lesson"</w:t>
      </w:r>
    </w:p>
    <w:p w14:paraId="40E3C2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Personalized dashboard insight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 top 3 consulted topics: Subjunctive (8x), Prepositions (6x), Gender agreement (4x)"</w:t>
      </w:r>
    </w:p>
    <w:p w14:paraId="7CB763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26601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3E4277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Explanation generation 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seconds</w:t>
      </w:r>
    </w:p>
    <w:p w14:paraId="16FBFD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Explanation caching for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(serve cached if re-asked within week)</w:t>
      </w:r>
    </w:p>
    <w:p w14:paraId="5C425A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can rate explanation (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👎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to improve future generations</w:t>
      </w:r>
    </w:p>
    <w:p w14:paraId="788E6A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Offline mode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Show cached explanation if available, or generic rule if not</w:t>
      </w:r>
    </w:p>
    <w:p w14:paraId="0A96A6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6B41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3DB588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4E32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Learning Dashboard</w:t>
      </w:r>
    </w:p>
    <w:p w14:paraId="6AF47F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D55F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Provide clear, motivating visualization of progress while surfacing actionable insights about learning patterns and weak spots.</w:t>
      </w:r>
    </w:p>
    <w:p w14:paraId="54C497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4EDB0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Progress Overview</w:t>
      </w:r>
    </w:p>
    <w:p w14:paraId="7D9DDE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78BE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**Top-Level Metrics (Always Visible)**</w:t>
      </w:r>
    </w:p>
    <w:p w14:paraId="2F21D9A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0A830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F46DA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Dashboard                          │</w:t>
      </w:r>
    </w:p>
    <w:p w14:paraId="2C3755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1CB92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9C64C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Current 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B1                  │</w:t>
      </w:r>
    </w:p>
    <w:p w14:paraId="2763C66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┌───────────┐                      │</w:t>
      </w:r>
    </w:p>
    <w:p w14:paraId="39BE9E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│  Target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B2          │</w:t>
      </w:r>
    </w:p>
    <w:p w14:paraId="60D298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│  │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○    │  Est.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weeks        │</w:t>
      </w:r>
    </w:p>
    <w:p w14:paraId="0A2B42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└───────────┘                      │</w:t>
      </w:r>
    </w:p>
    <w:p w14:paraId="38A812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2D898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🔥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        │</w:t>
      </w:r>
    </w:p>
    <w:p w14:paraId="6A53AE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💬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Total 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487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│</w:t>
      </w:r>
    </w:p>
    <w:p w14:paraId="276892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 Mastered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247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│</w:t>
      </w:r>
    </w:p>
    <w:p w14:paraId="71D2C5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Corrections Mastered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</w:t>
      </w:r>
    </w:p>
    <w:p w14:paraId="3DF3E7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0F7E2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0BAAF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4E727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2F598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**Level Progression Logic**</w:t>
      </w:r>
    </w:p>
    <w:p w14:paraId="32F401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Based on vocabulary mastered + grammar patterns mastered + session performance</w:t>
      </w:r>
    </w:p>
    <w:p w14:paraId="55F451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Algorithm weights recent performance more heavily</w:t>
      </w:r>
    </w:p>
    <w:p w14:paraId="18D58C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Transparent to user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Tapping level shows breakdown</w:t>
      </w:r>
    </w:p>
    <w:p w14:paraId="538685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"You're 73% to B2 based on: Vocabulary (80%), Grammar (70%), Fluency (65%)"</w:t>
      </w:r>
    </w:p>
    <w:p w14:paraId="6AB137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9A67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**Streak Calculation**</w:t>
      </w:r>
    </w:p>
    <w:p w14:paraId="5D8E3C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A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"day"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counts if user completes at least one full session (voice, text, or lesson)</w:t>
      </w:r>
    </w:p>
    <w:p w14:paraId="34AE51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Review-only days (flashcards, corrections) don't count toward streak (encourages active practice)</w:t>
      </w:r>
    </w:p>
    <w:p w14:paraId="1E68C3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Streak freeze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One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"off day"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forgiven per week (doesn't break streak)</w:t>
      </w:r>
    </w:p>
    <w:p w14:paraId="3412AD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B987E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Grammar Mastery Visualization</w:t>
      </w:r>
    </w:p>
    <w:p w14:paraId="342E0F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61CD6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**Progress Rings for Major Grammar Categories**</w:t>
      </w:r>
    </w:p>
    <w:p w14:paraId="7B66D7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367C2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EAC85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Grammar Mastery                    │</w:t>
      </w:r>
    </w:p>
    <w:p w14:paraId="2B7B6C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3904D2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9153E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Subjunctive Mood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   │</w:t>
      </w:r>
    </w:p>
    <w:p w14:paraId="0F06DF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├─ Present subjunctive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15A747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├─ Imperfect subjunctive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4D65E4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└─ Future subjunctive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58F16D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10EE8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Verb Conjugation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    │</w:t>
      </w:r>
    </w:p>
    <w:p w14:paraId="73FD67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│  ├─ Present tense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5B6776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├─ Preterite  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2B39F4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└─ Imperfect  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6962D0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EF765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Prepositions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    │</w:t>
      </w:r>
    </w:p>
    <w:p w14:paraId="440299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├─ Por vs. Para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32C486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├─ Em vs. No   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385939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└─ A vs. Para      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│</w:t>
      </w:r>
    </w:p>
    <w:p w14:paraId="521153C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DC7E9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Gender Agreement 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7945CB2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58E9E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[View Detailed Breakdown]          │</w:t>
      </w:r>
    </w:p>
    <w:p w14:paraId="4B6796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00A24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0020B1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1395B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07401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**Mastery Calculation**</w:t>
      </w:r>
    </w:p>
    <w:p w14:paraId="4D7B51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EDF79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Mastery % = (Correct Uses / Total Attempts)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</w:p>
    <w:p w14:paraId="2E3EE0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D3BB0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Where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601BE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Correct Uses = Times user applied pattern correctly (voice, text, lessons)</w:t>
      </w:r>
    </w:p>
    <w:p w14:paraId="7BF4AB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Total Attempts = All instances where pattern was relevant</w:t>
      </w:r>
    </w:p>
    <w:p w14:paraId="747494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848B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Threshold for </w:t>
      </w:r>
      <w:r w:rsidRPr="0099384C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"Mastered"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2E29C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%+ accuracy</w:t>
      </w:r>
    </w:p>
    <w:p w14:paraId="7A929D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Minimum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attempts</w:t>
      </w:r>
    </w:p>
    <w:p w14:paraId="65A755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Correct use in 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sessions</w:t>
      </w:r>
    </w:p>
    <w:p w14:paraId="5F9A14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50EE4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60FE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**Sub-Category Drill-Down**</w:t>
      </w:r>
    </w:p>
    <w:p w14:paraId="7F050C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Tapping a category expands to show sub-patterns</w:t>
      </w:r>
    </w:p>
    <w:p w14:paraId="7FC9BE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Each sub-pattern clickable to see specific corrections and practice history</w:t>
      </w:r>
    </w:p>
    <w:p w14:paraId="79A81D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"Practice this pattern"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button generates targeted session</w:t>
      </w:r>
    </w:p>
    <w:p w14:paraId="416E55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D141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Vocabulary Growth Chart</w:t>
      </w:r>
    </w:p>
    <w:p w14:paraId="36BB1C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41FC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**Dynamic Line Chart Visualization**</w:t>
      </w:r>
    </w:p>
    <w:p w14:paraId="5576E6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D6B74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E6016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Vocabulary Growth (Last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Days)   │</w:t>
      </w:r>
    </w:p>
    <w:p w14:paraId="374397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370C97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│</w:t>
      </w:r>
    </w:p>
    <w:p w14:paraId="792D70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5F4E80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│</w:t>
      </w:r>
    </w:p>
    <w:p w14:paraId="61A003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│</w:t>
      </w:r>
    </w:p>
    <w:p w14:paraId="52BC8F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│</w:t>
      </w:r>
    </w:p>
    <w:p w14:paraId="26DBF3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│</w:t>
      </w:r>
    </w:p>
    <w:p w14:paraId="5F28E3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└─────────────────────────────│</w:t>
      </w:r>
    </w:p>
    <w:p w14:paraId="3EA88A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62E5D1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5ABB8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Legend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│</w:t>
      </w:r>
    </w:p>
    <w:p w14:paraId="47D37C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Total Words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284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               │</w:t>
      </w:r>
    </w:p>
    <w:p w14:paraId="175CD3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Active Words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used in     │</w:t>
      </w:r>
    </w:p>
    <w:p w14:paraId="5F3854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            │</w:t>
      </w:r>
    </w:p>
    <w:p w14:paraId="0F1700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 Words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-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%+       │</w:t>
      </w:r>
    </w:p>
    <w:p w14:paraId="00835F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retention                        │</w:t>
      </w:r>
    </w:p>
    <w:p w14:paraId="4AF63D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3B0B2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📊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Retention 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            │</w:t>
      </w:r>
    </w:p>
    <w:p w14:paraId="0CB94B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📈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Growth 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+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words/week     │</w:t>
      </w:r>
    </w:p>
    <w:p w14:paraId="3B7F05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2F7A3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14E69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82B9A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D9AC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**Chart Interactions**</w:t>
      </w:r>
    </w:p>
    <w:p w14:paraId="28BD5E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Tap any data point to see details for that day</w:t>
      </w:r>
    </w:p>
    <w:p w14:paraId="03E45C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"December 15: Learned 8 new words from 'Contract Negotiation' session"</w:t>
      </w:r>
    </w:p>
    <w:p w14:paraId="6AC300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Time range selector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days, all time</w:t>
      </w:r>
    </w:p>
    <w:p w14:paraId="55E6EC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Toggle between total/active/mastered views</w:t>
      </w:r>
    </w:p>
    <w:p w14:paraId="1717B0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2D9BB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**Retention Rate Calculation**</w:t>
      </w:r>
    </w:p>
    <w:p w14:paraId="75F3F6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B42AC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Retention Rate = (Words Used This Month / Words Learned Before This Month)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</w:p>
    <w:p w14:paraId="37EB9A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8C2C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0A48A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Total words learned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284</w:t>
      </w:r>
    </w:p>
    <w:p w14:paraId="737309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Learned before December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</w:t>
      </w:r>
    </w:p>
    <w:p w14:paraId="1F37DE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Of those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used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146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 December</w:t>
      </w:r>
    </w:p>
    <w:p w14:paraId="3D6B61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Retention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146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</w:t>
      </w:r>
    </w:p>
    <w:p w14:paraId="5B9A5E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C34CE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F205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Daily Goal System</w:t>
      </w:r>
    </w:p>
    <w:p w14:paraId="7FD939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B7327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 Card (Top of Dashboard)**</w:t>
      </w:r>
    </w:p>
    <w:p w14:paraId="1BADDD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8280D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338FC6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Today's Micro-Goal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│</w:t>
      </w:r>
    </w:p>
    <w:p w14:paraId="2DB86C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171982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8C0ED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Practice subjunctive mood          │</w:t>
      </w:r>
    </w:p>
    <w:p w14:paraId="2C58D0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in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session                 │</w:t>
      </w:r>
    </w:p>
    <w:p w14:paraId="664ABF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CB03A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Why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You've avoided this in your   │</w:t>
      </w:r>
    </w:p>
    <w:p w14:paraId="6FAF4B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conversations               │</w:t>
      </w:r>
    </w:p>
    <w:p w14:paraId="32F249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4030E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[████████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░░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Progress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544E66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EC258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[Start Practice] [Change Goal]     │</w:t>
      </w:r>
    </w:p>
    <w:p w14:paraId="60C1F9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C9C15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AE894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7860D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C664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**AI-Generated Goal Logic**</w:t>
      </w:r>
    </w:p>
    <w:p w14:paraId="42001D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85F5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 analyzes user's weak spots and generates personalized daily goals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32F0A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EC4C8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 Generation Algorithm**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E4BB7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9D9F8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Identify user's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weakest grammar patterns (lowest mastery %)</w:t>
      </w:r>
    </w:p>
    <w:p w14:paraId="5A137E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Identify vocabulary that's been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"looked up"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times but not mastered</w:t>
      </w:r>
    </w:p>
    <w:p w14:paraId="38ED2E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Check which practice modes user hasn't used in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days</w:t>
      </w:r>
    </w:p>
    <w:p w14:paraId="7E29E3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Consider user's upcoming calendar (if integrated)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"Meeting with Brazilian client tomorrow? Practice 'business meeting' scenario today"</w:t>
      </w:r>
    </w:p>
    <w:p w14:paraId="28034B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6733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Priority order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F3138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Struggling patterns (mastery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 with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recent mistakes)</w:t>
      </w:r>
    </w:p>
    <w:p w14:paraId="6E5390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Avoidance patterns (grammar user hasn't practiced in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days despite being relevant)</w:t>
      </w:r>
    </w:p>
    <w:p w14:paraId="16D5B4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Forgotten vocabulary (words not used in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days)</w:t>
      </w:r>
    </w:p>
    <w:p w14:paraId="1F81EF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Mode diversity (encourage balanced use of voice, text, lessons)</w:t>
      </w:r>
    </w:p>
    <w:p w14:paraId="56BAA0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0B6BA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2164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 Types &amp; Examples**</w:t>
      </w:r>
    </w:p>
    <w:p w14:paraId="551123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7E78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**Grammar-Focused**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7EDC8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"Practice subjunctive mood in 1 conversation"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(if mastery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</w:p>
    <w:p w14:paraId="0822C0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 'por' and 'para' correctly 5 times"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(if common mistake)</w:t>
      </w:r>
    </w:p>
    <w:p w14:paraId="383AF3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8995A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**Vocabulary-Focused**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E25C9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"Review 10 flashcards from corrections queue"</w:t>
      </w:r>
    </w:p>
    <w:p w14:paraId="4AA14A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"Use 5 words from your 'business' tag in a text conversation"</w:t>
      </w:r>
    </w:p>
    <w:p w14:paraId="28A1EF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67E6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**Mode-Focused**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7F052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"Complete 1 voice session"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(if user only does text practice)</w:t>
      </w:r>
    </w:p>
    <w:p w14:paraId="79AB9E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"Have a WhatsApp conversation"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(if user avoids text mode)</w:t>
      </w:r>
    </w:p>
    <w:p w14:paraId="47FDCC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9E57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**Streak-Focused**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B826A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"Maintain your 12-day streak with any practice activity"</w:t>
      </w:r>
    </w:p>
    <w:p w14:paraId="652985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"Complete a 10-minute session to build your streak"</w:t>
      </w:r>
    </w:p>
    <w:p w14:paraId="04ED91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E58B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**Customization**</w:t>
      </w:r>
    </w:p>
    <w:p w14:paraId="09168F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can manually change goal via dropdown</w:t>
      </w:r>
    </w:p>
    <w:p w14:paraId="417DDC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Can set goal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Easy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min), Medium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min), Hard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min)</w:t>
      </w:r>
    </w:p>
    <w:p w14:paraId="1486A9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Can disable auto-goals and set manual daily target</w:t>
      </w:r>
    </w:p>
    <w:p w14:paraId="0D1685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1846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**Streak Counter**</w:t>
      </w:r>
    </w:p>
    <w:p w14:paraId="22533A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 Visual representation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🔥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</w:p>
    <w:p w14:paraId="6DFD54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Milestone celebrations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2A8DA8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Weekly summary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 practiced 6 days this week. Your longest streak this month: 12 days."</w:t>
      </w:r>
    </w:p>
    <w:p w14:paraId="178318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46CB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Recent Activity Feed</w:t>
      </w:r>
    </w:p>
    <w:p w14:paraId="05ECB1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5A7C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**Chronological Activity List**</w:t>
      </w:r>
    </w:p>
    <w:p w14:paraId="7E64A7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67FCE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02631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Recent Activity                    │</w:t>
      </w:r>
    </w:p>
    <w:p w14:paraId="745649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2D5495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1050A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🎙️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Practice                  │</w:t>
      </w:r>
    </w:p>
    <w:p w14:paraId="597005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Business Meeting Scenario          │</w:t>
      </w:r>
    </w:p>
    <w:p w14:paraId="398CD9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corrections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hrs ago  │</w:t>
      </w:r>
    </w:p>
    <w:p w14:paraId="6B911CD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[Review Session]                   │</w:t>
      </w:r>
    </w:p>
    <w:p w14:paraId="390BF9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B5CB5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💬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WhatsApp Chat                   │</w:t>
      </w:r>
    </w:p>
    <w:p w14:paraId="4EB12E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Weekend Plans with Lucas           │</w:t>
      </w:r>
    </w:p>
    <w:p w14:paraId="7E4BB0A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messages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hr ago             │</w:t>
      </w:r>
    </w:p>
    <w:p w14:paraId="38C593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[View Breakdown]                   │</w:t>
      </w:r>
    </w:p>
    <w:p w14:paraId="0ECB6B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CE769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 Correction             │</w:t>
      </w:r>
    </w:p>
    <w:p w14:paraId="44CE3F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"Por vs. Para"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usage               │</w:t>
      </w:r>
    </w:p>
    <w:p w14:paraId="3759C0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After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reviews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hrs ago        │</w:t>
      </w:r>
    </w:p>
    <w:p w14:paraId="093C54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[See Details]                      │</w:t>
      </w:r>
    </w:p>
    <w:p w14:paraId="6A7957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C2EBA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Completed Lesson                │</w:t>
      </w:r>
    </w:p>
    <w:p w14:paraId="37B38C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Subjunctive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Desires &amp; Wishes      │</w:t>
      </w:r>
    </w:p>
    <w:p w14:paraId="7E2A38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accuracy • Yesterday  │</w:t>
      </w:r>
    </w:p>
    <w:p w14:paraId="34C64F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[Review Exercises]                 │</w:t>
      </w:r>
    </w:p>
    <w:p w14:paraId="36D878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9A2B3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📝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Added to Library                │</w:t>
      </w:r>
    </w:p>
    <w:p w14:paraId="61C256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"Saudade"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ago             │</w:t>
      </w:r>
    </w:p>
    <w:p w14:paraId="778B4F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[Practice This Word]               │</w:t>
      </w:r>
    </w:p>
    <w:p w14:paraId="366B2F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91C3D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└─────────────────────────────────────┘</w:t>
      </w:r>
    </w:p>
    <w:p w14:paraId="5B6E1E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A829D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DA6E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**Activity Types Tracked**</w:t>
      </w:r>
    </w:p>
    <w:p w14:paraId="29CD9C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Voice sessions (with duration, corrections count, topic)</w:t>
      </w:r>
    </w:p>
    <w:p w14:paraId="4FF90A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WhatsApp conversations (message count, topic)</w:t>
      </w:r>
    </w:p>
    <w:p w14:paraId="200B24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Lessons completed (with accuracy rate)</w:t>
      </w:r>
    </w:p>
    <w:p w14:paraId="66916C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Corrections mastered (with review count)</w:t>
      </w:r>
    </w:p>
    <w:p w14:paraId="73F78D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Vocabulary added (with source)</w:t>
      </w:r>
    </w:p>
    <w:p w14:paraId="7AE9D3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Flashcard review sessions</w:t>
      </w:r>
    </w:p>
    <w:p w14:paraId="775488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Hints used (if &gt;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 a session, shown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"Needed extra help in..."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0F256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DCC3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**Interaction**</w:t>
      </w:r>
    </w:p>
    <w:p w14:paraId="0F5588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Tapping any activity opens detailed view</w:t>
      </w:r>
    </w:p>
    <w:p w14:paraId="5F5088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Quick actions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Review, practice again, add to calendar</w:t>
      </w:r>
    </w:p>
    <w:p w14:paraId="2FA3B2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F5E8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-4.6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AI-Generated Weekly Focus</w:t>
      </w:r>
    </w:p>
    <w:p w14:paraId="35DE52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FF9D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**Focus Recommendation Card**</w:t>
      </w:r>
    </w:p>
    <w:p w14:paraId="6540DE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4A748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09913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This Week's Focus                  │</w:t>
      </w:r>
    </w:p>
    <w:p w14:paraId="2B86B5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9FF66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60459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 Prepositions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Por vs Para│</w:t>
      </w:r>
    </w:p>
    <w:p w14:paraId="6FF733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9841C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Why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You've made this mistake 8x   │</w:t>
      </w:r>
    </w:p>
    <w:p w14:paraId="5C39B3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in the past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weeks. It's holding  │</w:t>
      </w:r>
    </w:p>
    <w:p w14:paraId="2CB593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you back from B2 level.            │</w:t>
      </w:r>
    </w:p>
    <w:p w14:paraId="4CE3BA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76DAE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Impact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Mastering this unlocks     │</w:t>
      </w:r>
    </w:p>
    <w:p w14:paraId="25C1B3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natural-sounding directions, time  │</w:t>
      </w:r>
    </w:p>
    <w:p w14:paraId="1315B3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expressions, and cause/reason      │</w:t>
      </w:r>
    </w:p>
    <w:p w14:paraId="4288D2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phrases—essential for business.    │</w:t>
      </w:r>
    </w:p>
    <w:p w14:paraId="15F394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C8BA3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Practice Plan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│</w:t>
      </w:r>
    </w:p>
    <w:p w14:paraId="541066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Lesson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"Prepositions Deep Dive"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143053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                        │</w:t>
      </w:r>
    </w:p>
    <w:p w14:paraId="1D0658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Give directions to your  │</w:t>
      </w:r>
    </w:p>
    <w:p w14:paraId="176FCC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São Paulo office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       │</w:t>
      </w:r>
    </w:p>
    <w:p w14:paraId="370E7E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WhatsApp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Plan a meeting time   │</w:t>
      </w:r>
    </w:p>
    <w:p w14:paraId="42100B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using time expressions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  │</w:t>
      </w:r>
    </w:p>
    <w:p w14:paraId="7C8EF6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3A197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Estimated time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 this week   │</w:t>
      </w:r>
    </w:p>
    <w:p w14:paraId="39450A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8A2BA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[Start Learning Path] [Change Focus│</w:t>
      </w:r>
    </w:p>
    <w:p w14:paraId="05D30B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C729E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243EDF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B1B38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E5429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**Focus Selection Logic**</w:t>
      </w:r>
    </w:p>
    <w:p w14:paraId="7DD25F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AC46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 evaluates weekly performance to identify highest-impact focus area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E1136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56136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**Criteria**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D72F7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**Frequency**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Grammar pattern with most errors in past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7E9F10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**Severity**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Errors that change meaning or sound inappropriate (weighted higher)</w:t>
      </w:r>
    </w:p>
    <w:p w14:paraId="373A763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**Avoidance**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Patterns user actively avoids (detected by hint requests or simplifying sentences)</w:t>
      </w:r>
    </w:p>
    <w:p w14:paraId="58D5E6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**Level Gap**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Skills preventing advancement to next level (e.g., subjunctive required for B2)</w:t>
      </w:r>
    </w:p>
    <w:p w14:paraId="20FFA5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6D0A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**Example Decision Tree**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445CF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53F8C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If user has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+ errors in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"Por vs. Para"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AND is B1 targeting B2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201F5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Focus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"Master Prepositions"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(high frequency + level requirement)</w:t>
      </w:r>
    </w:p>
    <w:p w14:paraId="202D0A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AFAB3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 frequently uses hints for subjunctive AND avoids complex sentences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EB851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Focus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"Build Subjunctive Confidence"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(avoidance + complexity)</w:t>
      </w:r>
    </w:p>
    <w:p w14:paraId="00152C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75835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user's vocabulary retention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despite high learning 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DFF34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→ Focus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"Strengthen Vocabulary Retention"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(retention issue)</w:t>
      </w:r>
    </w:p>
    <w:p w14:paraId="6296F4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41C81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99D2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**Learning Path Construction**</w:t>
      </w:r>
    </w:p>
    <w:p w14:paraId="7C3D81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8C96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AI generates structured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-step practice plan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288EB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**Foundation**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Relevant lesson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15-20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</w:t>
      </w:r>
    </w:p>
    <w:p w14:paraId="69B149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**Application**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or text practice in realistic scenario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10-15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</w:t>
      </w:r>
    </w:p>
    <w:p w14:paraId="516DC3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**Reinforcement**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 review or targeted exercise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5-10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min)</w:t>
      </w:r>
    </w:p>
    <w:p w14:paraId="7ADF59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58AB5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 time estimate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30-45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minutes spread across the week</w:t>
      </w:r>
    </w:p>
    <w:p w14:paraId="1570B3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B5A1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**Progress Tracking**</w:t>
      </w:r>
    </w:p>
    <w:p w14:paraId="15FA60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Checkboxes for each step</w:t>
      </w:r>
    </w:p>
    <w:p w14:paraId="4165C0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Progress bar showing weekly focus completion</w:t>
      </w:r>
    </w:p>
    <w:p w14:paraId="7786F1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Celebration when focus mastered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"You've conquered 'Por vs Para'! </w:t>
      </w:r>
      <w:r w:rsidRPr="0099384C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🎉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0EE0DA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2721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**Technical Requirements**</w:t>
      </w:r>
    </w:p>
    <w:p w14:paraId="6F3CBF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Focus regenerates every Monday based on prior week's data</w:t>
      </w:r>
    </w:p>
    <w:p w14:paraId="088E84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can manually change focus if they disagree with AI recommendation</w:t>
      </w:r>
    </w:p>
    <w:p w14:paraId="5E84E1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System tracks focus completion rate to improve future recommendations</w:t>
      </w:r>
    </w:p>
    <w:p w14:paraId="2ABA81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02D9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184EC8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7C45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Structured Learning (LessonsView)</w:t>
      </w:r>
    </w:p>
    <w:p w14:paraId="377BDA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56892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Provide comprehensive grammar and cultural education through structured lessons with deep-dive explanations, common mistake coaching, and cultural context.</w:t>
      </w:r>
    </w:p>
    <w:p w14:paraId="37C9A6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0445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-5.1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 Library Organization</w:t>
      </w:r>
    </w:p>
    <w:p w14:paraId="14EEF0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7AF0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**Categorization**</w:t>
      </w:r>
    </w:p>
    <w:p w14:paraId="605C81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D685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By Grammar Topic**</w:t>
      </w:r>
    </w:p>
    <w:p w14:paraId="5BCF74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Verb Tenses (present, preterite, imperfect, future, conditional)</w:t>
      </w:r>
    </w:p>
    <w:p w14:paraId="40A5F4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Subjunctive Mood (present, imperfect, future)</w:t>
      </w:r>
    </w:p>
    <w:p w14:paraId="39A25B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Prepositions (por/para, em/no, a/para)</w:t>
      </w:r>
    </w:p>
    <w:p w14:paraId="249B09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Pronouns (subject, object, clitic placement)</w:t>
      </w:r>
    </w:p>
    <w:p w14:paraId="6AB6C2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Gender &amp; Agreement</w:t>
      </w:r>
    </w:p>
    <w:p w14:paraId="0056BB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Verb Moods (indicative vs. subjunctive vs. imperative)</w:t>
      </w:r>
    </w:p>
    <w:p w14:paraId="1A5718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432D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By Vocabulary Theme**</w:t>
      </w:r>
    </w:p>
    <w:p w14:paraId="1E44C41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Business (meetings, negotiations, emails, presentations)</w:t>
      </w:r>
    </w:p>
    <w:p w14:paraId="4F22F2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Dining &amp; Food</w:t>
      </w:r>
    </w:p>
    <w:p w14:paraId="0AAC2D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Travel &amp; Directions</w:t>
      </w:r>
    </w:p>
    <w:p w14:paraId="0A4F91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Family &amp; Relationships</w:t>
      </w:r>
    </w:p>
    <w:p w14:paraId="297C02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Technology &amp; Innovation</w:t>
      </w:r>
    </w:p>
    <w:p w14:paraId="157308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Healthcare (body parts, symptoms, appointments)</w:t>
      </w:r>
    </w:p>
    <w:p w14:paraId="792336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Legal &amp; Contracts</w:t>
      </w:r>
    </w:p>
    <w:p w14:paraId="56FDA8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4201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By Difficulty Level**</w:t>
      </w:r>
    </w:p>
    <w:p w14:paraId="6B374F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Beginner (A1-A2)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Present tense, basic vocabulary, simple sentences</w:t>
      </w:r>
    </w:p>
    <w:p w14:paraId="43E01B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Intermediate (B1-B2)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Past tenses, subjunctive intro, professional vocabulary</w:t>
      </w:r>
    </w:p>
    <w:p w14:paraId="078A35D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Advanced (C1-C2)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Future subjunctive, idiomatic expressions, nuanced register</w:t>
      </w:r>
    </w:p>
    <w:p w14:paraId="5C4046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EC14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By User's Weak Spots (AI-Curated)**</w:t>
      </w:r>
    </w:p>
    <w:p w14:paraId="03D7BE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Dynamic category showing lessons relevant to user's correction history</w:t>
      </w:r>
    </w:p>
    <w:p w14:paraId="06B379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If user struggles with subjunctive, this section highlights all subjunctive lessons</w:t>
      </w:r>
    </w:p>
    <w:p w14:paraId="2E4FF1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Updates weekly based on performance</w:t>
      </w:r>
    </w:p>
    <w:p w14:paraId="4BFE63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2CE9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**Lesson Count at Launch**</w:t>
      </w:r>
    </w:p>
    <w:p w14:paraId="4AF3E8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Minimum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lessons across all categories</w:t>
      </w:r>
    </w:p>
    <w:p w14:paraId="0A3099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Priority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Business-focused intermediate lessons (target user is B1)</w:t>
      </w:r>
    </w:p>
    <w:p w14:paraId="0573CC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Content roadmap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new lessons per month post-launch</w:t>
      </w:r>
    </w:p>
    <w:p w14:paraId="466C75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F792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-5.2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 Structure &amp; Components</w:t>
      </w:r>
    </w:p>
    <w:p w14:paraId="39BA25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3638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**Standard Lesson Template**</w:t>
      </w:r>
    </w:p>
    <w:p w14:paraId="7C1875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6519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Each lesson follows consistent structure for predictability and ease of use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E80A0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A31F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Core Explanation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3-5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Paragraphs)**</w:t>
      </w:r>
    </w:p>
    <w:p w14:paraId="67EF8A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Clear, jargon-free explanation of the grammar rule or vocabulary theme</w:t>
      </w:r>
    </w:p>
    <w:p w14:paraId="6B9DDD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Uses simple language accessible to B1 learners</w:t>
      </w:r>
    </w:p>
    <w:p w14:paraId="22482F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Includes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2-3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basic examples with translations</w:t>
      </w:r>
    </w:p>
    <w:p w14:paraId="465049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0E88F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Subjunctive Mood Introduction**</w:t>
      </w:r>
    </w:p>
    <w:p w14:paraId="75A9CD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E3199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The subjunctive mood expresses uncertainty, wishes, emotions, and </w:t>
      </w:r>
    </w:p>
    <w:p w14:paraId="1FDFA4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possibilities—not facts. In English, we rarely use subjunctive (except </w:t>
      </w:r>
    </w:p>
    <w:p w14:paraId="61BAB6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phrases like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"If I were..."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). In Portuguese, it's essential for polite </w:t>
      </w:r>
    </w:p>
    <w:p w14:paraId="52F692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business communication and expressing hopes or recommendations.</w:t>
      </w:r>
    </w:p>
    <w:p w14:paraId="5869A1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720B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Key trigger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Verbs of desire +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"que"</w:t>
      </w:r>
    </w:p>
    <w:p w14:paraId="1D1F8F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Quero que você venha (I want you to come)</w:t>
      </w:r>
    </w:p>
    <w:p w14:paraId="5EC573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Espero que seja possível (I hope it's possible)</w:t>
      </w:r>
    </w:p>
    <w:p w14:paraId="57E5B1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1D5B6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ED407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Grammar Deep Dive (Expandable Accordion)**</w:t>
      </w:r>
    </w:p>
    <w:p w14:paraId="47388E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FADBC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This section addresses the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"why"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behind common mistakes. It opens on tap to avoid overwhelming learners who want surface-level understanding.</w:t>
      </w:r>
    </w:p>
    <w:p w14:paraId="2728FE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B60C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**Components**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4FBB7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**Common Mistakes**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3-5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examples of errors English speakers typically make</w:t>
      </w:r>
    </w:p>
    <w:p w14:paraId="27B343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**Edge Cases**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Exceptions to rules, regional variations</w:t>
      </w:r>
    </w:p>
    <w:p w14:paraId="23420E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**Formation Guide**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Step-by-step conjugation or construction process</w:t>
      </w:r>
    </w:p>
    <w:p w14:paraId="383512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0782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Subjunctive Deep Dive**</w:t>
      </w:r>
    </w:p>
    <w:p w14:paraId="2627F6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633C3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6AF14B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Common Mistakes &amp; Edge Cases      │</w:t>
      </w:r>
    </w:p>
    <w:p w14:paraId="45E26C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1A65F5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47C85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Mistake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Using Indicative      │</w:t>
      </w:r>
    </w:p>
    <w:p w14:paraId="4817E0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que você vai"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│</w:t>
      </w:r>
    </w:p>
    <w:p w14:paraId="570674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que você vá"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2DBC88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Why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Desire verbs ALWAYS trigger │</w:t>
      </w:r>
    </w:p>
    <w:p w14:paraId="34DB41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subjunctive mood in subordinate  │</w:t>
      </w:r>
    </w:p>
    <w:p w14:paraId="5A6612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clause.                          │</w:t>
      </w:r>
    </w:p>
    <w:p w14:paraId="18DEA4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06A58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Mistake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Wrong Verb Ending     │</w:t>
      </w:r>
    </w:p>
    <w:p w14:paraId="7AE0E4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"Talvez ele vem"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│</w:t>
      </w:r>
    </w:p>
    <w:p w14:paraId="209E08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│  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"Talvez ele venha"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│</w:t>
      </w:r>
    </w:p>
    <w:p w14:paraId="69A8EB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Why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"Talvez"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(maybe) indicates  │</w:t>
      </w:r>
    </w:p>
    <w:p w14:paraId="107130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uncertainty → subjunctive        │</w:t>
      </w:r>
    </w:p>
    <w:p w14:paraId="615EB3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91A4D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Edge Case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Regional Variation    │</w:t>
      </w:r>
    </w:p>
    <w:p w14:paraId="510D09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In casual Northeast Brazil       │</w:t>
      </w:r>
    </w:p>
    <w:p w14:paraId="7C3E0D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speech, you might hear "Talvez   │</w:t>
      </w:r>
    </w:p>
    <w:p w14:paraId="73982C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ele vem" but this is informal.   │</w:t>
      </w:r>
    </w:p>
    <w:p w14:paraId="2FE5B9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Always use subjunctive in        │</w:t>
      </w:r>
    </w:p>
    <w:p w14:paraId="1B1252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professional contexts.           │</w:t>
      </w:r>
    </w:p>
    <w:p w14:paraId="28FBD0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F7CB9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Formation Quick Reference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4EE5E6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Take verb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form in present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</w:t>
      </w:r>
    </w:p>
    <w:p w14:paraId="64C100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Falar → eu falo → fal-        │</w:t>
      </w:r>
    </w:p>
    <w:p w14:paraId="5B42B0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Add opposite vowel endings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│</w:t>
      </w:r>
    </w:p>
    <w:p w14:paraId="287EDF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-AR verbs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-e, -es, -e, -emos  │</w:t>
      </w:r>
    </w:p>
    <w:p w14:paraId="26527C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-ER/-IR verbs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-a, -as, -a...  │</w:t>
      </w:r>
    </w:p>
    <w:p w14:paraId="458AFC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00852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Irregular stems to memorize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5A4044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ir → vá, vás, vá, vamos...     │</w:t>
      </w:r>
    </w:p>
    <w:p w14:paraId="6E82F2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ser → seja, sejas, seja...     │</w:t>
      </w:r>
    </w:p>
    <w:p w14:paraId="309421D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estar → esteja, estejas...     │</w:t>
      </w:r>
    </w:p>
    <w:p w14:paraId="3DE335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dar → dê, dês, dê...           │</w:t>
      </w:r>
    </w:p>
    <w:p w14:paraId="5097E8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• ter → tenha, tenhas...         │</w:t>
      </w:r>
    </w:p>
    <w:p w14:paraId="6EB90A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BC27F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FAC58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1BE6A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046E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Cultural Context Section**</w:t>
      </w:r>
    </w:p>
    <w:p w14:paraId="320455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4821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Explains when and why this grammar/vocabulary matters in Brazilian culture. Helps users understand real-world application beyond textbook rules.</w:t>
      </w:r>
    </w:p>
    <w:p w14:paraId="4939A8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F0ED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Subjunctive Cultural Context**</w:t>
      </w:r>
    </w:p>
    <w:p w14:paraId="0CCBFF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90E41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30145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Cultural Context                 │</w:t>
      </w:r>
    </w:p>
    <w:p w14:paraId="62CD68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D1CBD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29C94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Brazilian Business Etiquette Tip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│</w:t>
      </w:r>
    </w:p>
    <w:p w14:paraId="5BF16E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81B28B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Brazilians use subjunctive heavily  │</w:t>
      </w:r>
    </w:p>
    <w:p w14:paraId="24F562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in polite requests and suggestions. │</w:t>
      </w:r>
    </w:p>
    <w:p w14:paraId="74C22C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Direct commands can damage           │</w:t>
      </w:r>
    </w:p>
    <w:p w14:paraId="5826CB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relationship-driven business culture.│</w:t>
      </w:r>
    </w:p>
    <w:p w14:paraId="634BEE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308CC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Compare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│</w:t>
      </w:r>
    </w:p>
    <w:p w14:paraId="33A133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"Revise o relatório"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(Revise the │</w:t>
      </w:r>
    </w:p>
    <w:p w14:paraId="4A513F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report) - Sounds demanding       │</w:t>
      </w:r>
    </w:p>
    <w:p w14:paraId="29FDBA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5E52E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"Gostaria que você revisasse o   │</w:t>
      </w:r>
    </w:p>
    <w:p w14:paraId="443E74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relatório" (I'd like you to      │</w:t>
      </w:r>
    </w:p>
    <w:p w14:paraId="2B0B37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revise the report) - Respectful  │</w:t>
      </w:r>
    </w:p>
    <w:p w14:paraId="686C15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58C0E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Key Insight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Brazilian business     │</w:t>
      </w:r>
    </w:p>
    <w:p w14:paraId="391A8E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relationships prioritize harmony.   │</w:t>
      </w:r>
    </w:p>
    <w:p w14:paraId="4AE83D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Softening language with subjunctive │</w:t>
      </w:r>
    </w:p>
    <w:p w14:paraId="4A9604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shows respect for the person while  │</w:t>
      </w:r>
    </w:p>
    <w:p w14:paraId="782A53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still achieving your objective.     │</w:t>
      </w:r>
    </w:p>
    <w:p w14:paraId="0ADA5D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6422F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When to use formal subjunctive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642EA5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First-time client emails          │</w:t>
      </w:r>
    </w:p>
    <w:p w14:paraId="6C8953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Senior stakeholders (VP+)         │</w:t>
      </w:r>
    </w:p>
    <w:p w14:paraId="6B5209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Contract negotiations             │</w:t>
      </w:r>
    </w:p>
    <w:p w14:paraId="454E3C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Any formal written communication  │</w:t>
      </w:r>
    </w:p>
    <w:p w14:paraId="6579F4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2AECC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6DDB7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2D72D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FD72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Practice Exercises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5-10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Interactive Questions)**</w:t>
      </w:r>
    </w:p>
    <w:p w14:paraId="0D2013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28C15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**Exercise Types**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32E9B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 Multiple choice (select correct conjugation)</w:t>
      </w:r>
    </w:p>
    <w:p w14:paraId="5E2147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Fill-in-the-blank (type missing word)</w:t>
      </w:r>
    </w:p>
    <w:p w14:paraId="3DB8BA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Translation (English → Portuguese)</w:t>
      </w:r>
    </w:p>
    <w:p w14:paraId="72D87B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Error correction (identify and fix mistake in sentence)</w:t>
      </w:r>
    </w:p>
    <w:p w14:paraId="7617E7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Scenario-based (choose appropriate response for business context)</w:t>
      </w:r>
    </w:p>
    <w:p w14:paraId="0E276B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4269C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**Instant Feedback**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3E0B6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Correct 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Green checkmark, brief affirmation</w:t>
      </w:r>
    </w:p>
    <w:p w14:paraId="7EC764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Incorrect 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Red X, shows correct answer + explanation</w:t>
      </w:r>
    </w:p>
    <w:p w14:paraId="427803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All incorrect answers automatically saved to Corrections Hub</w:t>
      </w:r>
    </w:p>
    <w:p w14:paraId="1126A9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33911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**Example Exercise**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F5FC1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7969D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Question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of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82E07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E250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Complete the sentence with the correct form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D3A15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57EA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"Espero que você _____ participar da reunião."</w:t>
      </w:r>
    </w:p>
    <w:p w14:paraId="7FCFEF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(I hope you can participate in the meeting)</w:t>
      </w:r>
    </w:p>
    <w:p w14:paraId="672903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8962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 ] pode</w:t>
      </w:r>
    </w:p>
    <w:p w14:paraId="50A452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 ] possa</w:t>
      </w:r>
    </w:p>
    <w:p w14:paraId="4AEF42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 ] poder</w:t>
      </w:r>
    </w:p>
    <w:p w14:paraId="57C608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 ] poderia</w:t>
      </w:r>
    </w:p>
    <w:p w14:paraId="633842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05E86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[Submit Answer]</w:t>
      </w:r>
    </w:p>
    <w:p w14:paraId="45495E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AB128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979CB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**User submits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"possa"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0869A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6F2B7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Correct!</w:t>
      </w:r>
    </w:p>
    <w:p w14:paraId="688188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C62D8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"Espero que"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(I hope that) triggers subjunctive mood.</w:t>
      </w:r>
    </w:p>
    <w:p w14:paraId="070E50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"Poder"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 present subjunctive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possa</w:t>
      </w:r>
    </w:p>
    <w:p w14:paraId="4B3470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C6618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Good work!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💪</w:t>
      </w:r>
    </w:p>
    <w:p w14:paraId="1698E4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```</w:t>
      </w:r>
    </w:p>
    <w:p w14:paraId="027800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AC85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**User submits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"pode"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59541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9EC34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Not quite.</w:t>
      </w:r>
    </w:p>
    <w:p w14:paraId="05B49F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6391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You used indicative form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"pode"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but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"espero que"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requires </w:t>
      </w:r>
    </w:p>
    <w:p w14:paraId="6FCE08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subjunctive.</w:t>
      </w:r>
    </w:p>
    <w:p w14:paraId="4E1654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C7A8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"Espero que você possa..."</w:t>
      </w:r>
    </w:p>
    <w:p w14:paraId="0BA5BA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FCB4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This correction has been added to your Corrections Hub.</w:t>
      </w:r>
    </w:p>
    <w:p w14:paraId="4CB5A9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02670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[Review Rule] [Next Question]</w:t>
      </w:r>
    </w:p>
    <w:p w14:paraId="0DBD18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A61D2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5C8BC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Save Topic Button**</w:t>
      </w:r>
    </w:p>
    <w:p w14:paraId="00F43E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0185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Prominent button at end of lesson</w:t>
      </w:r>
    </w:p>
    <w:p w14:paraId="166D90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Action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Adds topic to user's practice queue</w:t>
      </w:r>
    </w:p>
    <w:p w14:paraId="044F28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Result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AI incorporates this topic into future Voice and WhatsApp sessions</w:t>
      </w:r>
    </w:p>
    <w:p w14:paraId="6BDC61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completes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"Subjunctive"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 → Next voice session might be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"Expressing hopes about a business partnership"</w:t>
      </w:r>
    </w:p>
    <w:p w14:paraId="009B0F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ACDE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**Saved Topics Display**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DD493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F26E1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Saved Practice Topics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1A6EA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Subjunctive mood (saved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B7D72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Business meeting vocabulary (saved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69BBD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Por vs. Para prepositions (saved 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FBB11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97D7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These topics will appear in your practice sessions this week.</w:t>
      </w:r>
    </w:p>
    <w:p w14:paraId="0A30CBE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0B9C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[Manage Topics]</w:t>
      </w:r>
    </w:p>
    <w:p w14:paraId="118E71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0B38E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61E1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-5.3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 Progress Tracking</w:t>
      </w:r>
    </w:p>
    <w:p w14:paraId="7D1EBD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4658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**Per-Lesson Metrics**</w:t>
      </w:r>
    </w:p>
    <w:p w14:paraId="68AE13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3A17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 tracks for each lesson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49FCC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Status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Not started, in progress, completed</w:t>
      </w:r>
    </w:p>
    <w:p w14:paraId="417F3D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Start date, completion date</w:t>
      </w:r>
    </w:p>
    <w:p w14:paraId="496D81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Accuracy rate on exercises (% correct answers)</w:t>
      </w:r>
    </w:p>
    <w:p w14:paraId="08FB63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Time spent in lesson</w:t>
      </w:r>
    </w:p>
    <w:p w14:paraId="2F29BD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Number of corrections generated (from exercises)</w:t>
      </w:r>
    </w:p>
    <w:p w14:paraId="6F59AE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8A39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**Completion Criteria**</w:t>
      </w:r>
    </w:p>
    <w:p w14:paraId="77C816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User must complete all exercises (can skip, but doesn't count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"completed"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205CC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Minimum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accuracy on exercises</w:t>
      </w:r>
    </w:p>
    <w:p w14:paraId="437B77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 accuracy, user sees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"Consider reviewing this lesson before moving on"</w:t>
      </w:r>
    </w:p>
    <w:p w14:paraId="72A12E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8A23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**Achievement Unlocking**</w:t>
      </w:r>
    </w:p>
    <w:p w14:paraId="4A7E24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Complete all lessons in a category → Badge earned</w:t>
      </w:r>
    </w:p>
    <w:p w14:paraId="6438FE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"Subjunctive Master"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badge for completing all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subjunctive lessons</w:t>
      </w:r>
    </w:p>
    <w:p w14:paraId="79772C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Gamification without excessive pressure</w:t>
      </w:r>
    </w:p>
    <w:p w14:paraId="6C03C2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4809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519F5F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2D68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Custom Vocabulary Library</w:t>
      </w:r>
    </w:p>
    <w:p w14:paraId="6AFC4D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C2D5E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Empower users to build a personalized word bank with contextual notes, enabling focused practice on business-relevant terminology.</w:t>
      </w:r>
    </w:p>
    <w:p w14:paraId="239DBF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5C92C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-6.1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Manual Word Entry</w:t>
      </w:r>
    </w:p>
    <w:p w14:paraId="41C8AC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8910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**Entry Form Fields**</w:t>
      </w:r>
    </w:p>
    <w:p w14:paraId="075937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4C024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A4408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Add New Word                       │</w:t>
      </w:r>
    </w:p>
    <w:p w14:paraId="7F1942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71AEC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EDC68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Portuguese Word/Phrase *           │</w:t>
      </w:r>
    </w:p>
    <w:p w14:paraId="5893B9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[________________]                 │</w:t>
      </w:r>
    </w:p>
    <w:p w14:paraId="36469C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                                  │</w:t>
      </w:r>
    </w:p>
    <w:p w14:paraId="4DEA05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English Translation *              │</w:t>
      </w:r>
    </w:p>
    <w:p w14:paraId="25D2F5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[________________]                 │</w:t>
      </w:r>
    </w:p>
    <w:p w14:paraId="291324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E5D7C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Example Sentence (Portuguese)      │</w:t>
      </w:r>
    </w:p>
    <w:p w14:paraId="436BC5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[_____________________________]    │</w:t>
      </w:r>
    </w:p>
    <w:p w14:paraId="1895D7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78AEC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Personal Note                      │</w:t>
      </w:r>
    </w:p>
    <w:p w14:paraId="37A5BF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[_____________________________]    │</w:t>
      </w:r>
    </w:p>
    <w:p w14:paraId="6CA7BC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Ex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"Heard CEO use this in Q3 call"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7A0656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02638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Context Tags                       │</w:t>
      </w:r>
    </w:p>
    <w:p w14:paraId="354A9D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[Business] [Casual] [Food] [+Add]  │</w:t>
      </w:r>
    </w:p>
    <w:p w14:paraId="0A9BDF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8E1F2B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Difficulty Level                   │</w:t>
      </w:r>
    </w:p>
    <w:p w14:paraId="2F28B5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( ) Beginner (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Intermediate      │</w:t>
      </w:r>
    </w:p>
    <w:p w14:paraId="47D97E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( ) Advanced                       │</w:t>
      </w:r>
    </w:p>
    <w:p w14:paraId="7DDC8F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185A2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[Cancel] [Add to Library]          │</w:t>
      </w:r>
    </w:p>
    <w:p w14:paraId="4EA7EE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B67FE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F9E0D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D88B2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4453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**Field Validation**</w:t>
      </w:r>
    </w:p>
    <w:p w14:paraId="48448B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Portuguese word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Required, minimum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characters</w:t>
      </w:r>
    </w:p>
    <w:p w14:paraId="08A2CF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English translation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Required</w:t>
      </w:r>
    </w:p>
    <w:p w14:paraId="68FDE4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 sentence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Optional but encouraged (tooltip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"Examples help memory retention!"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F43D9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Personal 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Optional, maximum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characters</w:t>
      </w:r>
    </w:p>
    <w:p w14:paraId="18F40E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Support custom tags or select from common presets</w:t>
      </w:r>
    </w:p>
    <w:p w14:paraId="65EA9D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Auto-suggested based on word complexity, user can override</w:t>
      </w:r>
    </w:p>
    <w:p w14:paraId="74B1F5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1BD0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**Smart Features**</w:t>
      </w:r>
    </w:p>
    <w:p w14:paraId="480792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Auto-detect if word already exists in library (prevent duplicates)</w:t>
      </w:r>
    </w:p>
    <w:p w14:paraId="657EA9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duplicate found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"This word is already in your library. [View Existing Entry] [Add Anyway]"</w:t>
      </w:r>
    </w:p>
    <w:p w14:paraId="472DEA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Gender detection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System auto-identifies if noun is masculine/feminine (shows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"o/a"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article)</w:t>
      </w:r>
    </w:p>
    <w:p w14:paraId="4797D1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5BD4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-6.2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Auto-Add from App Interactions</w:t>
      </w:r>
    </w:p>
    <w:p w14:paraId="2BFD70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D9E1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**Sources for Auto-Add**</w:t>
      </w:r>
    </w:p>
    <w:p w14:paraId="25A69D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FBAB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Inline Translation (WhatsApp Mode)**</w:t>
      </w:r>
    </w:p>
    <w:p w14:paraId="68FD62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taps word for translation</w:t>
      </w:r>
    </w:p>
    <w:p w14:paraId="5BB5D6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Translation overlay shows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"Add 'saudade' to your vocabulary library?"</w:t>
      </w:r>
    </w:p>
    <w:p w14:paraId="69EC09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One-tap add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Pre-fills translation, context (conversation topic), difficulty</w:t>
      </w:r>
    </w:p>
    <w:p w14:paraId="1F268B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AF8D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Post-Conversation Breakdown**</w:t>
      </w:r>
    </w:p>
    <w:p w14:paraId="7DDA869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"New Words Introduced"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section has [+ Add All to Library] button</w:t>
      </w:r>
    </w:p>
    <w:p w14:paraId="436AA5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Each word individually has [+] icon</w:t>
      </w:r>
    </w:p>
    <w:p w14:paraId="6D5FCE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Pre-fills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Word, translation, example from actual conversation, tags based on conversation topic</w:t>
      </w:r>
    </w:p>
    <w:p w14:paraId="0F8B72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3AF59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Voice Session Summary**</w:t>
      </w:r>
    </w:p>
    <w:p w14:paraId="28F992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"New Vocabulary"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section lists words AI introduced during session</w:t>
      </w:r>
    </w:p>
    <w:p w14:paraId="096806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Batch add or individual add</w:t>
      </w:r>
    </w:p>
    <w:p w14:paraId="76DAE3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Auto-tagged with session topic (e.g.,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"Business Meeting"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64778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F2ED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Lesson Vocabulary Lists**</w:t>
      </w:r>
    </w:p>
    <w:p w14:paraId="088B3F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Each lesson includes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10-15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key vocabulary words</w:t>
      </w:r>
    </w:p>
    <w:p w14:paraId="6121F0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[+ Add to Library] button next to each word</w:t>
      </w:r>
    </w:p>
    <w:p w14:paraId="6E265F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Pre-fills with lesson's example sentence</w:t>
      </w:r>
    </w:p>
    <w:p w14:paraId="511DBE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3071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**Deduplication**</w:t>
      </w:r>
    </w:p>
    <w:p w14:paraId="467F9C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Before adding, system checks if word already exists</w:t>
      </w:r>
    </w:p>
    <w:p w14:paraId="2895B3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exists but with different 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Adds new example sentence to existing entry rather than creating duplicate</w:t>
      </w:r>
    </w:p>
    <w:p w14:paraId="1218AA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sees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"Updated 'reunião' with new example from business negotiation lesson"</w:t>
      </w:r>
    </w:p>
    <w:p w14:paraId="57513B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25434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-6.3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Library Organization &amp; Filtering</w:t>
      </w:r>
    </w:p>
    <w:p w14:paraId="5370C7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9823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**Filter Categories**</w:t>
      </w:r>
    </w:p>
    <w:p w14:paraId="6F9AF7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70A76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76E53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Vocabulary Library                 │</w:t>
      </w:r>
    </w:p>
    <w:p w14:paraId="3E831A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Search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[________]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🔧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Filter    │</w:t>
      </w:r>
    </w:p>
    <w:p w14:paraId="469F1FB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├─────────────────────────────────────┤</w:t>
      </w:r>
    </w:p>
    <w:p w14:paraId="618F9C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[All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284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[Verbs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[Nouns]  │</w:t>
      </w:r>
    </w:p>
    <w:p w14:paraId="5D6719C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[Adjectives] [Phrases] [Slang]     │</w:t>
      </w:r>
    </w:p>
    <w:p w14:paraId="5754C0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96268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📁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Context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7F4DBD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[Business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[Casual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     │</w:t>
      </w:r>
    </w:p>
    <w:p w14:paraId="64761F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[Food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[Travel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)]          │</w:t>
      </w:r>
    </w:p>
    <w:p w14:paraId="229168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F61B9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Status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│</w:t>
      </w:r>
    </w:p>
    <w:p w14:paraId="2311AC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[Learning] [Mastered] [Needs       │</w:t>
      </w:r>
    </w:p>
    <w:p w14:paraId="781D65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Practice]                         │</w:t>
      </w:r>
    </w:p>
    <w:p w14:paraId="1AC1E2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B174C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📊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Sort by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│</w:t>
      </w:r>
    </w:p>
    <w:p w14:paraId="67CC94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[Recent] [Alphabetical] [Frequency]│</w:t>
      </w:r>
    </w:p>
    <w:p w14:paraId="2E72FB9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[Confidence]                       │</w:t>
      </w:r>
    </w:p>
    <w:p w14:paraId="0C2A9D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9D7193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2BEE4C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FEAA9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8149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**Search Functionality**</w:t>
      </w:r>
    </w:p>
    <w:p w14:paraId="32F39B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Full-text search across Portuguese and English fields</w:t>
      </w:r>
    </w:p>
    <w:p w14:paraId="46A560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Search in personal notes (use case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"Find all words I learned from CEO calls"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174DF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Fuzzy matching for typos</w:t>
      </w:r>
    </w:p>
    <w:p w14:paraId="0B9BF9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C0E4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**Sort Options**</w:t>
      </w:r>
    </w:p>
    <w:p w14:paraId="780118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**Recent**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Most recently added first</w:t>
      </w:r>
    </w:p>
    <w:p w14:paraId="5D2181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**Alphabetical**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A-Z by Portuguese word</w:t>
      </w:r>
    </w:p>
    <w:p w14:paraId="697051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**Frequency**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Most-used words first (tracked via practice sessions)</w:t>
      </w:r>
    </w:p>
    <w:p w14:paraId="14F845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**Confidence**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Lowest confidence (needs practice) first</w:t>
      </w:r>
    </w:p>
    <w:p w14:paraId="137F2E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1FA9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**Status Badges**</w:t>
      </w:r>
    </w:p>
    <w:p w14:paraId="06C1B3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**Learning** (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1-5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times, confidence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40-70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</w:t>
      </w:r>
    </w:p>
    <w:p w14:paraId="5012FEA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**Mastered** (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+ times, confidence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%+, used in last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03BFDD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**Needs Practice** (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 looked up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+ times but confidence still low</w:t>
      </w:r>
    </w:p>
    <w:p w14:paraId="72A258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937E1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-6.4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 Detail View</w:t>
      </w:r>
    </w:p>
    <w:p w14:paraId="4FD066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0183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**Detailed Entry Card**</w:t>
      </w:r>
    </w:p>
    <w:p w14:paraId="1A16EE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CC3A4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789260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←  Saudade                         │</w:t>
      </w:r>
    </w:p>
    <w:p w14:paraId="2286A0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21B7FB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A2CCE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📖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Translation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│</w:t>
      </w:r>
    </w:p>
    <w:p w14:paraId="1408A7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Nostalgic longing for someone/     │</w:t>
      </w:r>
    </w:p>
    <w:p w14:paraId="2AFBF6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something absent                   │</w:t>
      </w:r>
    </w:p>
    <w:p w14:paraId="1F3819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626B8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💬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Example Sentences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│</w:t>
      </w:r>
    </w:p>
    <w:p w14:paraId="567C50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"Estou com saudade do Brasil"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7A1DDB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(I miss Brazil / I'm nostalgic   │</w:t>
      </w:r>
    </w:p>
    <w:p w14:paraId="667958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for Brazil)                     │</w:t>
      </w:r>
    </w:p>
    <w:p w14:paraId="584E5C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"Sinto saudade da minha família"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5135B3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(I miss my family)               │</w:t>
      </w:r>
    </w:p>
    <w:p w14:paraId="144574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[+ Add Example]                    │</w:t>
      </w:r>
    </w:p>
    <w:p w14:paraId="478108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C4185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📝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Personal 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│</w:t>
      </w:r>
    </w:p>
    <w:p w14:paraId="38B431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"No direct English translation.    │</w:t>
      </w:r>
    </w:p>
    <w:p w14:paraId="73EB0B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Deeply cultural concept. Heard    │</w:t>
      </w:r>
    </w:p>
    <w:p w14:paraId="1B2B3A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during farewell dinner in SP."    │</w:t>
      </w:r>
    </w:p>
    <w:p w14:paraId="647792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A3C68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🏷️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Casual, Emotional         │</w:t>
      </w:r>
    </w:p>
    <w:p w14:paraId="5A906F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221ED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📊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Usage Stats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│</w:t>
      </w:r>
    </w:p>
    <w:p w14:paraId="1AB069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Times 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│</w:t>
      </w:r>
    </w:p>
    <w:p w14:paraId="7CCBF7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Last 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ago              │</w:t>
      </w:r>
    </w:p>
    <w:p w14:paraId="37F590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Confidence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(High)           │</w:t>
      </w:r>
    </w:p>
    <w:p w14:paraId="62AFDF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00C05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📍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Source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practice session  │</w:t>
      </w:r>
    </w:p>
    <w:p w14:paraId="384C55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(Dec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"Family discussion"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     │</w:t>
      </w:r>
    </w:p>
    <w:p w14:paraId="6365BD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116B7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 Flashcard]              │</w:t>
      </w:r>
    </w:p>
    <w:p w14:paraId="6F94CD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🎙️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 in Next Session]          │</w:t>
      </w:r>
    </w:p>
    <w:p w14:paraId="3A9490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Mark as Mastered]              │</w:t>
      </w:r>
    </w:p>
    <w:p w14:paraId="70686D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🗑️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Remove from Library]           │</w:t>
      </w:r>
    </w:p>
    <w:p w14:paraId="7146CC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40DA5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AA31A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E4D38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381A73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**Quick Actions Explained**</w:t>
      </w:r>
    </w:p>
    <w:p w14:paraId="0FF7D9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26276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**Create Flashcard**</w:t>
      </w:r>
    </w:p>
    <w:p w14:paraId="066AE8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Instantly generates translation flashcard</w:t>
      </w:r>
    </w:p>
    <w:p w14:paraId="4E57D2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Added to spaced repetition queue</w:t>
      </w:r>
    </w:p>
    <w:p w14:paraId="1A32EE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Front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Portuguese word | Back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English translation + example</w:t>
      </w:r>
    </w:p>
    <w:p w14:paraId="2EF2F1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2E0D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**Use in Next Session**</w:t>
      </w:r>
    </w:p>
    <w:p w14:paraId="36D931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Flags word for AI to naturally incorporate in next voice or text practice</w:t>
      </w:r>
    </w:p>
    <w:p w14:paraId="453A19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wants to practice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"saudade"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Next conversation might be about missing home during travel</w:t>
      </w:r>
    </w:p>
    <w:p w14:paraId="60FEB1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5E334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**Mark as Mastered**</w:t>
      </w:r>
    </w:p>
    <w:p w14:paraId="186F5D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Removes from active practice queue</w:t>
      </w:r>
    </w:p>
    <w:p w14:paraId="035164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Moves to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"Mastered"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category</w:t>
      </w:r>
    </w:p>
    <w:p w14:paraId="648E7B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Still available in library for reference</w:t>
      </w:r>
    </w:p>
    <w:p w14:paraId="492230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A52A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**Remove from Library**</w:t>
      </w:r>
    </w:p>
    <w:p w14:paraId="3E4975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Soft delete (moves to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"Archived"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folder for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days)</w:t>
      </w:r>
    </w:p>
    <w:p w14:paraId="23317D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Permanent deletion after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3CB5AC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Safety net for accidental deletions</w:t>
      </w:r>
    </w:p>
    <w:p w14:paraId="20AF11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74766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-6.5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Practice Integration</w:t>
      </w:r>
    </w:p>
    <w:p w14:paraId="092BB8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D63A9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**Vocabulary-Driven Practice Sessions**</w:t>
      </w:r>
    </w:p>
    <w:p w14:paraId="236208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2FD10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**Scenario**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has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 tagged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"Business"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that need practice (confidence &lt;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</w:t>
      </w:r>
    </w:p>
    <w:p w14:paraId="416C76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FF50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**User Flow**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5BB7F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User navigates to Vocabulary Library</w:t>
      </w:r>
    </w:p>
    <w:p w14:paraId="3517C2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Filters to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"Business"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+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"Needs Practice"</w:t>
      </w:r>
    </w:p>
    <w:p w14:paraId="6B8F35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 Taps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"Practice These Words"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button</w:t>
      </w:r>
    </w:p>
    <w:p w14:paraId="6FFF66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System generates targeted practice session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408AF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C3CB8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**Option A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 Deck**</w:t>
      </w:r>
    </w:p>
    <w:p w14:paraId="508418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Creates custom deck of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from selected words</w:t>
      </w:r>
    </w:p>
    <w:p w14:paraId="76BF58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Spaced repetition scheduling</w:t>
      </w:r>
    </w:p>
    <w:p w14:paraId="25A8C3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Reviews due words first</w:t>
      </w:r>
    </w:p>
    <w:p w14:paraId="566966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8C26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**Option B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Conversation Practice**</w:t>
      </w:r>
    </w:p>
    <w:p w14:paraId="2FA3D1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Generates voice or text session specifically designed to use these words</w:t>
      </w:r>
    </w:p>
    <w:p w14:paraId="3AAAA4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AI steers conversation to topics where these words naturally occur</w:t>
      </w:r>
    </w:p>
    <w:p w14:paraId="3F6654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If words include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"contrato, negociação, prazo"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→ Session becomes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"Contract Negotiation"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scenario</w:t>
      </w:r>
    </w:p>
    <w:p w14:paraId="53CF66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6A01C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**Option C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Fill-in-the-Blank Exercise**</w:t>
      </w:r>
    </w:p>
    <w:p w14:paraId="575F28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sentences with blanks</w:t>
      </w:r>
    </w:p>
    <w:p w14:paraId="78917F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must fill blank with correct word from their practice list</w:t>
      </w:r>
    </w:p>
    <w:p w14:paraId="00DBE5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Instant feedback and explanation</w:t>
      </w:r>
    </w:p>
    <w:p w14:paraId="0F087D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C20B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**Bulk Practice Actions**</w:t>
      </w:r>
    </w:p>
    <w:p w14:paraId="564DBC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508D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Select multiple words from library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03EA1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[Create Flashcard Deck] (up to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words)</w:t>
      </w:r>
    </w:p>
    <w:p w14:paraId="0DB55E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[Generate Practice Session] (uses words in conversation)</w:t>
      </w:r>
    </w:p>
    <w:p w14:paraId="01F307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[Export as Study Guide] (PDF with all words + examples)</w:t>
      </w:r>
    </w:p>
    <w:p w14:paraId="63619C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[Share with Tutor] (if user works with human tutor, can export for coordination)</w:t>
      </w:r>
    </w:p>
    <w:p w14:paraId="32BF43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9844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6295EF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15DE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Module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 System</w:t>
      </w:r>
    </w:p>
    <w:p w14:paraId="3B0F7C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39C3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**Goal**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Provide spaced repetition practice for efficient long-term retention of corrections and vocabulary.</w:t>
      </w:r>
    </w:p>
    <w:p w14:paraId="2F1F58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9815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-7.1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 Creation Sources</w:t>
      </w:r>
    </w:p>
    <w:p w14:paraId="457995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6F69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**Automatic Generation**</w:t>
      </w:r>
    </w:p>
    <w:p w14:paraId="213536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6AA9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**From Corrections Hub**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4074C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Every correction automatically triggers flashcard option</w:t>
      </w:r>
    </w:p>
    <w:p w14:paraId="67213A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Card type determined by error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0D71A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Verb conjugation error → Conjugation drill card</w:t>
      </w:r>
    </w:p>
    <w:p w14:paraId="571924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Preposition error → Fill-in-blank card</w:t>
      </w:r>
    </w:p>
    <w:p w14:paraId="7A9F56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Vocabulary gap → Translation card</w:t>
      </w:r>
    </w:p>
    <w:p w14:paraId="4DBA2D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A754A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**From Vocabulary Library**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0ABDE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One-tap card creation from any word entry</w:t>
      </w:r>
    </w:p>
    <w:p w14:paraId="5C95872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Pre-fills front/back with word and translation</w:t>
      </w:r>
    </w:p>
    <w:p w14:paraId="6F6F438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Includes example sentence on back for context</w:t>
      </w:r>
    </w:p>
    <w:p w14:paraId="1A7D8A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3FB3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**From Lesson Exercises**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FD221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gets exercise wrong → Option to add to flashcards</w:t>
      </w:r>
    </w:p>
    <w:p w14:paraId="6B6A75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Captures concept being tested, not just word</w:t>
      </w:r>
    </w:p>
    <w:p w14:paraId="6E3240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Subjunctive trigger phrase becomes flashcard</w:t>
      </w:r>
    </w:p>
    <w:p w14:paraId="18DF4F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F2EB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**Manual Creation**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72E8C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can create custom cards for any concept</w:t>
      </w:r>
    </w:p>
    <w:p w14:paraId="1FE370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 case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Practice specific business phrases, cultural notes, idioms</w:t>
      </w:r>
    </w:p>
    <w:p w14:paraId="73616B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7523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-7.2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Flashcard Types</w:t>
      </w:r>
    </w:p>
    <w:p w14:paraId="57DFFA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A0D7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Translation Cards (Bidirectional)**</w:t>
      </w:r>
    </w:p>
    <w:p w14:paraId="23887C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1B7AC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Portuguese word  </w:t>
      </w:r>
    </w:p>
    <w:p w14:paraId="274222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English translation + example sentence</w:t>
      </w:r>
    </w:p>
    <w:p w14:paraId="2F25D1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EF24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Can be reversed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96A73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English word  </w:t>
      </w:r>
    </w:p>
    <w:p w14:paraId="33E91E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Portuguese translation + example</w:t>
      </w:r>
    </w:p>
    <w:p w14:paraId="1154E8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6783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 preference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"Quiz me Portuguese → English"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or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"Quiz me English → Portuguese"</w:t>
      </w:r>
    </w:p>
    <w:p w14:paraId="7B3A6C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560C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Conjugation Drill Cards**</w:t>
      </w:r>
    </w:p>
    <w:p w14:paraId="7F2CD7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653B4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**Front**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Verb infinitive + pronoun + tense  </w:t>
      </w:r>
    </w:p>
    <w:p w14:paraId="044CB1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"Querer (eu, present)"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</w:t>
      </w:r>
    </w:p>
    <w:p w14:paraId="0D306A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73A9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Conjugated form  </w:t>
      </w:r>
    </w:p>
    <w:p w14:paraId="112AAE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</w:t>
      </w:r>
    </w:p>
    <w:p w14:paraId="2D6F61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505DF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**Hint Option**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Shows first letter (Q___)</w:t>
      </w:r>
    </w:p>
    <w:p w14:paraId="6D53D9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4DA1E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Fill-in-the-Blank Cards**</w:t>
      </w:r>
    </w:p>
    <w:p w14:paraId="7ED0C9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DF50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Sentence with blank  </w:t>
      </w:r>
    </w:p>
    <w:p w14:paraId="5411E3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preciso ___ você amanhã."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(por/para)*</w:t>
      </w:r>
    </w:p>
    <w:p w14:paraId="4D4A98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1D307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 word + explanation  </w:t>
      </w:r>
    </w:p>
    <w:p w14:paraId="57CF7B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"falar com"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+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"Verb 'falar' requires 'com' preposition"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</w:t>
      </w:r>
    </w:p>
    <w:p w14:paraId="4DAF33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5E4A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 Multiple Choice Cards**</w:t>
      </w:r>
    </w:p>
    <w:p w14:paraId="1D6CCF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5D2E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**Front**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Scenario +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options  </w:t>
      </w:r>
    </w:p>
    <w:p w14:paraId="7BBEA8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 want to politely ask CEO for meeting. Choose best phrase:"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</w:t>
      </w:r>
    </w:p>
    <w:p w14:paraId="5C546A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A) Você, marque uma reunião</w:t>
      </w:r>
    </w:p>
    <w:p w14:paraId="2D92555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B) Gostaria de marcar uma reunião</w:t>
      </w:r>
    </w:p>
    <w:p w14:paraId="61E122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C) Marca reunião comigo</w:t>
      </w:r>
    </w:p>
    <w:p w14:paraId="14F498C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D) Vamos fazer reunião</w:t>
      </w:r>
    </w:p>
    <w:p w14:paraId="069611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1D50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 answer + explanation  </w:t>
      </w:r>
    </w:p>
    <w:p w14:paraId="6D9E5D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 - Conditional tense shows respect, appropriate for senior stakeholder*</w:t>
      </w:r>
    </w:p>
    <w:p w14:paraId="6F838A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56D9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-7.3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Spaced Repetition Algorithm (SM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2DB13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7C56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**Core Algorithm**</w:t>
      </w:r>
    </w:p>
    <w:p w14:paraId="520213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4A291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Based on SuperMemo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(SM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algorithm, optimized for language learning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5BC30D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E11A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**Initial Review**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AC3C7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New card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Review tomorrow (interval =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day)</w:t>
      </w:r>
    </w:p>
    <w:p w14:paraId="33B6EF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FE60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**After Each Review**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8D19B9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self-rates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Easy, Medium, Hard</w:t>
      </w:r>
    </w:p>
    <w:p w14:paraId="5C4A7F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F984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**Interval Calculation**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F4F58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20432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Easy (perfect recall)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0603AB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 interval = previous interval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2.5</w:t>
      </w:r>
    </w:p>
    <w:p w14:paraId="55D717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 factor increases</w:t>
      </w:r>
    </w:p>
    <w:p w14:paraId="37BFC0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253DF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Medium (correct but effortful)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76B5BE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 interval = previous interval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1.5</w:t>
      </w:r>
    </w:p>
    <w:p w14:paraId="3562F7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 factor unchanged</w:t>
      </w:r>
    </w:p>
    <w:p w14:paraId="30ADB0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261B0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If Hard (incorrect or couldn't remember)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48ACC7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Interval resets to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</w:t>
      </w:r>
    </w:p>
    <w:p w14:paraId="2766E5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 factor decreases</w:t>
      </w:r>
    </w:p>
    <w:p w14:paraId="318274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Card marked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"struggling"</w:t>
      </w:r>
    </w:p>
    <w:p w14:paraId="74C3BC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41A29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C5B1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**Example Progression (User clicks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"Easy"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each time)**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1D3078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</w:t>
      </w:r>
    </w:p>
    <w:p w14:paraId="677A35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rounded)</w:t>
      </w:r>
    </w:p>
    <w:p w14:paraId="565DCB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rounded)</w:t>
      </w:r>
    </w:p>
    <w:p w14:paraId="67533A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rounded)</w:t>
      </w:r>
    </w:p>
    <w:p w14:paraId="7F0452A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rounded)</w:t>
      </w:r>
    </w:p>
    <w:p w14:paraId="63E455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Review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Mastered (moved to quarterly review)</w:t>
      </w:r>
    </w:p>
    <w:p w14:paraId="49BC27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23DD8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**Mastery Criteria**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29B5B9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consecutive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"Easy"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ratings</w:t>
      </w:r>
    </w:p>
    <w:p w14:paraId="3B9C4E8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Minimum interval of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</w:t>
      </w:r>
    </w:p>
    <w:p w14:paraId="767E92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Card archived to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"Mastered"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deck</w:t>
      </w:r>
    </w:p>
    <w:p w14:paraId="70D472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4A2E7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**Struggling Detection**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35E463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- If card marked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"Hard"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+ times → Flagged as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"Struggling"</w:t>
      </w:r>
    </w:p>
    <w:p w14:paraId="15B772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sees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"You're struggling with this. Want to review the explanation?"</w:t>
      </w:r>
    </w:p>
    <w:p w14:paraId="39B4A2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 Links back to original correction or AI Tutor for deeper understanding</w:t>
      </w:r>
    </w:p>
    <w:p w14:paraId="61CD4A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B4AD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-7.4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Review Session Flow</w:t>
      </w:r>
    </w:p>
    <w:p w14:paraId="7D73A4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8973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**Daily Review Dashboard**</w:t>
      </w:r>
    </w:p>
    <w:p w14:paraId="2C0FAAC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017E4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FB4F3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Flashcards Due Today               │</w:t>
      </w:r>
    </w:p>
    <w:p w14:paraId="3BDCBC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1E32638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E20C0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due for review         │</w:t>
      </w:r>
    </w:p>
    <w:p w14:paraId="197A71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95CF5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Breakdown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│</w:t>
      </w:r>
    </w:p>
    <w:p w14:paraId="4E4C9A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Vocabulary cards              │</w:t>
      </w:r>
    </w:p>
    <w:p w14:paraId="6BC53D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Conjugation drills             │</w:t>
      </w:r>
    </w:p>
    <w:p w14:paraId="08D5F5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Grammar concept cards          │</w:t>
      </w:r>
    </w:p>
    <w:p w14:paraId="1340B5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478A8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Estimated time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minutes          │</w:t>
      </w:r>
    </w:p>
    <w:p w14:paraId="13E94D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85899D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[Start Review] [Cram Mode]         │</w:t>
      </w:r>
    </w:p>
    <w:p w14:paraId="7A1388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A61DEA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7A761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B653A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56F48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**Review Interface**</w:t>
      </w:r>
    </w:p>
    <w:p w14:paraId="393589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5DFC0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3EDD2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Card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of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55C0CF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0EF88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06641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[Front of Card]                    │</w:t>
      </w:r>
    </w:p>
    <w:p w14:paraId="4DF52A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164DE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Querer (eu, present)               │</w:t>
      </w:r>
    </w:p>
    <w:p w14:paraId="25A8AD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305F1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[Show Answer]                      │</w:t>
      </w:r>
    </w:p>
    <w:p w14:paraId="25FE40F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60E2B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└─────────────────────────────────────┘</w:t>
      </w:r>
    </w:p>
    <w:p w14:paraId="08AC7D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4FED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[User taps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"Show Answer"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015940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14AE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C73A4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Card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of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6B71E4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B4D53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09855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Querer (eu, present)               │</w:t>
      </w:r>
    </w:p>
    <w:p w14:paraId="5F0E48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20F10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───────────────────                │</w:t>
      </w:r>
    </w:p>
    <w:p w14:paraId="56F2DE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E55837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Eu quero                        │</w:t>
      </w:r>
    </w:p>
    <w:p w14:paraId="71A146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31291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"Eu quero café"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│</w:t>
      </w:r>
    </w:p>
    <w:p w14:paraId="0A7118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(I want coffee)                    │</w:t>
      </w:r>
    </w:p>
    <w:p w14:paraId="2FCF7A6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598B1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How difficult was this?            │</w:t>
      </w:r>
    </w:p>
    <w:p w14:paraId="0DDA249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[Hard] [Medium] [Easy]             │</w:t>
      </w:r>
    </w:p>
    <w:p w14:paraId="04BA97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55FC4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60477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4614D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3F30F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**Post-Review Summary**</w:t>
      </w:r>
    </w:p>
    <w:p w14:paraId="6E94AA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8592A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6FBF38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Review Complete! </w:t>
      </w:r>
      <w:r w:rsidRPr="0099384C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🎉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│</w:t>
      </w:r>
    </w:p>
    <w:p w14:paraId="15EF15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101B8D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C0F82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18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reviewed in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23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│</w:t>
      </w:r>
    </w:p>
    <w:p w14:paraId="4A19A1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44835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Performance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712EC6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 Easy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67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             │</w:t>
      </w:r>
    </w:p>
    <w:p w14:paraId="2A8844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 Medium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            │</w:t>
      </w:r>
    </w:p>
    <w:p w14:paraId="48B3B7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 Hard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11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%)              │</w:t>
      </w:r>
    </w:p>
    <w:p w14:paraId="319250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538A3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Struggling 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│</w:t>
      </w:r>
    </w:p>
    <w:p w14:paraId="78D58C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•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"Por vs. Para"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(marked hard 3x)  │</w:t>
      </w:r>
    </w:p>
    <w:p w14:paraId="3372B7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[Review Explanation]             │</w:t>
      </w:r>
    </w:p>
    <w:p w14:paraId="52EA85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A22A3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Next review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Tomorrow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cards)   │</w:t>
      </w:r>
    </w:p>
    <w:p w14:paraId="6DF9BE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0FD12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[Done] [Review Again]              │</w:t>
      </w:r>
    </w:p>
    <w:p w14:paraId="27AF22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4BF5D1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3C63D4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CDE66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1087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**Cram Mode**</w:t>
      </w:r>
    </w:p>
    <w:p w14:paraId="2439DB7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A45E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Alternative to spaced repetition for pre-meeting prep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</w:p>
    <w:p w14:paraId="6EDACB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Reviews all cards in selected deck (ignoring schedule)</w:t>
      </w:r>
    </w:p>
    <w:p w14:paraId="5AB7C4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Shuffled order for better randomness</w:t>
      </w:r>
    </w:p>
    <w:p w14:paraId="56FE86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No impact on spaced repetition intervals (doesn't update schedule)</w:t>
      </w:r>
    </w:p>
    <w:p w14:paraId="7D6EC0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 case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"I have a business call in 1 hour, let me quickly review all 'business vocabulary' cards"</w:t>
      </w:r>
    </w:p>
    <w:p w14:paraId="1CD7BE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A7BC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#### FR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-7.5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Deck Management</w:t>
      </w:r>
    </w:p>
    <w:p w14:paraId="0CEFF5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C9B78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**Pre-Built Decks**</w:t>
      </w:r>
    </w:p>
    <w:p w14:paraId="236EC4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All Corrections (cards from Corrections Hub)</w:t>
      </w:r>
    </w:p>
    <w:p w14:paraId="6B63F6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All Vocabulary (cards from Vocabulary Library)</w:t>
      </w:r>
    </w:p>
    <w:p w14:paraId="74E9B7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Auto-created topic decks (Business, Casual, Food, etc.)</w:t>
      </w:r>
    </w:p>
    <w:p w14:paraId="453E39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1E82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**Custom Decks**</w:t>
      </w:r>
    </w:p>
    <w:p w14:paraId="50817B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User creates deck from selected cards</w:t>
      </w:r>
    </w:p>
    <w:p w14:paraId="126093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Example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"Q4 Brazil Trip Prep"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deck with business + travel vocabulary</w:t>
      </w:r>
    </w:p>
    <w:p w14:paraId="1DF8D1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Can combine cards from corrections and vocabulary</w:t>
      </w:r>
    </w:p>
    <w:p w14:paraId="6D7E49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CB01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**Deck Settings**</w:t>
      </w:r>
    </w:p>
    <w:p w14:paraId="2710A1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Daily card limit (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unlimited)</w:t>
      </w:r>
    </w:p>
    <w:p w14:paraId="4411E7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Review order (scheduled, random, recently added first)</w:t>
      </w:r>
    </w:p>
    <w:p w14:paraId="7DFD28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Auto-add new corrections to deck (on/off)</w:t>
      </w:r>
    </w:p>
    <w:p w14:paraId="73FB35B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479D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---</w:t>
      </w:r>
    </w:p>
    <w:p w14:paraId="6184F9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55B26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 Technical Architecture</w:t>
      </w:r>
    </w:p>
    <w:p w14:paraId="54E4C2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0D53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System Architecture</w:t>
      </w:r>
    </w:p>
    <w:p w14:paraId="055470A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371C12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0E0CE2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Client Applications                     │</w:t>
      </w:r>
    </w:p>
    <w:p w14:paraId="1F6375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┌──────────────────┐   │</w:t>
      </w:r>
    </w:p>
    <w:p w14:paraId="459EBD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│iOS App   │  │Android   │  │Web App (React)   │   │</w:t>
      </w:r>
    </w:p>
    <w:p w14:paraId="75C8C0D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│(React    │  │App       │  │                  │   │</w:t>
      </w:r>
    </w:p>
    <w:p w14:paraId="319A0B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│Native)   │  │(React    │  │                  │   │</w:t>
      </w:r>
    </w:p>
    <w:p w14:paraId="7DADD9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│  │Native)   │  │                  │   │</w:t>
      </w:r>
    </w:p>
    <w:p w14:paraId="1182F7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└────┬─────┘  └─────┬────┘  └────────┬─────────┘   │</w:t>
      </w:r>
    </w:p>
    <w:p w14:paraId="6865F5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</w:t>
      </w:r>
      <w:r w:rsidRPr="0099384C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─────────────┘</w:t>
      </w:r>
    </w:p>
    <w:p w14:paraId="2A874C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│                │</w:t>
      </w:r>
    </w:p>
    <w:p w14:paraId="239DC58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└──────────────┴────────────────┘</w:t>
      </w:r>
    </w:p>
    <w:p w14:paraId="76AFD22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521E74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75621A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┌──────────────────────────────┐</w:t>
      </w:r>
    </w:p>
    <w:p w14:paraId="4FAA10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API Gateway (REST/WS)     │</w:t>
      </w:r>
    </w:p>
    <w:p w14:paraId="4A5047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Authentication &amp; Rate       │</w:t>
      </w:r>
    </w:p>
    <w:p w14:paraId="04C745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Limiting Layer              │</w:t>
      </w:r>
    </w:p>
    <w:p w14:paraId="6BB44D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└──────────────┬───────────────┘</w:t>
      </w:r>
    </w:p>
    <w:p w14:paraId="7F1FFF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09960A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┌──────────────┴────────────────┐</w:t>
      </w:r>
    </w:p>
    <w:p w14:paraId="5C133D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                 │</w:t>
      </w:r>
    </w:p>
    <w:p w14:paraId="693E1A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0E9823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┌──────────────────┐         ┌────────────────────────┐</w:t>
      </w:r>
    </w:p>
    <w:p w14:paraId="7DA5926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│Backend Services  │         │   AI Services Stack    │</w:t>
      </w:r>
    </w:p>
    <w:p w14:paraId="53ED88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│(Node.js/Express) │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◄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────────┤                        │</w:t>
      </w:r>
    </w:p>
    <w:p w14:paraId="5A893B7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         │         │ • Gemini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1.5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Flash/Pro │</w:t>
      </w:r>
    </w:p>
    <w:p w14:paraId="5DBABE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│- User Mgmt       │         │ • OpenAI Whisper STT   │</w:t>
      </w:r>
    </w:p>
    <w:p w14:paraId="601B2F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│- Session Mgmt    │         │ • ElevenLabs TTS       │</w:t>
      </w:r>
    </w:p>
    <w:p w14:paraId="0E0895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│- Progress        │         │ • Gemini Translation   │</w:t>
      </w:r>
    </w:p>
    <w:p w14:paraId="7A4B8E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│- Corrections     │         │                        │</w:t>
      </w:r>
    </w:p>
    <w:p w14:paraId="3F9B69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│- Flashcards      │         └────────────────────────┘</w:t>
      </w:r>
    </w:p>
    <w:p w14:paraId="483338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│- Analytics       │</w:t>
      </w:r>
    </w:p>
    <w:p w14:paraId="700C12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└────────┬─────────┘</w:t>
      </w:r>
    </w:p>
    <w:p w14:paraId="1A20E8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7B7FFA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77C566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┌────────────────────────┐</w:t>
      </w:r>
    </w:p>
    <w:p w14:paraId="6AF3BF3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PostgreSQL Database  │</w:t>
      </w:r>
    </w:p>
    <w:p w14:paraId="23FC8A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│</w:t>
      </w:r>
    </w:p>
    <w:p w14:paraId="2A6606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Users &amp; Auth         │</w:t>
      </w:r>
    </w:p>
    <w:p w14:paraId="271764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Sessions &amp; Turns     │</w:t>
      </w:r>
    </w:p>
    <w:p w14:paraId="47805B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Corrections          │</w:t>
      </w:r>
    </w:p>
    <w:p w14:paraId="22483F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Vocabulary           │</w:t>
      </w:r>
    </w:p>
    <w:p w14:paraId="48C46F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Flashcards           │</w:t>
      </w:r>
    </w:p>
    <w:p w14:paraId="32E99A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Progress Metrics     │</w:t>
      </w:r>
    </w:p>
    <w:p w14:paraId="46D2CD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└────────┬───────────────┘</w:t>
      </w:r>
    </w:p>
    <w:p w14:paraId="202855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466648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</w:t>
      </w:r>
      <w:r w:rsidRPr="0099384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5D01E1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┌────────────────────────┐         ┌─────────────────┐</w:t>
      </w:r>
    </w:p>
    <w:p w14:paraId="2C3DF0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Redis Cache            │         │ Object Storage  │</w:t>
      </w:r>
    </w:p>
    <w:p w14:paraId="5F3C19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│         │ (AWS S3/GCS)    │</w:t>
      </w:r>
    </w:p>
    <w:p w14:paraId="1FA270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Session state        │         │                 │</w:t>
      </w:r>
    </w:p>
    <w:p w14:paraId="35BB9D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API response cache   │         │ • Voice         │</w:t>
      </w:r>
    </w:p>
    <w:p w14:paraId="799FD6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Rate limiting        │         │   recordings    │</w:t>
      </w:r>
    </w:p>
    <w:p w14:paraId="03E72B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• WebSocket sessions   │         │ • User avatars  │</w:t>
      </w:r>
    </w:p>
    <w:p w14:paraId="568BE3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└────────────────────────┘         └─────────────────┘</w:t>
      </w:r>
    </w:p>
    <w:p w14:paraId="4FB4F9D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 (Updated)</w:t>
      </w:r>
    </w:p>
    <w:p w14:paraId="6CE1335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</w:p>
    <w:p w14:paraId="167AD3EB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React Native 0.72+ (iOS + Android), React 18+ (Web)</w:t>
      </w:r>
    </w:p>
    <w:p w14:paraId="01208CE8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Management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Zustand (lighter than Redux, sufficient for this app)</w:t>
      </w:r>
    </w:p>
    <w:p w14:paraId="58CA4C0A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 Components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Custom design system built on React Native Paper</w:t>
      </w:r>
    </w:p>
    <w:p w14:paraId="63D3F878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Recording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react-native-audio-recorder-player (mobile), Web Audio API (web)</w:t>
      </w:r>
    </w:p>
    <w:p w14:paraId="55EFFAEB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Charts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Victory Native (mobile), Recharts (web)</w:t>
      </w:r>
    </w:p>
    <w:p w14:paraId="7279F5B7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 Storage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AsyncStorage (mobile), IndexedDB (web)</w:t>
      </w:r>
    </w:p>
    <w:p w14:paraId="4BD46058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Socket.IO client for WebSocket connections</w:t>
      </w:r>
    </w:p>
    <w:p w14:paraId="2D80FB58" w14:textId="77777777" w:rsidR="0099384C" w:rsidRPr="0099384C" w:rsidRDefault="0099384C" w:rsidP="009938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React Native Reanimated for smooth UI transitions</w:t>
      </w:r>
    </w:p>
    <w:p w14:paraId="48371D9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</w:t>
      </w:r>
    </w:p>
    <w:p w14:paraId="0577BDD2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Runtime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Node.js 20 LTS</w:t>
      </w:r>
    </w:p>
    <w:p w14:paraId="5DB9D417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Express.js 4.18+ with TypeScript</w:t>
      </w:r>
    </w:p>
    <w:p w14:paraId="3D0A560A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Documentation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OpenAPI 3.1 (Swagger UI for internal docs)</w:t>
      </w:r>
    </w:p>
    <w:p w14:paraId="509395BF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Passport.js with JWT + OAuth2 (Google, Apple)</w:t>
      </w:r>
    </w:p>
    <w:p w14:paraId="48E4B19A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 Queue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BullMQ (Redis-backed, for spaced repetition reminders and async tasks)</w:t>
      </w:r>
    </w:p>
    <w:p w14:paraId="087E4C65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WebSocket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Socket.IO for real-time voice session coordination</w:t>
      </w:r>
    </w:p>
    <w:p w14:paraId="7045844C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Zod (TypeScript-first schema validation)</w:t>
      </w:r>
    </w:p>
    <w:p w14:paraId="35F14DFF" w14:textId="77777777" w:rsidR="0099384C" w:rsidRPr="0099384C" w:rsidRDefault="0099384C" w:rsidP="009938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Jest + Supertest</w:t>
      </w:r>
    </w:p>
    <w:p w14:paraId="054A092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Services Stack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(Major Change from v1.0)</w:t>
      </w:r>
    </w:p>
    <w:p w14:paraId="044EDF8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LLM: Google Gemini</w:t>
      </w:r>
    </w:p>
    <w:p w14:paraId="60E16819" w14:textId="77777777" w:rsidR="0099384C" w:rsidRPr="0099384C" w:rsidRDefault="0099384C" w:rsidP="009938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1.5 Flash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features (Smart Hints, Magic Polish) requiring &lt;3s latency</w:t>
      </w:r>
    </w:p>
    <w:p w14:paraId="42637A2C" w14:textId="77777777" w:rsidR="0099384C" w:rsidRPr="0099384C" w:rsidRDefault="0099384C" w:rsidP="009938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1.5 Pro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Complex reasoning (AI Tutor, Weekly Focus generation) where latency can be 5-7s</w:t>
      </w:r>
    </w:p>
    <w:p w14:paraId="7D52C3D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Rationale for Gemini vs. Claude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2F4752" w14:textId="77777777" w:rsidR="0099384C" w:rsidRPr="0099384C" w:rsidRDefault="0099384C" w:rsidP="009938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 Context Window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Gemini 1.5 Pro supports 1M tokens, allowing the entire user learning history (corrections, vocabulary, session transcripts) to be included in every request for hyper-personalized suggestions</w:t>
      </w:r>
    </w:p>
    <w:p w14:paraId="0FD0148C" w14:textId="77777777" w:rsidR="0099384C" w:rsidRPr="0099384C" w:rsidRDefault="0099384C" w:rsidP="009938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Multilingual Strength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Superior Portuguese-English translation and cultural nuance detection compared to alternatives</w:t>
      </w:r>
    </w:p>
    <w:p w14:paraId="3CB0E6CC" w14:textId="77777777" w:rsidR="0099384C" w:rsidRPr="0099384C" w:rsidRDefault="0099384C" w:rsidP="009938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 Efficiency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Gemini 1.5 Flash offers sub-second latency at lower cost than Claude for high-volume features (hints requested thousands of times per day across user base)</w:t>
      </w:r>
    </w:p>
    <w:p w14:paraId="6992F2D4" w14:textId="77777777" w:rsidR="0099384C" w:rsidRPr="0099384C" w:rsidRDefault="0099384C" w:rsidP="009938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Native Integration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Tight integration with Google Cloud ecosystem (if using GCP for infrastructure)</w:t>
      </w:r>
    </w:p>
    <w:p w14:paraId="457A9D3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Trade-off Acknowledgment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Claude excels at creative writing and nuanced explanations. If Gemini's AI Tutor explanations underperform in beta testing, we may use hybrid approach (Gemini for hints/polish, Claude for tutoring).</w:t>
      </w:r>
    </w:p>
    <w:p w14:paraId="0BEEE80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Speech Services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493215" w14:textId="77777777" w:rsidR="0099384C" w:rsidRPr="0099384C" w:rsidRDefault="0099384C" w:rsidP="009938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Speech-to-Text (STT)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OpenAI Whisper API (primary) with Google Cloud Speech-to-Text (fallback) </w:t>
      </w:r>
    </w:p>
    <w:p w14:paraId="7E133707" w14:textId="77777777" w:rsidR="0099384C" w:rsidRPr="0099384C" w:rsidRDefault="0099384C" w:rsidP="0099384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Whisper chosen for superior handling of accented speech and noisy audio</w:t>
      </w:r>
    </w:p>
    <w:p w14:paraId="4232FADC" w14:textId="77777777" w:rsidR="0099384C" w:rsidRPr="0099384C" w:rsidRDefault="0099384C" w:rsidP="0099384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Cloud STT provides faster processing for short utterances</w:t>
      </w:r>
    </w:p>
    <w:p w14:paraId="38CE9261" w14:textId="77777777" w:rsidR="0099384C" w:rsidRPr="0099384C" w:rsidRDefault="0099384C" w:rsidP="009938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Text-to-Speech (TTS)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ElevenLabs (Brazilian Portuguese voice "Ricardo" or "Camila") </w:t>
      </w:r>
    </w:p>
    <w:p w14:paraId="67D25F83" w14:textId="77777777" w:rsidR="0099384C" w:rsidRPr="0099384C" w:rsidRDefault="0099384C" w:rsidP="0099384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Fallback: Google Cloud TTS (Journey voices, pt-BR)</w:t>
      </w:r>
    </w:p>
    <w:p w14:paraId="0CA72159" w14:textId="77777777" w:rsidR="0099384C" w:rsidRPr="0099384C" w:rsidRDefault="0099384C" w:rsidP="0099384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ElevenLabs prioritized for natural prosody and emotional tone</w:t>
      </w:r>
    </w:p>
    <w:p w14:paraId="02B7175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</w:p>
    <w:p w14:paraId="4508484A" w14:textId="77777777" w:rsidR="0099384C" w:rsidRPr="0099384C" w:rsidRDefault="0099384C" w:rsidP="009938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Primary Database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PostgreSQL 15+ with pgvector extension (for semantic search on vocabulary/corrections)</w:t>
      </w:r>
    </w:p>
    <w:p w14:paraId="69CA223D" w14:textId="77777777" w:rsidR="0099384C" w:rsidRPr="0099384C" w:rsidRDefault="0099384C" w:rsidP="009938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Caching Layer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Redis 7+ (session management, API response caching, rate limiting)</w:t>
      </w:r>
    </w:p>
    <w:p w14:paraId="0A906976" w14:textId="77777777" w:rsidR="0099384C" w:rsidRPr="0099384C" w:rsidRDefault="0099384C" w:rsidP="009938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PostgreSQL full-text search with pg_trgm for fuzzy matching </w:t>
      </w:r>
    </w:p>
    <w:p w14:paraId="612A8B8A" w14:textId="77777777" w:rsidR="0099384C" w:rsidRPr="0099384C" w:rsidRDefault="0099384C" w:rsidP="0099384C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Stretch goal: Elasticsearch for advanced vocabulary library search</w:t>
      </w:r>
    </w:p>
    <w:p w14:paraId="3838056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</w:t>
      </w:r>
    </w:p>
    <w:p w14:paraId="5833F2D8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 Provider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Google Cloud Platform (GCP) for native Gemini integration </w:t>
      </w:r>
    </w:p>
    <w:p w14:paraId="5BF82BAC" w14:textId="77777777" w:rsidR="0099384C" w:rsidRPr="0099384C" w:rsidRDefault="0099384C" w:rsidP="0099384C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Alternative: AWS (requires Vertex AI API calls or Bedrock)</w:t>
      </w:r>
    </w:p>
    <w:p w14:paraId="5AB05234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Cloud Run (serverless containers, auto-scaling)</w:t>
      </w:r>
    </w:p>
    <w:p w14:paraId="394E843C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Cloud SQL for PostgreSQL</w:t>
      </w:r>
    </w:p>
    <w:p w14:paraId="1433C87E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Storage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Cloud Storage (voice recordings, static assets)</w:t>
      </w:r>
    </w:p>
    <w:p w14:paraId="219F4352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Cloud CDN for low-latency asset delivery globally</w:t>
      </w:r>
    </w:p>
    <w:p w14:paraId="75E66772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Cloud Monitoring + Logging</w:t>
      </w:r>
    </w:p>
    <w:p w14:paraId="231B6545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Tracking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Sentry</w:t>
      </w:r>
    </w:p>
    <w:p w14:paraId="6D08CE46" w14:textId="77777777" w:rsidR="0099384C" w:rsidRPr="0099384C" w:rsidRDefault="0099384C" w:rsidP="009938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Analytics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Mixpanel (user behavior), Google Analytics 4 (web traffic)</w:t>
      </w:r>
    </w:p>
    <w:p w14:paraId="05DE34D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</w:p>
    <w:p w14:paraId="389DD4AD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 Control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GitHub (monorepo: /mobile, /web, /backend)</w:t>
      </w:r>
    </w:p>
    <w:p w14:paraId="19F4D002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GitHub Actions (automated testing, deployment)</w:t>
      </w:r>
    </w:p>
    <w:p w14:paraId="5FDCAA6D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Containerization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Docker (backend services, consistent dev/prod environment)</w:t>
      </w:r>
    </w:p>
    <w:p w14:paraId="2F82FF4D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Orchestration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Kubernetes Engine (GKE) - only if scale demands it (start with Cloud Run)</w:t>
      </w:r>
    </w:p>
    <w:p w14:paraId="4F88EF6F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Secrets Management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Google Secret Manager</w:t>
      </w:r>
    </w:p>
    <w:p w14:paraId="53565395" w14:textId="77777777" w:rsidR="0099384C" w:rsidRPr="0099384C" w:rsidRDefault="0099384C" w:rsidP="009938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as Code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Terraform (manage GCP resources)</w:t>
      </w:r>
    </w:p>
    <w:p w14:paraId="31D1684D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132DD7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99B1E6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Models (Updated with v2.0 Additions)</w:t>
      </w:r>
    </w:p>
    <w:p w14:paraId="5EEA1362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Schema</w:t>
      </w:r>
    </w:p>
    <w:p w14:paraId="54F678C2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0E8382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User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62D2C7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6E0F7C5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email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320F3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name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3A0C3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7F424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lastActiveAt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C2640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2778E0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Profile</w:t>
      </w:r>
    </w:p>
    <w:p w14:paraId="5F9118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currentLevel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C755F1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targetLevel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DCEA5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nativeLanguage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'English' default, used for error pattern detection</w:t>
      </w:r>
    </w:p>
    <w:p w14:paraId="1BACB11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learningStyle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'visual'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'auditory'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'kinesthetic'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from onboarding quiz</w:t>
      </w:r>
    </w:p>
    <w:p w14:paraId="4B12BA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interests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['tech', 'business', 'startups'] - for AI Tutor analogies</w:t>
      </w:r>
    </w:p>
    <w:p w14:paraId="288B0B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93CD0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Goals &amp; Preferences</w:t>
      </w:r>
    </w:p>
    <w:p w14:paraId="2D16B3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dailyGoal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"practice_5_words" | "complete_1_session" | custom</w:t>
      </w:r>
    </w:p>
    <w:p w14:paraId="5AFCDDC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dailyGoalProgress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0-100%</w:t>
      </w:r>
    </w:p>
    <w:p w14:paraId="31D5AD8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preferredDifficulty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6F0C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autoHintsEnabled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Auto-trigger hints on silence (default: true)</w:t>
      </w:r>
    </w:p>
    <w:p w14:paraId="584913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autoHintThresholdSeconds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Silence duration to trigger (default: 10)</w:t>
      </w:r>
    </w:p>
    <w:p w14:paraId="067D98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B4784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Voice Preferences</w:t>
      </w:r>
    </w:p>
    <w:p w14:paraId="21B50E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voiceGender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'male'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'female'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EFD4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voiceRegion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'sao_paulo'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'rio'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'northeast'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0BF22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voiceSpeed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0.8 - 1.2 (normal = 1.0)</w:t>
      </w:r>
    </w:p>
    <w:p w14:paraId="7FACBB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098E4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Notifications</w:t>
      </w:r>
    </w:p>
    <w:p w14:paraId="2479BF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notificationsEnabled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C680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dailyReminderTime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HH:MM format, user's timezone</w:t>
      </w:r>
    </w:p>
    <w:p w14:paraId="734D23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weeklyReportEnabled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15C59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EE88C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Stats (Denormalized for Performance)</w:t>
      </w:r>
    </w:p>
    <w:p w14:paraId="3A65B7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B450E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3572C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25398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longestStreak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C15CF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vocabularyCount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BBB2F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masteredVocabularyCount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7219A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F3E79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masteredCorrectionsCount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ABCC23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672A6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Metadata</w:t>
      </w:r>
    </w:p>
    <w:p w14:paraId="6774AC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timezone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IANA timezone, e.g., 'America/Los_Angeles'</w:t>
      </w:r>
    </w:p>
    <w:p w14:paraId="021081C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onboardingCompleted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E4E58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subscriptionTier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'free'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'premium'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Future monetization</w:t>
      </w:r>
    </w:p>
    <w:p w14:paraId="2EAABC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subscriptionExpiresAt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71265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7DCB98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Schema (with v2.0 Additions)</w:t>
      </w:r>
    </w:p>
    <w:p w14:paraId="79C5F24A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39ECEB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Session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5124DF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0E93DF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9FF81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'flashcard'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A211D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38142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endedAt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Null if session in progress</w:t>
      </w:r>
    </w:p>
    <w:p w14:paraId="30D29A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durationMinutes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A87520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4638D3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Session Configuration</w:t>
      </w:r>
    </w:p>
    <w:p w14:paraId="0A2C94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'Business Meeting', 'Weekend Plans', etc.</w:t>
      </w:r>
    </w:p>
    <w:p w14:paraId="6B3C5F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scenario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More specific, e.g., 'Quarterly Review with CEO'</w:t>
      </w:r>
    </w:p>
    <w:p w14:paraId="062C83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4AD01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C144C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Voice Session Specific</w:t>
      </w:r>
    </w:p>
    <w:p w14:paraId="21D652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transcription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Full conversation transcript</w:t>
      </w:r>
    </w:p>
    <w:p w14:paraId="3636D80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audioUrl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S3/GCS URL to recording</w:t>
      </w:r>
    </w:p>
    <w:p w14:paraId="710A97A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sttProvider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'whisper'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'google'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Which service was used</w:t>
      </w:r>
    </w:p>
    <w:p w14:paraId="3E67C47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ttsVoice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Which voice model (for consistency in future sessions)</w:t>
      </w:r>
    </w:p>
    <w:p w14:paraId="2DE906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FA2FE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Text Session Specific</w:t>
      </w:r>
    </w:p>
    <w:p w14:paraId="0B0788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messages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conversation turns</w:t>
      </w:r>
    </w:p>
    <w:p w14:paraId="3B10FA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characterName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character user conversed with</w:t>
      </w:r>
    </w:p>
    <w:p w14:paraId="155D55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characterRelationship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'friend'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'colleague'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'client'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8B23A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8829D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Outcomes</w:t>
      </w:r>
    </w:p>
    <w:p w14:paraId="35E4D5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vocabulary entry IDs introduced</w:t>
      </w:r>
    </w:p>
    <w:p w14:paraId="26E8A7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correctionsGenerated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correction IDs from this session</w:t>
      </w:r>
    </w:p>
    <w:p w14:paraId="46774BE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grammarPatternsUsed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['subjunctive_present', 'conditional']</w:t>
      </w:r>
    </w:p>
    <w:p w14:paraId="69A7EC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vocabularyUsed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vocabulary entry IDs user used correctly</w:t>
      </w:r>
    </w:p>
    <w:p w14:paraId="6A19A6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504C7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 Metrics</w:t>
      </w:r>
    </w:p>
    <w:p w14:paraId="53606D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0-100, percentage of correct vs. incorrect turns</w:t>
      </w:r>
    </w:p>
    <w:p w14:paraId="355F8F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wordsSpoken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count (voice sessions only)</w:t>
      </w:r>
    </w:p>
    <w:p w14:paraId="2E1CB3F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31EF2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pronunciationIssuesCount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CB0FA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C8984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v2.0 Scaffolding Metrics</w:t>
      </w:r>
    </w:p>
    <w:p w14:paraId="32AC73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hintsRequested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times user asked for hints</w:t>
      </w:r>
    </w:p>
    <w:p w14:paraId="1CE9D2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hintsOffered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auto-hints were triggered</w:t>
      </w:r>
    </w:p>
    <w:p w14:paraId="514317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hintsAccepted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hints user actually used</w:t>
      </w:r>
    </w:p>
    <w:p w14:paraId="15DCF04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magicPolishUsed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Times user polished text before sending</w:t>
      </w:r>
    </w:p>
    <w:p w14:paraId="57FA2F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assistedTurns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Turn indices where scaffolding was used</w:t>
      </w:r>
    </w:p>
    <w:p w14:paraId="33EFCBD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16B43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Feedback</w:t>
      </w:r>
    </w:p>
    <w:p w14:paraId="5B0E59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aiSuggestedFocus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"Practice subjunctive more"</w:t>
      </w:r>
    </w:p>
    <w:p w14:paraId="508C27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userSatisfactionRating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 stars, optional post-session survey</w:t>
      </w:r>
    </w:p>
    <w:p w14:paraId="2BC481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CB8985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Technical Metadata</w:t>
      </w:r>
    </w:p>
    <w:p w14:paraId="40B9337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avgResponseLatency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Average time between user speech end and AI response (ms)</w:t>
      </w:r>
    </w:p>
    <w:p w14:paraId="1BF96C9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apiCalls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Number of Gemini API calls (for cost tracking)</w:t>
      </w:r>
    </w:p>
    <w:p w14:paraId="4AC70A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errorOccurred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session had technical issues</w:t>
      </w:r>
    </w:p>
    <w:p w14:paraId="50E265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errorDetails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Error message for debugging</w:t>
      </w:r>
    </w:p>
    <w:p w14:paraId="186CA23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A97FA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7247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Message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23F701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role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'assistant'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6BB5C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content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CCDCF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timestamp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EAF5D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wasPolished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user used Magic Polish on this message</w:t>
      </w:r>
    </w:p>
    <w:p w14:paraId="78A557A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this turn used a hint</w:t>
      </w:r>
    </w:p>
    <w:p w14:paraId="7A212C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5BD2A0A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Correction Schema (with v2.0 Additions)</w:t>
      </w:r>
    </w:p>
    <w:p w14:paraId="2502BF70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757704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Correction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1F67F6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18822E5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5399C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377C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1BE8B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Mistake Details</w:t>
      </w:r>
    </w:p>
    <w:p w14:paraId="15F2A7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What user said/wrote</w:t>
      </w:r>
    </w:p>
    <w:p w14:paraId="19239C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Correct version</w:t>
      </w:r>
    </w:p>
    <w:p w14:paraId="06417E0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fullSentenceContext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Complete sentence for context</w:t>
      </w:r>
    </w:p>
    <w:p w14:paraId="198C3A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grammarRule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Short rule name, e.g., "ER_verb_conjugation"</w:t>
      </w:r>
    </w:p>
    <w:p w14:paraId="33ACC1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explanation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Brief explanation shown on card</w:t>
      </w:r>
    </w:p>
    <w:p w14:paraId="0595860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culturalContext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Optional cultural note</w:t>
      </w:r>
    </w:p>
    <w:p w14:paraId="5442F5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7C9B7D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009E41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'verb_conjugation'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'gender_agreement'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'preposition'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25493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'subjunctive'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'pronunciation'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'register'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1199D4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'cultural_sensitivity'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'other'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5737C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Granular tags: ['subjunctive_present', 'desire_verb']</w:t>
      </w:r>
    </w:p>
    <w:p w14:paraId="4A886A1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5BD4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severity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'minor'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'moderate'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'critical'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Impact on communication</w:t>
      </w:r>
    </w:p>
    <w:p w14:paraId="540600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545FA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 (SM-2 Algorithm)</w:t>
      </w:r>
    </w:p>
    <w:p w14:paraId="68B1E9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 (calculated from success rate)</w:t>
      </w:r>
    </w:p>
    <w:p w14:paraId="0C5990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easeFactor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1.3 - 2.5 (SM-2 algorithm parameter)</w:t>
      </w:r>
    </w:p>
    <w:p w14:paraId="630872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interval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Days until next review</w:t>
      </w:r>
    </w:p>
    <w:p w14:paraId="561900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repetitions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Number of times reviewed</w:t>
      </w:r>
    </w:p>
    <w:p w14:paraId="1828B1B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timesReviewed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Total review count</w:t>
      </w:r>
    </w:p>
    <w:p w14:paraId="6C376F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Successful review count</w:t>
      </w:r>
    </w:p>
    <w:p w14:paraId="25AA87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A1489A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0F2BE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When user achieved mastery</w:t>
      </w:r>
    </w:p>
    <w:p w14:paraId="1B8B388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704D9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Practice Integration Status</w:t>
      </w:r>
    </w:p>
    <w:p w14:paraId="201CD0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flashcardCreated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C6913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flashcardId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Flashcard if created</w:t>
      </w:r>
    </w:p>
    <w:p w14:paraId="362482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usedInConversation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incorporated this in practice</w:t>
      </w:r>
    </w:p>
    <w:p w14:paraId="31A4D59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usedInScenario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WhatsApp scenario generated</w:t>
      </w:r>
    </w:p>
    <w:p w14:paraId="1BA3F37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BC06A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 Tracking</w:t>
      </w:r>
    </w:p>
    <w:p w14:paraId="1FBFF9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sourceSessionId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</w:t>
      </w:r>
    </w:p>
    <w:p w14:paraId="22CE6B4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3F684B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sourceTurn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Which turn in session (for voice/text)</w:t>
      </w:r>
    </w:p>
    <w:p w14:paraId="034E5F5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0AC2D9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v2.0 AI Tutor Integration</w:t>
      </w:r>
    </w:p>
    <w:p w14:paraId="185D37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aiTutorExplanation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Cached deep-dive explanation from Gemini</w:t>
      </w:r>
    </w:p>
    <w:p w14:paraId="4B1D4A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aiTutorConsulted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Did user tap "Ask AI Tutor"?</w:t>
      </w:r>
    </w:p>
    <w:p w14:paraId="3DBAFA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aiTutorConsultCount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times asked for deeper explanation</w:t>
      </w:r>
    </w:p>
    <w:p w14:paraId="491E43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aiTutorLastConsultedAt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90254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aiTutorUserRating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'helpful'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'unclear'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Feedback on explanation quality</w:t>
      </w:r>
    </w:p>
    <w:p w14:paraId="597C3A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DDA4E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Recurrence Tracking</w:t>
      </w:r>
    </w:p>
    <w:p w14:paraId="0AFE80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recurringErrorCount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Times this specific error appeared</w:t>
      </w:r>
    </w:p>
    <w:p w14:paraId="60A72C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relatedCorrectionIds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Similar mistakes (for pattern detection)</w:t>
      </w:r>
    </w:p>
    <w:p w14:paraId="087235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isPatternError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part of systemic issue</w:t>
      </w:r>
    </w:p>
    <w:p w14:paraId="208955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FB4008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Vocabulary Entry Schema</w:t>
      </w:r>
    </w:p>
    <w:p w14:paraId="478446E7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38A0F7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VocabularyEntry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23BB6E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17E3F6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1F7897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065CC6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updatedAt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C6049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4F8BC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Details</w:t>
      </w:r>
    </w:p>
    <w:p w14:paraId="355DF45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portugueseText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The word/phrase</w:t>
      </w:r>
    </w:p>
    <w:p w14:paraId="707300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englishTranslation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6D89B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gender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'masculine'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'feminine'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'neutral'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nouns</w:t>
      </w:r>
    </w:p>
    <w:p w14:paraId="3ED808D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partOfSpeech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'noun'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'adjective'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'adverb'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'phrase'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'slang'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D822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exampleSentences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PT sentences using this word</w:t>
      </w:r>
    </w:p>
    <w:p w14:paraId="7EB564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exampleTranslations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Corresponding EN translations</w:t>
      </w:r>
    </w:p>
    <w:p w14:paraId="0FD810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personalNote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User's custom note</w:t>
      </w:r>
    </w:p>
    <w:p w14:paraId="6EFE56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audioUrl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GCS URL to pronunciation audio</w:t>
      </w:r>
    </w:p>
    <w:p w14:paraId="2E5B38B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C9BAF6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7BA4E3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category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'noun'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'adjective'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'phrase'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'slang'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'idiom'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FCAB4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['business', 'casual', 'food', 'tech']</w:t>
      </w:r>
    </w:p>
    <w:p w14:paraId="1E74D1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963DB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formalityLevel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'formal'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'neutral'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'informal'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8CA9F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region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'sao_paulo'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'rio'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'northeast'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'general'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Dialect variation</w:t>
      </w:r>
    </w:p>
    <w:p w14:paraId="704FFB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772B9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 Tracking</w:t>
      </w:r>
    </w:p>
    <w:p w14:paraId="1736C2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'conversation'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'inline_translation'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AD24E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Session, Correction, or Lesson</w:t>
      </w:r>
    </w:p>
    <w:p w14:paraId="61195B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sourceContext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"Used in salary negotiation scenario"</w:t>
      </w:r>
    </w:p>
    <w:p w14:paraId="24C840B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168AC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Usage &amp; Mastery Tracking</w:t>
      </w:r>
    </w:p>
    <w:p w14:paraId="17AE0DB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timesUsed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times user successfully used this word</w:t>
      </w:r>
    </w:p>
    <w:p w14:paraId="0B517C0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timesLookedUp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times user translated this word</w:t>
      </w:r>
    </w:p>
    <w:p w14:paraId="500EE74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lastUsedAt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6CAD8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lastLookedUpAt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ED999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CE6A4A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 (calculated from usage patterns)</w:t>
      </w:r>
    </w:p>
    <w:p w14:paraId="474770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When reached mastery criteria</w:t>
      </w:r>
    </w:p>
    <w:p w14:paraId="1AA9984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7436D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Analytics</w:t>
      </w:r>
    </w:p>
    <w:p w14:paraId="70C036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firstSeenAt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When user first encountered this word</w:t>
      </w:r>
    </w:p>
    <w:p w14:paraId="18FAC6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daysSinceFirstSeen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retention curve analysis</w:t>
      </w:r>
    </w:p>
    <w:p w14:paraId="67AC43A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usageContexts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Topics where this word appeared</w:t>
      </w:r>
    </w:p>
    <w:p w14:paraId="56AB89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associatedGrammarPatterns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Related grammar (if verb)</w:t>
      </w:r>
    </w:p>
    <w:p w14:paraId="0DD613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8B8B74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Metadata</w:t>
      </w:r>
    </w:p>
    <w:p w14:paraId="115BFB5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isArchived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Soft delete flag</w:t>
      </w:r>
    </w:p>
    <w:p w14:paraId="10C5AB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isFavorite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User-starred for quick access</w:t>
      </w:r>
    </w:p>
    <w:p w14:paraId="0A5F42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378EE1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Grammar Progress Schema</w:t>
      </w:r>
    </w:p>
    <w:p w14:paraId="5151C23D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489583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GrammarProgress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2AE6F5A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7969E1E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grammarType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'subjunctive', 'verb_conjugation', 'prepositions', etc.</w:t>
      </w:r>
    </w:p>
    <w:p w14:paraId="6E0D230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updatedAt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905AC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9C96F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Mastery Tracking</w:t>
      </w:r>
    </w:p>
    <w:p w14:paraId="7FC561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masteryLevel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 percentage</w:t>
      </w:r>
    </w:p>
    <w:p w14:paraId="524B729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starRating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 stars (derived from masteryLevel)</w:t>
      </w:r>
    </w:p>
    <w:p w14:paraId="337786B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lastPracticedAt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B78B48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firstPracticedAt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B1D3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114E4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Detailed Stats</w:t>
      </w:r>
    </w:p>
    <w:p w14:paraId="099AA9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All instances where this pattern was relevant</w:t>
      </w:r>
    </w:p>
    <w:p w14:paraId="0D5DA91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Successful uses</w:t>
      </w:r>
    </w:p>
    <w:p w14:paraId="5D2DBB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correctAttempts / totalAttempts * 100</w:t>
      </w:r>
    </w:p>
    <w:p w14:paraId="3E8FD0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E3C21E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Error Pattern Analysis</w:t>
      </w:r>
    </w:p>
    <w:p w14:paraId="53ED136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commonMistakes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frequent error descriptions</w:t>
      </w:r>
    </w:p>
    <w:p w14:paraId="490F10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strugglingSubPatterns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Sub-categories user struggles with</w:t>
      </w:r>
    </w:p>
    <w:p w14:paraId="61EB23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4B31C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Breakdown by Sub-Category</w:t>
      </w:r>
    </w:p>
    <w:p w14:paraId="3645DAC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subCategories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30E6052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name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"present_subjunctive", "past_subjunctive"</w:t>
      </w:r>
    </w:p>
    <w:p w14:paraId="036006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masteryLevel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15E82C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attempts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6F4D7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EAF9D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lastPracticed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67FB1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}[];</w:t>
      </w:r>
    </w:p>
    <w:p w14:paraId="2BC69A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D18B2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Trajectory</w:t>
      </w:r>
    </w:p>
    <w:p w14:paraId="379391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weeklyProgressHistory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3339DA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weekStart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D82AAD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8E1D75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practiceCount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B0F3C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}[];</w:t>
      </w:r>
    </w:p>
    <w:p w14:paraId="129EA15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AA10D6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Recommendations</w:t>
      </w:r>
    </w:p>
    <w:p w14:paraId="3F8B1C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suggestedLessons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Lesson IDs to improve this pattern</w:t>
      </w:r>
    </w:p>
    <w:p w14:paraId="56D51C0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suggestedPracticeScenarios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Scenario types to practice</w:t>
      </w:r>
    </w:p>
    <w:p w14:paraId="48A141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estimatedTimeToMastery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Days (based on current progress rate)</w:t>
      </w:r>
    </w:p>
    <w:p w14:paraId="6D66996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4182A9D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Schema</w:t>
      </w:r>
    </w:p>
    <w:p w14:paraId="7E2777DD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4B2E474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Flashcard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497161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1DB6959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009581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2A03A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7E1177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Card Content</w:t>
      </w:r>
    </w:p>
    <w:p w14:paraId="714DFB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front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Question/prompt</w:t>
      </w:r>
    </w:p>
    <w:p w14:paraId="57B318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back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Answer/explanation</w:t>
      </w:r>
    </w:p>
    <w:p w14:paraId="0CC0D90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Optional hint shown before revealing answer</w:t>
      </w:r>
    </w:p>
    <w:p w14:paraId="5D5276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'translation'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'conjugation'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'fill_blank'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'multiple_choice'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FA546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2928C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Additional Context</w:t>
      </w:r>
    </w:p>
    <w:p w14:paraId="0B32CAF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exampleSentence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Context example</w:t>
      </w:r>
    </w:p>
    <w:p w14:paraId="36A1F1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culturalNote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Relevant cultural insight</w:t>
      </w:r>
    </w:p>
    <w:p w14:paraId="7DAA43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audioUrl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Pronunciation audio for card</w:t>
      </w:r>
    </w:p>
    <w:p w14:paraId="07E627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385B9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 Tracking</w:t>
      </w:r>
    </w:p>
    <w:p w14:paraId="5C35F4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CE02C8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Correction, VocabularyEntry, or Lesson</w:t>
      </w:r>
    </w:p>
    <w:p w14:paraId="5F190B6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grammarTag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If grammar-focused card</w:t>
      </w:r>
    </w:p>
    <w:p w14:paraId="5ED7A9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28376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 (SM-2 Algorithm)</w:t>
      </w:r>
    </w:p>
    <w:p w14:paraId="585E41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easeFactor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1.3 - 2.5</w:t>
      </w:r>
    </w:p>
    <w:p w14:paraId="32F89B4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interval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Days until next review</w:t>
      </w:r>
    </w:p>
    <w:p w14:paraId="06697A1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repetitions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Number of successful reviews in a row</w:t>
      </w:r>
    </w:p>
    <w:p w14:paraId="177C830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BBFE9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D218B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 Tracking</w:t>
      </w:r>
    </w:p>
    <w:p w14:paraId="7AEA745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totalReviews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F7D5C1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correctReviews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74279D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lastReviewedAt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49937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lastDifficulty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'easy'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'medium'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'hard'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DA9F11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averageResponseTime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Seconds to answer</w:t>
      </w:r>
    </w:p>
    <w:p w14:paraId="1B933B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A6CDA8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Mastery</w:t>
      </w:r>
    </w:p>
    <w:p w14:paraId="3D07C12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When moved to "Mastered" deck</w:t>
      </w:r>
    </w:p>
    <w:p w14:paraId="6D89249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isArchived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Removed from active rotation</w:t>
      </w:r>
    </w:p>
    <w:p w14:paraId="414EB77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3E1F4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Deck Assignment</w:t>
      </w:r>
    </w:p>
    <w:p w14:paraId="0E5D69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deckIds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deck IDs this card belongs to</w:t>
      </w:r>
    </w:p>
    <w:p w14:paraId="30A708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2F3C0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Metadata</w:t>
      </w:r>
    </w:p>
    <w:p w14:paraId="2C31003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filtering (e.g., ['business', 'verbs'])</w:t>
      </w:r>
    </w:p>
    <w:p w14:paraId="6EE1BB6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priority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'low'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'medium'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'high'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User-set priority</w:t>
      </w:r>
    </w:p>
    <w:p w14:paraId="64E0646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F7947A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Progress Schema</w:t>
      </w:r>
    </w:p>
    <w:p w14:paraId="3ABE5890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33585B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LessonProgress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5FAA4AF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230B54A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Lesson</w:t>
      </w:r>
    </w:p>
    <w:p w14:paraId="04BC54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7FCE2E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Status</w:t>
      </w:r>
    </w:p>
    <w:p w14:paraId="4B9A7C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status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'not_started'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'in_progress'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'completed'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B89B3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5269E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completedAt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5AE10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lastAccessedAt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1CA32D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50C8D3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Exercise Performance</w:t>
      </w:r>
    </w:p>
    <w:p w14:paraId="3D9232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exercisesCompleted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9BAE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exercisesTotal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B8FDE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exerciseResults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956BC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exerciseId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F94B24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correct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688FA8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userAnswer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00F7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correctAnswer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22A74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attemptedAt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C787C8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}[];</w:t>
      </w:r>
    </w:p>
    <w:p w14:paraId="754F0FA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7519539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7A979E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Time Tracking</w:t>
      </w:r>
    </w:p>
    <w:p w14:paraId="6BB7C6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timeSpentMinutes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43A8BF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51807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Topic Saving</w:t>
      </w:r>
    </w:p>
    <w:p w14:paraId="15D7322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topicSaved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User clicked "Save Topic for Practice"</w:t>
      </w:r>
    </w:p>
    <w:p w14:paraId="7BAB7A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topicUsedInPractice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AI incorporated topic in session</w:t>
      </w:r>
    </w:p>
    <w:p w14:paraId="7C79F3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topicFirstUsedAt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778F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EBEEE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Notes</w:t>
      </w:r>
    </w:p>
    <w:p w14:paraId="1DDFE25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userNotes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Personal notes from lesson</w:t>
      </w:r>
    </w:p>
    <w:p w14:paraId="30FC10C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bookmarked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For quick access</w:t>
      </w:r>
    </w:p>
    <w:p w14:paraId="511D94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6E2D19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Goal Schema</w:t>
      </w:r>
    </w:p>
    <w:p w14:paraId="768E97FE" w14:textId="77777777" w:rsidR="0099384C" w:rsidRPr="0099384C" w:rsidRDefault="0099384C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5769CF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DailyGoal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159A8A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37A829C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date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Goal date (date only, no time)</w:t>
      </w:r>
    </w:p>
    <w:p w14:paraId="4957444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3E25B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Goal Definition</w:t>
      </w:r>
    </w:p>
    <w:p w14:paraId="0DE536C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goalType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'practice_words'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'complete_session'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'review_flashcards'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2D72313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'master_pattern'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'custom'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0D750D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goalTarget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5 words, 1 session, 10 flashcards</w:t>
      </w:r>
    </w:p>
    <w:p w14:paraId="2F4623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goalDescription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Human-readable, e.g., "Practice 5 new words today"</w:t>
      </w:r>
    </w:p>
    <w:p w14:paraId="30CBB6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215881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Progress</w:t>
      </w:r>
    </w:p>
    <w:p w14:paraId="5F12BE3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currentProgress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How many completed</w:t>
      </w:r>
    </w:p>
    <w:p w14:paraId="6D18E2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isCompleted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EB65F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completedAt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579CBD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C8D24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Metadata</w:t>
      </w:r>
    </w:p>
    <w:p w14:paraId="1DCDCE8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wasAiGenerated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system suggested this goal</w:t>
      </w:r>
    </w:p>
    <w:p w14:paraId="7B788F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wasUserModified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9384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True if user changed AI suggestion</w:t>
      </w:r>
    </w:p>
    <w:p w14:paraId="5B360EC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3E1AB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36C0B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0FAD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2B7617D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C7C5C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 API Endpoints (Comprehensive)</w:t>
      </w:r>
    </w:p>
    <w:p w14:paraId="7A0127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4D6DF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Authentication</w:t>
      </w:r>
    </w:p>
    <w:p w14:paraId="4A818BF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6E2F1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register</w:t>
      </w:r>
    </w:p>
    <w:p w14:paraId="2B68B6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login</w:t>
      </w:r>
    </w:p>
    <w:p w14:paraId="6B376B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logout</w:t>
      </w:r>
    </w:p>
    <w:p w14:paraId="481449E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refresh</w:t>
      </w:r>
    </w:p>
    <w:p w14:paraId="4D6479E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google</w:t>
      </w:r>
    </w:p>
    <w:p w14:paraId="22A4D82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apple</w:t>
      </w:r>
    </w:p>
    <w:p w14:paraId="2906009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</w:t>
      </w:r>
    </w:p>
    <w:p w14:paraId="6651EE0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024A9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7FE25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Users</w:t>
      </w:r>
    </w:p>
    <w:p w14:paraId="4A1BD92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965D4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42A57CC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61B1D15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7DB8BC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stats</w:t>
      </w:r>
    </w:p>
    <w:p w14:paraId="332A993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preferences</w:t>
      </w:r>
    </w:p>
    <w:p w14:paraId="04452D4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CE5A8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176405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Sessions</w:t>
      </w:r>
    </w:p>
    <w:p w14:paraId="708FA75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212BA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33888AF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turn</w:t>
      </w:r>
    </w:p>
    <w:p w14:paraId="184761B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hint          #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Request Smart Hint</w:t>
      </w:r>
    </w:p>
    <w:p w14:paraId="057BC63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786F78E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77D2E3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48631C7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message</w:t>
      </w:r>
    </w:p>
    <w:p w14:paraId="1D48FB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polish         #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Magic Polish request</w:t>
      </w:r>
    </w:p>
    <w:p w14:paraId="13D881F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translate      # Inline translation</w:t>
      </w:r>
    </w:p>
    <w:p w14:paraId="73FE459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7CC12E9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25244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sessionId</w:t>
      </w:r>
    </w:p>
    <w:p w14:paraId="1DECC3E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</w:p>
    <w:p w14:paraId="1F2368A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sessionId</w:t>
      </w:r>
    </w:p>
    <w:p w14:paraId="2C72A7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58956F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DA36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Corrections</w:t>
      </w:r>
    </w:p>
    <w:p w14:paraId="0E7112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2EEB8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</w:p>
    <w:p w14:paraId="3B393ED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1E2D1A7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                  # Manual entry</w:t>
      </w:r>
    </w:p>
    <w:p w14:paraId="435D4F4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6DB811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4981048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5983E0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practice</w:t>
      </w:r>
    </w:p>
    <w:p w14:paraId="6C919F1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mastered</w:t>
      </w:r>
    </w:p>
    <w:p w14:paraId="29900BF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tutor    #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Tutor explanation</w:t>
      </w:r>
    </w:p>
    <w:p w14:paraId="1627026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rate     #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Rate tutor explanation</w:t>
      </w:r>
    </w:p>
    <w:p w14:paraId="7193174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2F203E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8C4C1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Vocabulary</w:t>
      </w:r>
    </w:p>
    <w:p w14:paraId="664F2D3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687BA8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200AC0E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57982AA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03A9FB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2B308F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010693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45F545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q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saudade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&amp;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tags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business</w:t>
      </w:r>
    </w:p>
    <w:p w14:paraId="08345A4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usage         # Record successful use</w:t>
      </w:r>
    </w:p>
    <w:p w14:paraId="5B789A7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lookup        # Track translation lookup</w:t>
      </w:r>
    </w:p>
    <w:p w14:paraId="3CCB331B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batch                  # Batch add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</w:t>
      </w:r>
    </w:p>
    <w:p w14:paraId="5A74652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lastRenderedPageBreak/>
        <w:t>```</w:t>
      </w:r>
    </w:p>
    <w:p w14:paraId="3E597AE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CD0C2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Flashcards</w:t>
      </w:r>
    </w:p>
    <w:p w14:paraId="1A57B6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203AB5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due</w:t>
      </w:r>
    </w:p>
    <w:p w14:paraId="51D050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3F9B75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</w:p>
    <w:p w14:paraId="49E4C4B6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685B650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1540123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606A8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review</w:t>
      </w:r>
    </w:p>
    <w:p w14:paraId="5873B5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batch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create          # Batch create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corrections</w:t>
      </w:r>
    </w:p>
    <w:p w14:paraId="6A0B3CD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stats</w:t>
      </w:r>
    </w:p>
    <w:p w14:paraId="4C2A31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9B96E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9CCADF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Lessons</w:t>
      </w:r>
    </w:p>
    <w:p w14:paraId="2C3AF36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C98E7B2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</w:p>
    <w:p w14:paraId="40FD8EBA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</w:p>
    <w:p w14:paraId="5A59412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2D26196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9A8D41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4CDD4A2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exercise</w:t>
      </w:r>
    </w:p>
    <w:p w14:paraId="60718A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complete</w:t>
      </w:r>
    </w:p>
    <w:p w14:paraId="7ED3ECF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save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topic</w:t>
      </w:r>
    </w:p>
    <w:p w14:paraId="23377C28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2A2C0B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C79F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Dashboard &amp; Progress</w:t>
      </w:r>
    </w:p>
    <w:p w14:paraId="7D481A8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22DC8F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dashboard</w:t>
      </w:r>
    </w:p>
    <w:p w14:paraId="4182859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grammar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474CBD7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growth</w:t>
      </w:r>
    </w:p>
    <w:p w14:paraId="660E3C00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activity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feed</w:t>
      </w:r>
    </w:p>
    <w:p w14:paraId="4B20B2C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78446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60E50CC4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4E27A3E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PATCH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date</w:t>
      </w:r>
    </w:p>
    <w:p w14:paraId="61C6BF0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9C97DD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weekly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focus</w:t>
      </w:r>
    </w:p>
    <w:p w14:paraId="327AC4F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weekly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focus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generate   # Trigger </w:t>
      </w:r>
      <w:r w:rsidRPr="0099384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focus</w:t>
      </w:r>
    </w:p>
    <w:p w14:paraId="2AE2FCB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106C3A9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8D24E7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AI Services (Internal)</w:t>
      </w:r>
    </w:p>
    <w:p w14:paraId="50CD8B15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85D844F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conversation              # General conversation turn</w:t>
      </w:r>
    </w:p>
    <w:p w14:paraId="36A9C92E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hint                      # Smart Hint generation</w:t>
      </w:r>
    </w:p>
    <w:p w14:paraId="2A97B491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polish                    # Magic Polish transformation</w:t>
      </w:r>
    </w:p>
    <w:p w14:paraId="18F6E3C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tutor                     # </w:t>
      </w: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Tutor explanation</w:t>
      </w:r>
    </w:p>
    <w:p w14:paraId="528C757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translate                 # Inline translation</w:t>
      </w:r>
    </w:p>
    <w:p w14:paraId="71828CCC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pronunciation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feedback    # Pronunciation analysis</w:t>
      </w:r>
    </w:p>
    <w:p w14:paraId="38606E03" w14:textId="77777777" w:rsidR="0099384C" w:rsidRPr="0099384C" w:rsidRDefault="0099384C" w:rsidP="0099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9384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v1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weekly</w:t>
      </w:r>
      <w:r w:rsidRPr="0099384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9384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focus              # Generate focus recommendation</w:t>
      </w:r>
    </w:p>
    <w:p w14:paraId="66694553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C83353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F9571F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Roadmap (Updated)</w:t>
      </w:r>
    </w:p>
    <w:p w14:paraId="53430C3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Foundation (Weeks 1-5)</w:t>
      </w:r>
    </w:p>
    <w:p w14:paraId="4E3980D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1-2: Infrastructure</w:t>
      </w:r>
    </w:p>
    <w:p w14:paraId="0F0F80AF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monorepo (mobile, web, backend)</w:t>
      </w:r>
    </w:p>
    <w:p w14:paraId="60C87A3C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PostgreSQL with all schemas</w:t>
      </w:r>
    </w:p>
    <w:p w14:paraId="060646A3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authentication (OAuth Google/Apple, JWT)</w:t>
      </w:r>
    </w:p>
    <w:p w14:paraId="39D091D7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Gemini API integration and key management</w:t>
      </w:r>
    </w:p>
    <w:p w14:paraId="1177A88B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user management endpoints</w:t>
      </w:r>
    </w:p>
    <w:p w14:paraId="3689A241" w14:textId="77777777" w:rsidR="0099384C" w:rsidRPr="0099384C" w:rsidRDefault="0099384C" w:rsidP="009938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Whisper + ElevenLabs integrations</w:t>
      </w:r>
    </w:p>
    <w:p w14:paraId="5922759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3-4: Voice Practice MVP</w:t>
      </w:r>
    </w:p>
    <w:p w14:paraId="1A0559B4" w14:textId="77777777" w:rsidR="0099384C" w:rsidRPr="0099384C" w:rsidRDefault="0099384C" w:rsidP="009938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basic voice recording + playback</w:t>
      </w:r>
    </w:p>
    <w:p w14:paraId="5A4F04F0" w14:textId="77777777" w:rsidR="0099384C" w:rsidRPr="0099384C" w:rsidRDefault="0099384C" w:rsidP="009938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real-time conversation with Gemini</w:t>
      </w:r>
    </w:p>
    <w:p w14:paraId="247D4E05" w14:textId="77777777" w:rsidR="0099384C" w:rsidRPr="0099384C" w:rsidRDefault="0099384C" w:rsidP="009938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visual status indicators (listening/processing/speaking)</w:t>
      </w:r>
    </w:p>
    <w:p w14:paraId="7626DFB1" w14:textId="77777777" w:rsidR="0099384C" w:rsidRPr="0099384C" w:rsidRDefault="0099384C" w:rsidP="009938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correction capture (no Smart Hints yet)</w:t>
      </w:r>
    </w:p>
    <w:p w14:paraId="4C608D40" w14:textId="77777777" w:rsidR="0099384C" w:rsidRPr="0099384C" w:rsidRDefault="0099384C" w:rsidP="009938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storage and retrieval</w:t>
      </w:r>
    </w:p>
    <w:p w14:paraId="2F17A52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5: Text Practice MVP</w:t>
      </w:r>
    </w:p>
    <w:p w14:paraId="39274E90" w14:textId="77777777" w:rsidR="0099384C" w:rsidRPr="0099384C" w:rsidRDefault="0099384C" w:rsidP="009938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WhatsApp-style UI</w:t>
      </w:r>
    </w:p>
    <w:p w14:paraId="33FDC726" w14:textId="77777777" w:rsidR="0099384C" w:rsidRPr="0099384C" w:rsidRDefault="0099384C" w:rsidP="009938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Implement text conversation with Gemini</w:t>
      </w:r>
    </w:p>
    <w:p w14:paraId="29CDD8AB" w14:textId="77777777" w:rsidR="0099384C" w:rsidRPr="0099384C" w:rsidRDefault="0099384C" w:rsidP="009938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conversation breakdown</w:t>
      </w:r>
    </w:p>
    <w:p w14:paraId="58FDE61F" w14:textId="77777777" w:rsidR="0099384C" w:rsidRPr="0099384C" w:rsidRDefault="0099384C" w:rsidP="009938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translation feature</w:t>
      </w:r>
    </w:p>
    <w:p w14:paraId="1F72107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 can have basic voice and text conversations, see corrections, review session history.</w:t>
      </w:r>
    </w:p>
    <w:p w14:paraId="75EECA4B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CAE689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4D3A55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Scaffolding Features (Weeks 6-9)</w:t>
      </w:r>
    </w:p>
    <w:p w14:paraId="267BE63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6-7: Smart Hints (Voice)</w:t>
      </w:r>
    </w:p>
    <w:p w14:paraId="7A3C5287" w14:textId="77777777" w:rsidR="0099384C" w:rsidRPr="0099384C" w:rsidRDefault="0099384C" w:rsidP="00993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hint trigger logic (manual + automatic)</w:t>
      </w:r>
    </w:p>
    <w:p w14:paraId="7736F0DD" w14:textId="77777777" w:rsidR="0099384C" w:rsidRPr="0099384C" w:rsidRDefault="0099384C" w:rsidP="00993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Gemini prompt for dual-option hints</w:t>
      </w:r>
    </w:p>
    <w:p w14:paraId="11C336D0" w14:textId="77777777" w:rsidR="0099384C" w:rsidRPr="0099384C" w:rsidRDefault="0099384C" w:rsidP="00993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hint overlay UI with option selection</w:t>
      </w:r>
    </w:p>
    <w:p w14:paraId="091A8C07" w14:textId="77777777" w:rsidR="0099384C" w:rsidRPr="0099384C" w:rsidRDefault="0099384C" w:rsidP="00993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hint usage metrics (hintsRequested, hintsAccepted)</w:t>
      </w:r>
    </w:p>
    <w:p w14:paraId="5A7AA070" w14:textId="77777777" w:rsidR="0099384C" w:rsidRPr="0099384C" w:rsidRDefault="0099384C" w:rsidP="00993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vocabulary flagging from hints</w:t>
      </w:r>
    </w:p>
    <w:p w14:paraId="2D69D5D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8: Magic Polish (Text)</w:t>
      </w:r>
    </w:p>
    <w:p w14:paraId="503E2559" w14:textId="77777777" w:rsidR="0099384C" w:rsidRPr="0099384C" w:rsidRDefault="0099384C" w:rsidP="00993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polish button in WhatsApp UI</w:t>
      </w:r>
    </w:p>
    <w:p w14:paraId="7B2BABA8" w14:textId="77777777" w:rsidR="0099384C" w:rsidRPr="0099384C" w:rsidRDefault="0099384C" w:rsidP="00993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Gemini prompt for text transformation</w:t>
      </w:r>
    </w:p>
    <w:p w14:paraId="5565548D" w14:textId="77777777" w:rsidR="0099384C" w:rsidRPr="0099384C" w:rsidRDefault="0099384C" w:rsidP="00993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Diff View for educational comparison</w:t>
      </w:r>
    </w:p>
    <w:p w14:paraId="2B697D1D" w14:textId="77777777" w:rsidR="0099384C" w:rsidRPr="0099384C" w:rsidRDefault="0099384C" w:rsidP="00993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cultural alert system</w:t>
      </w:r>
    </w:p>
    <w:p w14:paraId="08F19DDA" w14:textId="77777777" w:rsidR="0099384C" w:rsidRPr="0099384C" w:rsidRDefault="0099384C" w:rsidP="00993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polish dependency metrics (magicPolishUsed)</w:t>
      </w:r>
    </w:p>
    <w:p w14:paraId="38415F4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9: AI Tutor (Corrections)</w:t>
      </w:r>
    </w:p>
    <w:p w14:paraId="3EF111A4" w14:textId="77777777" w:rsidR="0099384C" w:rsidRPr="0099384C" w:rsidRDefault="0099384C" w:rsidP="00993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"Ask AI Tutor" button in Corrections Hub</w:t>
      </w:r>
    </w:p>
    <w:p w14:paraId="413E9B2B" w14:textId="77777777" w:rsidR="0099384C" w:rsidRPr="0099384C" w:rsidRDefault="0099384C" w:rsidP="00993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adaptive explanation generation</w:t>
      </w:r>
    </w:p>
    <w:p w14:paraId="19D38B41" w14:textId="77777777" w:rsidR="0099384C" w:rsidRPr="0099384C" w:rsidRDefault="0099384C" w:rsidP="00993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 explanations with variation logic</w:t>
      </w:r>
    </w:p>
    <w:p w14:paraId="6391ECCA" w14:textId="77777777" w:rsidR="0099384C" w:rsidRPr="0099384C" w:rsidRDefault="0099384C" w:rsidP="00993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user rating system (helpful/unclear)</w:t>
      </w:r>
    </w:p>
    <w:p w14:paraId="7035F9B7" w14:textId="77777777" w:rsidR="0099384C" w:rsidRPr="0099384C" w:rsidRDefault="0099384C" w:rsidP="00993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consultation metrics</w:t>
      </w:r>
    </w:p>
    <w:p w14:paraId="61B9D6B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 three scaffolding features live, users can practice with safety net, metrics tracked.</w:t>
      </w:r>
    </w:p>
    <w:p w14:paraId="31701B3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63E9C5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4D06E1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Corrections &amp; Progress (Weeks 10-13)</w:t>
      </w:r>
    </w:p>
    <w:p w14:paraId="3B1D084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10-11: Corrections Hub</w:t>
      </w:r>
    </w:p>
    <w:p w14:paraId="63D473E5" w14:textId="77777777" w:rsidR="0099384C" w:rsidRPr="0099384C" w:rsidRDefault="0099384C" w:rsidP="00993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corrections database and CRUD</w:t>
      </w:r>
    </w:p>
    <w:p w14:paraId="686F170B" w14:textId="77777777" w:rsidR="0099384C" w:rsidRPr="0099384C" w:rsidRDefault="0099384C" w:rsidP="00993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SM-2 spaced repetition algorithm</w:t>
      </w:r>
    </w:p>
    <w:p w14:paraId="08D3EEB2" w14:textId="77777777" w:rsidR="0099384C" w:rsidRPr="0099384C" w:rsidRDefault="0099384C" w:rsidP="00993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correction card UI with all fields</w:t>
      </w:r>
    </w:p>
    <w:p w14:paraId="4578D325" w14:textId="77777777" w:rsidR="0099384C" w:rsidRPr="0099384C" w:rsidRDefault="0099384C" w:rsidP="00993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practice routing (flashcards, conversation, scenario)</w:t>
      </w:r>
    </w:p>
    <w:p w14:paraId="4748F9EC" w14:textId="77777777" w:rsidR="0099384C" w:rsidRPr="0099384C" w:rsidRDefault="0099384C" w:rsidP="00993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filter and search functionality</w:t>
      </w:r>
    </w:p>
    <w:p w14:paraId="55A8B78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12: Dashboard Foundation</w:t>
      </w:r>
    </w:p>
    <w:p w14:paraId="44950231" w14:textId="77777777" w:rsidR="0099384C" w:rsidRPr="0099384C" w:rsidRDefault="0099384C" w:rsidP="00993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progress overview (level, streak, stats)</w:t>
      </w:r>
    </w:p>
    <w:p w14:paraId="2381F755" w14:textId="77777777" w:rsidR="0099384C" w:rsidRPr="0099384C" w:rsidRDefault="0099384C" w:rsidP="00993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grammar mastery rings visualization</w:t>
      </w:r>
    </w:p>
    <w:p w14:paraId="4BFA3013" w14:textId="77777777" w:rsidR="0099384C" w:rsidRPr="0099384C" w:rsidRDefault="0099384C" w:rsidP="00993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vocabulary growth chart</w:t>
      </w:r>
    </w:p>
    <w:p w14:paraId="58132B95" w14:textId="77777777" w:rsidR="0099384C" w:rsidRPr="0099384C" w:rsidRDefault="0099384C" w:rsidP="00993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recent activity feed</w:t>
      </w:r>
    </w:p>
    <w:p w14:paraId="727BD56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13: Daily Goals &amp; Gamification</w:t>
      </w:r>
    </w:p>
    <w:p w14:paraId="13B7E928" w14:textId="77777777" w:rsidR="0099384C" w:rsidRPr="0099384C" w:rsidRDefault="0099384C" w:rsidP="00993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AI-generated daily goals</w:t>
      </w:r>
    </w:p>
    <w:p w14:paraId="11785151" w14:textId="77777777" w:rsidR="0099384C" w:rsidRPr="0099384C" w:rsidRDefault="0099384C" w:rsidP="00993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streak tracking and milestone celebrations</w:t>
      </w:r>
    </w:p>
    <w:p w14:paraId="4FD4433A" w14:textId="77777777" w:rsidR="0099384C" w:rsidRPr="0099384C" w:rsidRDefault="0099384C" w:rsidP="00993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weekly focus recommendation engine</w:t>
      </w:r>
    </w:p>
    <w:p w14:paraId="1D23E7C2" w14:textId="77777777" w:rsidR="0099384C" w:rsidRPr="0099384C" w:rsidRDefault="0099384C" w:rsidP="00993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achievement system</w:t>
      </w:r>
    </w:p>
    <w:p w14:paraId="057EAF3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Comprehensive corrections system with spaced repetition, dashboard showing clear progress visualization.</w:t>
      </w:r>
    </w:p>
    <w:p w14:paraId="68153549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20E276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0AA1CF8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Structured Learning (Weeks 14-17)</w:t>
      </w:r>
    </w:p>
    <w:p w14:paraId="69261BB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14-15: Lessons Module</w:t>
      </w:r>
    </w:p>
    <w:p w14:paraId="76019869" w14:textId="77777777" w:rsidR="0099384C" w:rsidRPr="0099384C" w:rsidRDefault="0099384C" w:rsidP="009938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30 initial lessons (prioritize B1 business content)</w:t>
      </w:r>
    </w:p>
    <w:p w14:paraId="3640F40C" w14:textId="77777777" w:rsidR="0099384C" w:rsidRPr="0099384C" w:rsidRDefault="0099384C" w:rsidP="009938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lesson UI with core explanation</w:t>
      </w:r>
    </w:p>
    <w:p w14:paraId="74DF4C98" w14:textId="77777777" w:rsidR="0099384C" w:rsidRPr="0099384C" w:rsidRDefault="0099384C" w:rsidP="009938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expandable grammar deep-dive sections</w:t>
      </w:r>
    </w:p>
    <w:p w14:paraId="358A5410" w14:textId="77777777" w:rsidR="0099384C" w:rsidRPr="0099384C" w:rsidRDefault="0099384C" w:rsidP="009938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cultural context sections</w:t>
      </w:r>
    </w:p>
    <w:p w14:paraId="16C7B26C" w14:textId="77777777" w:rsidR="0099384C" w:rsidRPr="0099384C" w:rsidRDefault="0099384C" w:rsidP="009938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interactive exercises with instant feedback</w:t>
      </w:r>
    </w:p>
    <w:p w14:paraId="06148D1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16: Vocabulary Library</w:t>
      </w:r>
    </w:p>
    <w:p w14:paraId="5D755324" w14:textId="77777777" w:rsidR="0099384C" w:rsidRPr="0099384C" w:rsidRDefault="0099384C" w:rsidP="009938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vocabulary CRUD endpoints</w:t>
      </w:r>
    </w:p>
    <w:p w14:paraId="79037739" w14:textId="77777777" w:rsidR="0099384C" w:rsidRPr="0099384C" w:rsidRDefault="0099384C" w:rsidP="009938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library UI with filters and search</w:t>
      </w:r>
    </w:p>
    <w:p w14:paraId="1501BC2C" w14:textId="77777777" w:rsidR="0099384C" w:rsidRPr="0099384C" w:rsidRDefault="0099384C" w:rsidP="009938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manual word entry form</w:t>
      </w:r>
    </w:p>
    <w:p w14:paraId="7E9C9E33" w14:textId="77777777" w:rsidR="0099384C" w:rsidRPr="0099384C" w:rsidRDefault="0099384C" w:rsidP="009938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auto-add from conversations/corrections</w:t>
      </w:r>
    </w:p>
    <w:p w14:paraId="596E0FE6" w14:textId="77777777" w:rsidR="0099384C" w:rsidRPr="0099384C" w:rsidRDefault="0099384C" w:rsidP="009938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practice integration</w:t>
      </w:r>
    </w:p>
    <w:p w14:paraId="6E64D0A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17: Flashcard System</w:t>
      </w:r>
    </w:p>
    <w:p w14:paraId="2CA69328" w14:textId="77777777" w:rsidR="0099384C" w:rsidRPr="0099384C" w:rsidRDefault="0099384C" w:rsidP="009938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flashcard creation from all sources</w:t>
      </w:r>
    </w:p>
    <w:p w14:paraId="0D68273F" w14:textId="77777777" w:rsidR="0099384C" w:rsidRPr="0099384C" w:rsidRDefault="0099384C" w:rsidP="009938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review interface with SM-2 algorithm</w:t>
      </w:r>
    </w:p>
    <w:p w14:paraId="6FB65AD3" w14:textId="77777777" w:rsidR="0099384C" w:rsidRPr="0099384C" w:rsidRDefault="0099384C" w:rsidP="009938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deck management system</w:t>
      </w:r>
    </w:p>
    <w:p w14:paraId="41C740AC" w14:textId="77777777" w:rsidR="0099384C" w:rsidRPr="0099384C" w:rsidRDefault="0099384C" w:rsidP="009938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 cram mode for pre-meeting prep</w:t>
      </w:r>
    </w:p>
    <w:p w14:paraId="1408CF3E" w14:textId="77777777" w:rsidR="0099384C" w:rsidRPr="0099384C" w:rsidRDefault="0099384C" w:rsidP="009938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mastery tracking</w:t>
      </w:r>
    </w:p>
    <w:p w14:paraId="31033F5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 have structured lessons, personalized vocabulary library, and spaced repetition flashcards.</w:t>
      </w:r>
    </w:p>
    <w:p w14:paraId="64A0A5F8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F9DCF9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0C06F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Polish &amp; Optimization (Weeks 18-21)</w:t>
      </w:r>
    </w:p>
    <w:p w14:paraId="2275075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18: UX Improvements</w:t>
      </w:r>
    </w:p>
    <w:p w14:paraId="7EA6FF2D" w14:textId="77777777" w:rsidR="0099384C" w:rsidRPr="0099384C" w:rsidRDefault="0099384C" w:rsidP="009938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pronunciation feedback with IPA guides</w:t>
      </w:r>
    </w:p>
    <w:p w14:paraId="67985423" w14:textId="77777777" w:rsidR="0099384C" w:rsidRPr="0099384C" w:rsidRDefault="0099384C" w:rsidP="009938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smooth animations and transitions</w:t>
      </w:r>
    </w:p>
    <w:p w14:paraId="59E0A70B" w14:textId="77777777" w:rsidR="0099384C" w:rsidRPr="0099384C" w:rsidRDefault="0099384C" w:rsidP="009938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voice latency (&lt;5s end-to-end)</w:t>
      </w:r>
    </w:p>
    <w:p w14:paraId="1A753328" w14:textId="77777777" w:rsidR="0099384C" w:rsidRPr="0099384C" w:rsidRDefault="0099384C" w:rsidP="009938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offline mode for flashcards and lessons</w:t>
      </w:r>
    </w:p>
    <w:p w14:paraId="1D383710" w14:textId="77777777" w:rsidR="0099384C" w:rsidRPr="0099384C" w:rsidRDefault="0099384C" w:rsidP="009938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error handling and recovery</w:t>
      </w:r>
    </w:p>
    <w:p w14:paraId="10A516C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19: Performance &amp; Scale</w:t>
      </w:r>
    </w:p>
    <w:p w14:paraId="2867084A" w14:textId="77777777" w:rsidR="0099384C" w:rsidRPr="0099384C" w:rsidRDefault="0099384C" w:rsidP="009938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database queries (add indexes)</w:t>
      </w:r>
    </w:p>
    <w:p w14:paraId="13B5C35F" w14:textId="77777777" w:rsidR="0099384C" w:rsidRPr="0099384C" w:rsidRDefault="0099384C" w:rsidP="009938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Redis caching for API responses</w:t>
      </w:r>
    </w:p>
    <w:p w14:paraId="3F14C7BD" w14:textId="77777777" w:rsidR="0099384C" w:rsidRPr="0099384C" w:rsidRDefault="0099384C" w:rsidP="009938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rate limiting and abuse prevention</w:t>
      </w:r>
    </w:p>
    <w:p w14:paraId="1B3F684B" w14:textId="77777777" w:rsidR="0099384C" w:rsidRPr="0099384C" w:rsidRDefault="0099384C" w:rsidP="009938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Gemini API usage (reduce costs)</w:t>
      </w:r>
    </w:p>
    <w:p w14:paraId="6A90B56C" w14:textId="77777777" w:rsidR="0099384C" w:rsidRPr="0099384C" w:rsidRDefault="0099384C" w:rsidP="009938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testing and bottleneck identification</w:t>
      </w:r>
    </w:p>
    <w:p w14:paraId="4C8CE89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20: Analytics &amp; Monitoring</w:t>
      </w:r>
    </w:p>
    <w:p w14:paraId="54C2F7F0" w14:textId="77777777" w:rsidR="0099384C" w:rsidRPr="0099384C" w:rsidRDefault="0099384C" w:rsidP="009938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Mixpanel for user behavior tracking</w:t>
      </w:r>
    </w:p>
    <w:p w14:paraId="56AE964A" w14:textId="77777777" w:rsidR="0099384C" w:rsidRPr="0099384C" w:rsidRDefault="0099384C" w:rsidP="009938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Sentry for error monitoring</w:t>
      </w:r>
    </w:p>
    <w:p w14:paraId="02C88880" w14:textId="77777777" w:rsidR="0099384C" w:rsidRPr="0099384C" w:rsidRDefault="0099384C" w:rsidP="009938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internal admin dashboard for metrics</w:t>
      </w:r>
    </w:p>
    <w:p w14:paraId="62295464" w14:textId="77777777" w:rsidR="0099384C" w:rsidRPr="0099384C" w:rsidRDefault="0099384C" w:rsidP="009938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A/B testing framework</w:t>
      </w:r>
    </w:p>
    <w:p w14:paraId="66975B84" w14:textId="77777777" w:rsidR="0099384C" w:rsidRPr="0099384C" w:rsidRDefault="0099384C" w:rsidP="009938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automated weekly reports</w:t>
      </w:r>
    </w:p>
    <w:p w14:paraId="579EC9F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21: Beta Preparation</w:t>
      </w:r>
    </w:p>
    <w:p w14:paraId="01B701F8" w14:textId="77777777" w:rsidR="0099384C" w:rsidRPr="0099384C" w:rsidRDefault="0099384C" w:rsidP="009938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onboarding flow with level assessment</w:t>
      </w:r>
    </w:p>
    <w:p w14:paraId="64D33685" w14:textId="77777777" w:rsidR="0099384C" w:rsidRPr="0099384C" w:rsidRDefault="0099384C" w:rsidP="009938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in-app tutorial and help system</w:t>
      </w:r>
    </w:p>
    <w:p w14:paraId="15DF8BB3" w14:textId="77777777" w:rsidR="0099384C" w:rsidRPr="0099384C" w:rsidRDefault="0099384C" w:rsidP="009938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feedback mechanism (thumbs up/down, survey)</w:t>
      </w:r>
    </w:p>
    <w:p w14:paraId="3BFF146A" w14:textId="77777777" w:rsidR="0099384C" w:rsidRPr="0099384C" w:rsidRDefault="0099384C" w:rsidP="009938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Polish UI/UX based on internal testing</w:t>
      </w:r>
    </w:p>
    <w:p w14:paraId="43BEFDCD" w14:textId="77777777" w:rsidR="0099384C" w:rsidRPr="0099384C" w:rsidRDefault="0099384C" w:rsidP="009938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Beta test with 10 internal users</w:t>
      </w:r>
    </w:p>
    <w:p w14:paraId="111B6C6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Polished, performant app ready for external beta launch.</w:t>
      </w:r>
    </w:p>
    <w:p w14:paraId="641A7778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944DC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661E7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6: Beta Launch (Weeks 22-25)</w:t>
      </w:r>
    </w:p>
    <w:p w14:paraId="76AACBC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22-23: Closed Beta</w:t>
      </w:r>
    </w:p>
    <w:p w14:paraId="1159C095" w14:textId="77777777" w:rsidR="0099384C" w:rsidRPr="0099384C" w:rsidRDefault="0099384C" w:rsidP="009938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to 50 external beta users (target user profile)</w:t>
      </w:r>
    </w:p>
    <w:p w14:paraId="3B3DDBB0" w14:textId="77777777" w:rsidR="0099384C" w:rsidRPr="0099384C" w:rsidRDefault="0099384C" w:rsidP="009938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engagement metrics daily</w:t>
      </w:r>
    </w:p>
    <w:p w14:paraId="4F21B452" w14:textId="77777777" w:rsidR="0099384C" w:rsidRPr="0099384C" w:rsidRDefault="0099384C" w:rsidP="009938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 qualitative feedback (weekly surveys)</w:t>
      </w:r>
    </w:p>
    <w:p w14:paraId="5B0F8F45" w14:textId="77777777" w:rsidR="0099384C" w:rsidRPr="0099384C" w:rsidRDefault="0099384C" w:rsidP="009938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critical bugs and UX issues</w:t>
      </w:r>
    </w:p>
    <w:p w14:paraId="7EF82FF7" w14:textId="77777777" w:rsidR="0099384C" w:rsidRPr="0099384C" w:rsidRDefault="0099384C" w:rsidP="009938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Iterate on AI prompts based on quality of hints/polish/tutor</w:t>
      </w:r>
    </w:p>
    <w:p w14:paraId="1255182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24: Iteration Based on Feedback</w:t>
      </w:r>
    </w:p>
    <w:p w14:paraId="658B9E80" w14:textId="77777777" w:rsidR="0099384C" w:rsidRPr="0099384C" w:rsidRDefault="0099384C" w:rsidP="009938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top 5 requested features</w:t>
      </w:r>
    </w:p>
    <w:p w14:paraId="384C7FA6" w14:textId="77777777" w:rsidR="0099384C" w:rsidRPr="0099384C" w:rsidRDefault="0099384C" w:rsidP="009938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correction accuracy (reduce false positives)</w:t>
      </w:r>
    </w:p>
    <w:p w14:paraId="69C9D367" w14:textId="77777777" w:rsidR="0099384C" w:rsidRPr="0099384C" w:rsidRDefault="0099384C" w:rsidP="009938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AI Tutor explanation quality</w:t>
      </w:r>
    </w:p>
    <w:p w14:paraId="7EBFF6EC" w14:textId="77777777" w:rsidR="0099384C" w:rsidRPr="0099384C" w:rsidRDefault="0099384C" w:rsidP="009938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most-requested content (lessons, scenarios)</w:t>
      </w:r>
    </w:p>
    <w:p w14:paraId="2570BA24" w14:textId="77777777" w:rsidR="0099384C" w:rsidRPr="0099384C" w:rsidRDefault="0099384C" w:rsidP="009938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Refine daily goal algorithm</w:t>
      </w:r>
    </w:p>
    <w:p w14:paraId="70A1BB0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25: Public Launch Prep</w:t>
      </w:r>
    </w:p>
    <w:p w14:paraId="07913ECF" w14:textId="77777777" w:rsidR="0099384C" w:rsidRPr="0099384C" w:rsidRDefault="0099384C" w:rsidP="009938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 App Store and Google Play listings</w:t>
      </w:r>
    </w:p>
    <w:p w14:paraId="6A234C4F" w14:textId="77777777" w:rsidR="0099384C" w:rsidRPr="0099384C" w:rsidRDefault="0099384C" w:rsidP="009938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marketing website and landing page</w:t>
      </w:r>
    </w:p>
    <w:p w14:paraId="67336CFB" w14:textId="77777777" w:rsidR="0099384C" w:rsidRPr="0099384C" w:rsidRDefault="0099384C" w:rsidP="009938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privacy policy and terms of service</w:t>
      </w:r>
    </w:p>
    <w:p w14:paraId="3AE8C3CF" w14:textId="77777777" w:rsidR="0099384C" w:rsidRPr="0099384C" w:rsidRDefault="0099384C" w:rsidP="009938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customer support (email, in-app chat)</w:t>
      </w:r>
    </w:p>
    <w:p w14:paraId="0EACA1E3" w14:textId="77777777" w:rsidR="0099384C" w:rsidRPr="0099384C" w:rsidRDefault="0099384C" w:rsidP="009938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to app stores (iOS review ~3-5 days)</w:t>
      </w:r>
    </w:p>
    <w:p w14:paraId="0FCB321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Public launch to 500+ users with stable, validated product.</w:t>
      </w:r>
    </w:p>
    <w:p w14:paraId="014D9824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26DF7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D25341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Post-Launch: Iteration (Months 5-6)</w:t>
      </w:r>
    </w:p>
    <w:p w14:paraId="57D0A49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 to Add Based on Beta Data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4791EE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pronunciation analysis (phoneme-level, if Whisper data supports it)</w:t>
      </w:r>
    </w:p>
    <w:p w14:paraId="26B641DC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scenario library (20+ business scenarios)</w:t>
      </w:r>
    </w:p>
    <w:p w14:paraId="39096C10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study mode (practice with friends)</w:t>
      </w:r>
    </w:p>
    <w:p w14:paraId="3983852B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with real Brazilian content (news, podcasts)</w:t>
      </w:r>
    </w:p>
    <w:p w14:paraId="059896EB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 version for desktop users</w:t>
      </w:r>
    </w:p>
    <w:p w14:paraId="49E2761C" w14:textId="77777777" w:rsidR="0099384C" w:rsidRPr="0099384C" w:rsidRDefault="0099384C" w:rsidP="009938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Premium tier features (unlimited hints, advanced analytics)</w:t>
      </w:r>
    </w:p>
    <w:p w14:paraId="0FD9E79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Model Validation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974AE7" w14:textId="77777777" w:rsidR="0099384C" w:rsidRPr="0099384C" w:rsidRDefault="0099384C" w:rsidP="009938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freemium limits (10 sessions/month free vs. 20 vs. unlimited)</w:t>
      </w:r>
    </w:p>
    <w:p w14:paraId="082143BB" w14:textId="77777777" w:rsidR="0099384C" w:rsidRPr="0099384C" w:rsidRDefault="0099384C" w:rsidP="009938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 testing ($10/month vs. $15/month vs. $20/month)</w:t>
      </w:r>
    </w:p>
    <w:p w14:paraId="7F301F2B" w14:textId="77777777" w:rsidR="0099384C" w:rsidRPr="0099384C" w:rsidRDefault="0099384C" w:rsidP="009938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 conversion funnel (free signup → active use → paid conversion)</w:t>
      </w:r>
    </w:p>
    <w:p w14:paraId="7428A456" w14:textId="77777777" w:rsidR="0099384C" w:rsidRPr="0099384C" w:rsidRDefault="0099384C" w:rsidP="009938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Target: 25% free-to-paid conversion within 90 days</w:t>
      </w:r>
    </w:p>
    <w:p w14:paraId="563570D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 Criteria for Next Funding Phase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372D8A" w14:textId="77777777" w:rsidR="0099384C" w:rsidRPr="0099384C" w:rsidRDefault="0099384C" w:rsidP="0099384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40% day-30 retention</w:t>
      </w:r>
    </w:p>
    <w:p w14:paraId="6EDAF8DF" w14:textId="77777777" w:rsidR="0099384C" w:rsidRPr="0099384C" w:rsidRDefault="0099384C" w:rsidP="0099384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5+ sessions per week per active user</w:t>
      </w:r>
    </w:p>
    <w:p w14:paraId="618A78DF" w14:textId="77777777" w:rsidR="0099384C" w:rsidRPr="0099384C" w:rsidRDefault="0099384C" w:rsidP="0099384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4.5+ star rating on app stores</w:t>
      </w:r>
    </w:p>
    <w:p w14:paraId="184BF894" w14:textId="77777777" w:rsidR="0099384C" w:rsidRPr="0099384C" w:rsidRDefault="0099384C" w:rsidP="0099384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25% conversion to paid tier</w:t>
      </w:r>
    </w:p>
    <w:p w14:paraId="358BF904" w14:textId="77777777" w:rsidR="0099384C" w:rsidRPr="0099384C" w:rsidRDefault="0099384C" w:rsidP="0099384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Expansion plan to other language pairs (Spanish, French, Mandarin)</w:t>
      </w:r>
    </w:p>
    <w:p w14:paraId="55DCF195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429ACF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2CC6E2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 &amp; KPIs (Updated)</w:t>
      </w:r>
    </w:p>
    <w:p w14:paraId="08D6993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Leading Indicators (Weeks 1-4 Post-Launch)</w:t>
      </w:r>
    </w:p>
    <w:p w14:paraId="2BC0363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</w:p>
    <w:p w14:paraId="07EC72B0" w14:textId="77777777" w:rsidR="0099384C" w:rsidRPr="0099384C" w:rsidRDefault="0099384C" w:rsidP="0099384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DAU (Daily Active Users)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30% of total users</w:t>
      </w:r>
    </w:p>
    <w:p w14:paraId="14F87ED7" w14:textId="77777777" w:rsidR="0099384C" w:rsidRPr="0099384C" w:rsidRDefault="0099384C" w:rsidP="0099384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 completion rate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75% (users finish sessions they start)</w:t>
      </w:r>
    </w:p>
    <w:p w14:paraId="1C26BABA" w14:textId="77777777" w:rsidR="0099384C" w:rsidRPr="0099384C" w:rsidRDefault="0099384C" w:rsidP="0099384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adoption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4D62307" w14:textId="77777777" w:rsidR="0099384C" w:rsidRPr="0099384C" w:rsidRDefault="0099384C" w:rsidP="0099384C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60% use both voice and text modes within first week</w:t>
      </w:r>
    </w:p>
    <w:p w14:paraId="760A7285" w14:textId="77777777" w:rsidR="0099384C" w:rsidRPr="0099384C" w:rsidRDefault="0099384C" w:rsidP="0099384C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40% use Smart Hints at least once in first 3 sessions</w:t>
      </w:r>
    </w:p>
    <w:p w14:paraId="09D85440" w14:textId="77777777" w:rsidR="0099384C" w:rsidRPr="0099384C" w:rsidRDefault="0099384C" w:rsidP="0099384C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50% use Magic Polish at least once in first week</w:t>
      </w:r>
    </w:p>
    <w:p w14:paraId="4B24DF5C" w14:textId="77777777" w:rsidR="0099384C" w:rsidRPr="0099384C" w:rsidRDefault="0099384C" w:rsidP="0099384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session duration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8-12 minutes</w:t>
      </w:r>
    </w:p>
    <w:p w14:paraId="6099AA8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Scaffolding Usage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(New Metrics)</w:t>
      </w:r>
    </w:p>
    <w:p w14:paraId="023002A5" w14:textId="77777777" w:rsidR="0099384C" w:rsidRPr="0099384C" w:rsidRDefault="0099384C" w:rsidP="0099384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Hint dependency reduction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Target 20% reduction in hints per session over first 30 days </w:t>
      </w:r>
    </w:p>
    <w:p w14:paraId="06E22240" w14:textId="77777777" w:rsidR="0099384C" w:rsidRPr="0099384C" w:rsidRDefault="0099384C" w:rsidP="0099384C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1 baseline: Average 5 hints/session</w:t>
      </w:r>
    </w:p>
    <w:p w14:paraId="2C48AE78" w14:textId="77777777" w:rsidR="0099384C" w:rsidRPr="0099384C" w:rsidRDefault="0099384C" w:rsidP="0099384C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4 target: Average 4 hints/session</w:t>
      </w:r>
    </w:p>
    <w:p w14:paraId="7B5A0B6C" w14:textId="77777777" w:rsidR="0099384C" w:rsidRPr="0099384C" w:rsidRDefault="0099384C" w:rsidP="0099384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Magic Polish frequency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Monitor for over-reliance </w:t>
      </w:r>
    </w:p>
    <w:p w14:paraId="48751705" w14:textId="77777777" w:rsidR="0099384C" w:rsidRPr="0099384C" w:rsidRDefault="0099384C" w:rsidP="0099384C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Healthy: 30-50% of messages polished</w:t>
      </w:r>
    </w:p>
    <w:p w14:paraId="4F0108BC" w14:textId="77777777" w:rsidR="0099384C" w:rsidRPr="0099384C" w:rsidRDefault="0099384C" w:rsidP="0099384C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Over-reliant: 70%+ polished (user not learning independently)</w:t>
      </w:r>
    </w:p>
    <w:p w14:paraId="75B9000A" w14:textId="77777777" w:rsidR="0099384C" w:rsidRPr="0099384C" w:rsidRDefault="0099384C" w:rsidP="0099384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Tutor consultation rate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Target 30% of corrections consulted </w:t>
      </w:r>
    </w:p>
    <w:p w14:paraId="5543877A" w14:textId="77777777" w:rsidR="0099384C" w:rsidRPr="0099384C" w:rsidRDefault="0099384C" w:rsidP="0099384C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Indicates users seek deeper understanding</w:t>
      </w:r>
    </w:p>
    <w:p w14:paraId="1AB1394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</w:t>
      </w:r>
    </w:p>
    <w:p w14:paraId="1BEFFA9E" w14:textId="77777777" w:rsidR="0099384C" w:rsidRPr="0099384C" w:rsidRDefault="0099384C" w:rsidP="0099384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correction accuracy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90%+ (manual review sample of 100 corrections/week)</w:t>
      </w:r>
    </w:p>
    <w:p w14:paraId="606E495A" w14:textId="77777777" w:rsidR="0099384C" w:rsidRPr="0099384C" w:rsidRDefault="0099384C" w:rsidP="0099384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recognition accuracy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85%+ word accuracy (Whisper metrics)</w:t>
      </w:r>
    </w:p>
    <w:p w14:paraId="0200E641" w14:textId="77777777" w:rsidR="0099384C" w:rsidRPr="0099384C" w:rsidRDefault="0099384C" w:rsidP="0099384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Hint relevance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80%+ of hints rated useful by users</w:t>
      </w:r>
    </w:p>
    <w:p w14:paraId="778DF5F2" w14:textId="77777777" w:rsidR="0099384C" w:rsidRPr="0099384C" w:rsidRDefault="0099384C" w:rsidP="0099384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Magic Polish quality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85%+ transformations improve professionalism (manual review)</w:t>
      </w:r>
    </w:p>
    <w:p w14:paraId="1C2136CF" w14:textId="77777777" w:rsidR="0099384C" w:rsidRPr="0099384C" w:rsidRDefault="0099384C" w:rsidP="0099384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Tutor explanation clarity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Target 75%+ rated "helpful" (vs. "unclear")</w:t>
      </w:r>
    </w:p>
    <w:p w14:paraId="4140713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Lagging Indicators (Months 1-3 Post-Launch)</w:t>
      </w:r>
    </w:p>
    <w:p w14:paraId="60438EB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</w:t>
      </w:r>
    </w:p>
    <w:p w14:paraId="1AC7C101" w14:textId="77777777" w:rsidR="0099384C" w:rsidRPr="0099384C" w:rsidRDefault="0099384C" w:rsidP="0099384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retention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80%</w:t>
      </w:r>
    </w:p>
    <w:p w14:paraId="7C43FCC1" w14:textId="77777777" w:rsidR="0099384C" w:rsidRPr="0099384C" w:rsidRDefault="0099384C" w:rsidP="0099384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7 retention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60%</w:t>
      </w:r>
    </w:p>
    <w:p w14:paraId="57447D8F" w14:textId="77777777" w:rsidR="0099384C" w:rsidRPr="0099384C" w:rsidRDefault="0099384C" w:rsidP="0099384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30 retention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40%</w:t>
      </w:r>
    </w:p>
    <w:p w14:paraId="7991C41E" w14:textId="77777777" w:rsidR="0099384C" w:rsidRPr="0099384C" w:rsidRDefault="0099384C" w:rsidP="0099384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Active Users (MAU) growth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15% MoM</w:t>
      </w:r>
    </w:p>
    <w:p w14:paraId="681DA5B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Outcomes</w:t>
      </w:r>
    </w:p>
    <w:p w14:paraId="546A3544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mastered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Average 10+ per user per month</w:t>
      </w:r>
    </w:p>
    <w:p w14:paraId="098A53DD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Scaffolding independence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25% reduction in hint usage from month 1 to month 3 </w:t>
      </w:r>
    </w:p>
    <w:p w14:paraId="1ABFF6D1" w14:textId="77777777" w:rsidR="0099384C" w:rsidRPr="0099384C" w:rsidRDefault="0099384C" w:rsidP="0099384C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graduating from "training wheels"</w:t>
      </w:r>
    </w:p>
    <w:p w14:paraId="516C65E0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Vocabulary retention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70%+ after 30 days (flashcard review accuracy)</w:t>
      </w:r>
    </w:p>
    <w:p w14:paraId="468D13D2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Grammar patterns mastered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3+ patterns to 80%+ confidence within 60 days</w:t>
      </w:r>
    </w:p>
    <w:p w14:paraId="2D3E4A23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User-reported improvement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70%+ report confidence increase in 30-day survey</w:t>
      </w:r>
    </w:p>
    <w:p w14:paraId="49AEFB4E" w14:textId="77777777" w:rsidR="0099384C" w:rsidRPr="0099384C" w:rsidRDefault="0099384C" w:rsidP="0099384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conversation readiness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50%+ feel comfortable having business conversations in Portuguese (survey)</w:t>
      </w:r>
    </w:p>
    <w:p w14:paraId="58EBA9F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Monetization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8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(Future)</w:t>
      </w:r>
    </w:p>
    <w:p w14:paraId="63E43F45" w14:textId="77777777" w:rsidR="0099384C" w:rsidRPr="0099384C" w:rsidRDefault="0099384C" w:rsidP="0099384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Free-to-paid conversion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25% within 90 days</w:t>
      </w:r>
    </w:p>
    <w:p w14:paraId="465C3267" w14:textId="77777777" w:rsidR="0099384C" w:rsidRPr="0099384C" w:rsidRDefault="0099384C" w:rsidP="0099384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recurring revenue (MRR) growth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20% MoM</w:t>
      </w:r>
    </w:p>
    <w:p w14:paraId="5A066851" w14:textId="77777777" w:rsidR="0099384C" w:rsidRPr="0099384C" w:rsidRDefault="0099384C" w:rsidP="0099384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lifetime value (LTV)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$150+ per paying user (assuming $15/mo * 10-month retention)</w:t>
      </w:r>
    </w:p>
    <w:p w14:paraId="42DCCF88" w14:textId="77777777" w:rsidR="0099384C" w:rsidRPr="0099384C" w:rsidRDefault="0099384C" w:rsidP="0099384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Churn rate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&lt;5% monthly for paid users</w:t>
      </w:r>
    </w:p>
    <w:p w14:paraId="2C1261A9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AE951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394E4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Questions &amp; Decisions</w:t>
      </w:r>
    </w:p>
    <w:p w14:paraId="297D21B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Decisions</w:t>
      </w:r>
    </w:p>
    <w:p w14:paraId="4082F8C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Scaffolding Dependency Management</w:t>
      </w:r>
    </w:p>
    <w:p w14:paraId="7B8E5323" w14:textId="77777777" w:rsidR="0099384C" w:rsidRPr="0099384C" w:rsidRDefault="0099384C" w:rsidP="0099384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Should we actively encourage users to wean off hints/polish, or let them self-regulate?</w:t>
      </w:r>
    </w:p>
    <w:p w14:paraId="1E18610D" w14:textId="77777777" w:rsidR="0099384C" w:rsidRPr="0099384C" w:rsidRDefault="0099384C" w:rsidP="0099384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284FE273" w14:textId="77777777" w:rsidR="0099384C" w:rsidRPr="0099384C" w:rsidRDefault="0099384C" w:rsidP="0099384C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A) Passive approach: Show metrics ("You used 20% fewer hints this month!") but don't restrict</w:t>
      </w:r>
    </w:p>
    <w:p w14:paraId="1BAF2E7F" w14:textId="77777777" w:rsidR="0099384C" w:rsidRPr="0099384C" w:rsidRDefault="0099384C" w:rsidP="0099384C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B) Active approach: After 30 days, cap hints at 3 per session to force independence</w:t>
      </w:r>
    </w:p>
    <w:p w14:paraId="2A977403" w14:textId="77777777" w:rsidR="0099384C" w:rsidRPr="0099384C" w:rsidRDefault="0099384C" w:rsidP="0099384C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C) Adaptive approach: If user's accuracy rate &gt;80% for a grammar pattern, disable hints for that pattern</w:t>
      </w:r>
    </w:p>
    <w:p w14:paraId="0F4A6192" w14:textId="77777777" w:rsidR="0099384C" w:rsidRPr="0099384C" w:rsidRDefault="0099384C" w:rsidP="0099384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Test in beta. Recommendation: Start with A (passive), add B (active) if users plateau.</w:t>
      </w:r>
    </w:p>
    <w:p w14:paraId="338DE6A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Magic Polish Cultural Alerts</w:t>
      </w:r>
    </w:p>
    <w:p w14:paraId="65D62227" w14:textId="77777777" w:rsidR="0099384C" w:rsidRPr="0099384C" w:rsidRDefault="0099384C" w:rsidP="0099384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How aggressive should cultural alerts be? Risk of false positives annoying users.</w:t>
      </w:r>
    </w:p>
    <w:p w14:paraId="62E926AE" w14:textId="77777777" w:rsidR="0099384C" w:rsidRPr="0099384C" w:rsidRDefault="0099384C" w:rsidP="0099384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approach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Only flag severe gaffes (rude commands, inappropriate idioms)</w:t>
      </w:r>
    </w:p>
    <w:p w14:paraId="257DCC5C" w14:textId="77777777" w:rsidR="0099384C" w:rsidRPr="0099384C" w:rsidRDefault="0099384C" w:rsidP="0099384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Expand to moderate alerts (e.g., "This phrasing might sound too casual for a CEO") or keep conservative?</w:t>
      </w:r>
    </w:p>
    <w:p w14:paraId="6615B58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Tutor Personalization Depth</w:t>
      </w:r>
    </w:p>
    <w:p w14:paraId="69E18FD2" w14:textId="77777777" w:rsidR="0099384C" w:rsidRPr="0099384C" w:rsidRDefault="0099384C" w:rsidP="0099384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Should AI Tutor pull in user's actual work context (e.g., job title, industry) for hyper-personalized analogies?</w:t>
      </w:r>
    </w:p>
    <w:p w14:paraId="0D5769B2" w14:textId="77777777" w:rsidR="0099384C" w:rsidRPr="0099384C" w:rsidRDefault="0099384C" w:rsidP="0099384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Privacy consideration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Requires users to share more personal data</w:t>
      </w:r>
    </w:p>
    <w:p w14:paraId="6D7E958C" w14:textId="77777777" w:rsidR="0099384C" w:rsidRPr="0099384C" w:rsidRDefault="0099384C" w:rsidP="0099384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Make it opt-in ("Improve AI Tutor with your work context?") or skip for MVP</w:t>
      </w:r>
    </w:p>
    <w:p w14:paraId="2C3C0B6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Decisions</w:t>
      </w:r>
    </w:p>
    <w:p w14:paraId="168F404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Model Selection for Production</w:t>
      </w:r>
    </w:p>
    <w:p w14:paraId="10A17195" w14:textId="77777777" w:rsidR="0099384C" w:rsidRPr="0099384C" w:rsidRDefault="0099384C" w:rsidP="0099384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Gemini 1.5 Flash vs. 1.5 Pro split strategy</w:t>
      </w:r>
    </w:p>
    <w:p w14:paraId="1C8F24CB" w14:textId="77777777" w:rsidR="0099384C" w:rsidRPr="0099384C" w:rsidRDefault="0099384C" w:rsidP="0099384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plan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A83340C" w14:textId="77777777" w:rsidR="0099384C" w:rsidRPr="0099384C" w:rsidRDefault="0099384C" w:rsidP="0099384C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Flash: Smart Hints, Magic Polish (latency-critical, high volume)</w:t>
      </w:r>
    </w:p>
    <w:p w14:paraId="567081F5" w14:textId="77777777" w:rsidR="0099384C" w:rsidRPr="0099384C" w:rsidRDefault="0099384C" w:rsidP="0099384C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Pro: AI Tutor, Weekly Focus (can tolerate 5-7s latency, lower volume)</w:t>
      </w:r>
    </w:p>
    <w:p w14:paraId="3536666D" w14:textId="77777777" w:rsidR="0099384C" w:rsidRPr="0099384C" w:rsidRDefault="0099384C" w:rsidP="0099384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Validate latency in production. If Flash is fast enough for AI Tutor, use it to reduce costs.</w:t>
      </w:r>
    </w:p>
    <w:p w14:paraId="030435F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Recording Storage</w:t>
      </w:r>
    </w:p>
    <w:p w14:paraId="5396504B" w14:textId="77777777" w:rsidR="0099384C" w:rsidRPr="0099384C" w:rsidRDefault="0099384C" w:rsidP="0099384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Store all voice recordings indefinitely for quality improvement, or auto-delete after 30 days for privacy?</w:t>
      </w:r>
    </w:p>
    <w:p w14:paraId="48931CBF" w14:textId="77777777" w:rsidR="0099384C" w:rsidRPr="0099384C" w:rsidRDefault="0099384C" w:rsidP="0099384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EC2B183" w14:textId="77777777" w:rsidR="0099384C" w:rsidRPr="0099384C" w:rsidRDefault="0099384C" w:rsidP="0099384C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A) Store all, require explicit GDPR consent, allow user deletion anytime</w:t>
      </w:r>
    </w:p>
    <w:p w14:paraId="1E20DE89" w14:textId="77777777" w:rsidR="0099384C" w:rsidRPr="0099384C" w:rsidRDefault="0099384C" w:rsidP="0099384C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B) Auto-delete after 30 days unless user opts in to long-term storage</w:t>
      </w:r>
    </w:p>
    <w:p w14:paraId="6E05EF7B" w14:textId="77777777" w:rsidR="0099384C" w:rsidRPr="0099384C" w:rsidRDefault="0099384C" w:rsidP="0099384C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C) Never store recordings, only transcriptions</w:t>
      </w:r>
    </w:p>
    <w:p w14:paraId="74C126FC" w14:textId="77777777" w:rsidR="0099384C" w:rsidRPr="0099384C" w:rsidRDefault="0099384C" w:rsidP="0099384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Trade-off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enables quality improvement but privacy concerns. C is privacy-friendly but limits debugging.</w:t>
      </w:r>
    </w:p>
    <w:p w14:paraId="31018191" w14:textId="77777777" w:rsidR="0099384C" w:rsidRPr="0099384C" w:rsidRDefault="0099384C" w:rsidP="0099384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Legal review on GDPR/CCPA compliance. Recommendation: Start with B (30-day retention).</w:t>
      </w:r>
    </w:p>
    <w:p w14:paraId="21D4606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 Mode Scope</w:t>
      </w:r>
    </w:p>
    <w:p w14:paraId="6B84441C" w14:textId="77777777" w:rsidR="0099384C" w:rsidRPr="0099384C" w:rsidRDefault="0099384C" w:rsidP="0099384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Which features should work offline?</w:t>
      </w:r>
    </w:p>
    <w:p w14:paraId="4C35D271" w14:textId="77777777" w:rsidR="0099384C" w:rsidRPr="0099384C" w:rsidRDefault="0099384C" w:rsidP="0099384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Current plan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Flashcard review, lesson reading, vocabulary library browsing</w:t>
      </w:r>
    </w:p>
    <w:p w14:paraId="47D72506" w14:textId="77777777" w:rsidR="0099384C" w:rsidRPr="0099384C" w:rsidRDefault="0099384C" w:rsidP="0099384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Blocked offline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conversation (requires AI), hint generation, polish</w:t>
      </w:r>
    </w:p>
    <w:p w14:paraId="23B42735" w14:textId="77777777" w:rsidR="0099384C" w:rsidRPr="0099384C" w:rsidRDefault="0099384C" w:rsidP="0099384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Is offline lesson practice (static exercises, no AI feedback) valuable enough to build?</w:t>
      </w:r>
    </w:p>
    <w:p w14:paraId="5150CF6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Model Decisions</w:t>
      </w:r>
    </w:p>
    <w:p w14:paraId="24328B20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Freemium Limits</w:t>
      </w:r>
    </w:p>
    <w:p w14:paraId="42100E23" w14:textId="77777777" w:rsidR="0099384C" w:rsidRPr="0099384C" w:rsidRDefault="0099384C" w:rsidP="0099384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How many sessions/month should free tier allow?</w:t>
      </w:r>
    </w:p>
    <w:p w14:paraId="7CFB2170" w14:textId="77777777" w:rsidR="0099384C" w:rsidRPr="0099384C" w:rsidRDefault="0099384C" w:rsidP="0099384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93EC5E4" w14:textId="77777777" w:rsidR="0099384C" w:rsidRPr="0099384C" w:rsidRDefault="0099384C" w:rsidP="0099384C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A) 10 sessions/month free (forces decision by Week 2)</w:t>
      </w:r>
    </w:p>
    <w:p w14:paraId="083A8D94" w14:textId="77777777" w:rsidR="0099384C" w:rsidRPr="0099384C" w:rsidRDefault="0099384C" w:rsidP="0099384C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B) 20 sessions/month free (allows Month 1 exploration)</w:t>
      </w:r>
    </w:p>
    <w:p w14:paraId="495620C3" w14:textId="77777777" w:rsidR="0099384C" w:rsidRPr="0099384C" w:rsidRDefault="0099384C" w:rsidP="0099384C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C) Unlimited sessions, but limit scaffolding features (e.g., 10 hints/month, 20 polish uses/month)</w:t>
      </w:r>
    </w:p>
    <w:p w14:paraId="0833A2F3" w14:textId="77777777" w:rsidR="0099384C" w:rsidRPr="0099384C" w:rsidRDefault="0099384C" w:rsidP="0099384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Trade-off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Lower limit drives conversion faster but may lose users before they see value</w:t>
      </w:r>
    </w:p>
    <w:p w14:paraId="3FFEEA0B" w14:textId="77777777" w:rsidR="0099384C" w:rsidRPr="0099384C" w:rsidRDefault="0099384C" w:rsidP="0099384C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A/B test in beta. Recommendation: Start with B, monitor engagement.</w:t>
      </w:r>
    </w:p>
    <w:p w14:paraId="3165707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Pricing</w:t>
      </w:r>
    </w:p>
    <w:p w14:paraId="1B97DE6C" w14:textId="77777777" w:rsidR="0099384C" w:rsidRPr="0099384C" w:rsidRDefault="0099384C" w:rsidP="0099384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Monthly subscription price point</w:t>
      </w:r>
    </w:p>
    <w:p w14:paraId="2C3C8544" w14:textId="77777777" w:rsidR="0099384C" w:rsidRPr="0099384C" w:rsidRDefault="0099384C" w:rsidP="0099384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benchmarks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Duolingo Plus ($13/mo), Babbel ($13/mo), Premium tutors ($20-30/session)</w:t>
      </w:r>
    </w:p>
    <w:p w14:paraId="28D145BD" w14:textId="77777777" w:rsidR="0099384C" w:rsidRPr="0099384C" w:rsidRDefault="0099384C" w:rsidP="0099384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Unlimited AI practice + scaffolding + cultural coaching</w:t>
      </w:r>
    </w:p>
    <w:p w14:paraId="7F6D3ACC" w14:textId="77777777" w:rsidR="0099384C" w:rsidRPr="0099384C" w:rsidRDefault="0099384C" w:rsidP="0099384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$10/mo (aggressive undercut), $15/mo (market rate), $20/mo (premium positioning)</w:t>
      </w:r>
    </w:p>
    <w:p w14:paraId="1C75ADD4" w14:textId="77777777" w:rsidR="0099384C" w:rsidRPr="0099384C" w:rsidRDefault="0099384C" w:rsidP="0099384C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Willingness-to-pay survey during beta. Recommendation: Start at $15/mo.</w:t>
      </w:r>
    </w:p>
    <w:p w14:paraId="699A724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B2B Opportunity</w:t>
      </w:r>
    </w:p>
    <w:p w14:paraId="652027CC" w14:textId="77777777" w:rsidR="0099384C" w:rsidRPr="0099384C" w:rsidRDefault="0099384C" w:rsidP="0099384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Should we pursue corporate language training partnerships early?</w:t>
      </w:r>
    </w:p>
    <w:p w14:paraId="1DA3BAEB" w14:textId="77777777" w:rsidR="0099384C" w:rsidRPr="0099384C" w:rsidRDefault="0099384C" w:rsidP="0099384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Opportunity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Companies with Brazil operations (tech, finance, manufacturing)</w:t>
      </w:r>
    </w:p>
    <w:p w14:paraId="2D467BE0" w14:textId="77777777" w:rsidR="0099384C" w:rsidRPr="0099384C" w:rsidRDefault="0099384C" w:rsidP="0099384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Consideration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Requires sales resources, custom features (team dashboards, progress reports for managers)</w:t>
      </w:r>
    </w:p>
    <w:p w14:paraId="040B0430" w14:textId="77777777" w:rsidR="0099384C" w:rsidRPr="0099384C" w:rsidRDefault="0099384C" w:rsidP="0099384C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needed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Validate individual user traction first (1000+ active users), then pilot with 2-3 corporate partners.</w:t>
      </w:r>
    </w:p>
    <w:p w14:paraId="35AC67AD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CF27D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122134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</w:t>
      </w:r>
    </w:p>
    <w:p w14:paraId="7C909B0F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Risks</w:t>
      </w:r>
    </w:p>
    <w:p w14:paraId="5299801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Gemini API latency &gt;5 seconds, breaking user experience in voice mode</w:t>
      </w:r>
    </w:p>
    <w:p w14:paraId="65D4C781" w14:textId="77777777" w:rsidR="0099384C" w:rsidRPr="0099384C" w:rsidRDefault="0099384C" w:rsidP="0099384C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Implement aggressive timeout (4 seconds), fallback to cached generic hints if API slow</w:t>
      </w:r>
    </w:p>
    <w:p w14:paraId="2EF67A14" w14:textId="77777777" w:rsidR="0099384C" w:rsidRPr="0099384C" w:rsidRDefault="0099384C" w:rsidP="0099384C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Track P95 latency, alert if &gt;5s for 5 consecutive requests</w:t>
      </w:r>
    </w:p>
    <w:p w14:paraId="40B61F6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Whisper STT accuracy &lt;80% for accented English speakers</w:t>
      </w:r>
    </w:p>
    <w:p w14:paraId="25E010A8" w14:textId="77777777" w:rsidR="0099384C" w:rsidRPr="0099384C" w:rsidRDefault="0099384C" w:rsidP="0099384C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Offer Google Cloud STT as alternative, let user choose provider in settings</w:t>
      </w:r>
    </w:p>
    <w:p w14:paraId="1FEBCD22" w14:textId="77777777" w:rsidR="0099384C" w:rsidRPr="0099384C" w:rsidRDefault="0099384C" w:rsidP="0099384C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Beta test with diverse accent profiles (Indian, Chinese, Spanish-accented English)</w:t>
      </w:r>
    </w:p>
    <w:p w14:paraId="34294B7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ElevenLabs TTS sounds robotic or unnatural</w:t>
      </w:r>
    </w:p>
    <w:p w14:paraId="2F421F2E" w14:textId="77777777" w:rsidR="0099384C" w:rsidRPr="0099384C" w:rsidRDefault="0099384C" w:rsidP="0099384C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Record sample conversations, A/B test against Google Cloud TTS Journey voices</w:t>
      </w:r>
    </w:p>
    <w:p w14:paraId="16B2EB99" w14:textId="77777777" w:rsidR="0099384C" w:rsidRPr="0099384C" w:rsidRDefault="0099384C" w:rsidP="0099384C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Fallback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Allow user to switch TTS provider in settings</w:t>
      </w:r>
    </w:p>
    <w:p w14:paraId="690515C9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Database performance degrades at scale (10k+ users)</w:t>
      </w:r>
    </w:p>
    <w:p w14:paraId="0321AB9F" w14:textId="77777777" w:rsidR="0099384C" w:rsidRPr="0099384C" w:rsidRDefault="0099384C" w:rsidP="0099384C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Add database indexes on all foreign keys, implement query caching with Redis</w:t>
      </w:r>
    </w:p>
    <w:p w14:paraId="3DC19FF2" w14:textId="77777777" w:rsidR="0099384C" w:rsidRPr="0099384C" w:rsidRDefault="0099384C" w:rsidP="0099384C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Monitoring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Track query execution time, optimize slow queries (&gt;100ms)</w:t>
      </w:r>
    </w:p>
    <w:p w14:paraId="4821CEB3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Risks</w:t>
      </w:r>
    </w:p>
    <w:p w14:paraId="540373F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 become over-reliant on scaffolding, don't achieve independence</w:t>
      </w:r>
    </w:p>
    <w:p w14:paraId="23844A0F" w14:textId="77777777" w:rsidR="0099384C" w:rsidRPr="0099384C" w:rsidRDefault="0099384C" w:rsidP="0099384C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Track hint dependency over time, show users their progress toward independence</w:t>
      </w:r>
    </w:p>
    <w:p w14:paraId="2519E2F0" w14:textId="77777777" w:rsidR="0099384C" w:rsidRPr="0099384C" w:rsidRDefault="0099384C" w:rsidP="0099384C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Intervention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After 60 days, suggest "Challenge Mode" (no hints/polish) for confidence building</w:t>
      </w:r>
    </w:p>
    <w:p w14:paraId="6D23E19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Tutor explanations are too complex or use jargon, confusing users</w:t>
      </w:r>
    </w:p>
    <w:p w14:paraId="14920D83" w14:textId="77777777" w:rsidR="0099384C" w:rsidRPr="0099384C" w:rsidRDefault="0099384C" w:rsidP="0099384C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Implement user rating system (helpful/unclear), iterate on prompts based on feedback</w:t>
      </w:r>
    </w:p>
    <w:p w14:paraId="421D2226" w14:textId="77777777" w:rsidR="0099384C" w:rsidRPr="0099384C" w:rsidRDefault="0099384C" w:rsidP="0099384C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Manual review of 50 explanations per week, rewrite prompts if &lt;75% helpful rating</w:t>
      </w:r>
    </w:p>
    <w:p w14:paraId="72B3D12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Cultural alerts create anxiety or over-complicate interaction</w:t>
      </w:r>
    </w:p>
    <w:p w14:paraId="776CFFEB" w14:textId="77777777" w:rsidR="0099384C" w:rsidRPr="0099384C" w:rsidRDefault="0099384C" w:rsidP="0099384C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Only flag severe cultural gaffes (rude phrasing), allow users to disable alerts in settings</w:t>
      </w:r>
    </w:p>
    <w:p w14:paraId="2BA2C05A" w14:textId="77777777" w:rsidR="0099384C" w:rsidRPr="0099384C" w:rsidRDefault="0099384C" w:rsidP="0099384C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Beta user feedback on alert frequency and usefulness</w:t>
      </w:r>
    </w:p>
    <w:p w14:paraId="1DB9F86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Magic Polish makes users lazy, they type in English and rely on translation</w:t>
      </w:r>
    </w:p>
    <w:p w14:paraId="027BCB6F" w14:textId="77777777" w:rsidR="0099384C" w:rsidRPr="0099384C" w:rsidRDefault="0099384C" w:rsidP="0099384C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Track if user types primarily in English vs. Portuguese, nudge toward Portuguese with gamification</w:t>
      </w:r>
    </w:p>
    <w:p w14:paraId="62381B64" w14:textId="77777777" w:rsidR="0099384C" w:rsidRPr="0099384C" w:rsidRDefault="0099384C" w:rsidP="0099384C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Gamification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"Portuguese Streak" badge for typing 5 consecutive messages in Portuguese without polish</w:t>
      </w:r>
    </w:p>
    <w:p w14:paraId="1D7FC2C5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Risks</w:t>
      </w:r>
    </w:p>
    <w:p w14:paraId="495FB83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Free tier users never convert to paid</w:t>
      </w:r>
    </w:p>
    <w:p w14:paraId="782AD5BE" w14:textId="77777777" w:rsidR="0099384C" w:rsidRPr="0099384C" w:rsidRDefault="0099384C" w:rsidP="0099384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Gate advanced features (unlimited hints, AI Tutor) behind paywall after 10 uses</w:t>
      </w:r>
    </w:p>
    <w:p w14:paraId="1E56C9F8" w14:textId="77777777" w:rsidR="0099384C" w:rsidRPr="0099384C" w:rsidRDefault="0099384C" w:rsidP="0099384C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A/B test conversion rates with different limits (10 vs. 20 vs. unlimited free uses)</w:t>
      </w:r>
    </w:p>
    <w:p w14:paraId="028EF0C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Churn after 30 days due to lack of long-term engagement</w:t>
      </w:r>
    </w:p>
    <w:p w14:paraId="40B8F424" w14:textId="77777777" w:rsidR="0099384C" w:rsidRPr="0099384C" w:rsidRDefault="0099384C" w:rsidP="0099384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Introduce social features (leaderboards, study groups) to build community</w:t>
      </w:r>
    </w:p>
    <w:p w14:paraId="127AD2BD" w14:textId="77777777" w:rsidR="0099384C" w:rsidRPr="0099384C" w:rsidRDefault="0099384C" w:rsidP="0099384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 tactics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Weekly progress emails, milestone celebrations, exclusive content for long-term users</w:t>
      </w:r>
    </w:p>
    <w:p w14:paraId="0CF355F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Competitors (Duolingo, Babbel) copy scaffolding features</w:t>
      </w:r>
    </w:p>
    <w:p w14:paraId="6E36564C" w14:textId="77777777" w:rsidR="0099384C" w:rsidRPr="0099384C" w:rsidRDefault="0099384C" w:rsidP="0099384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Defense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Build proprietary dataset of common mistakes by English speakers learning Portuguese</w:t>
      </w:r>
    </w:p>
    <w:p w14:paraId="359992D4" w14:textId="77777777" w:rsidR="0099384C" w:rsidRPr="0099384C" w:rsidRDefault="0099384C" w:rsidP="0099384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Moat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Deep cultural coaching and business-specific scenarios are hard to replicate</w:t>
      </w:r>
    </w:p>
    <w:p w14:paraId="5FA2942C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426D0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1B4EEC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61AFA600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Glossary</w:t>
      </w:r>
    </w:p>
    <w:p w14:paraId="2A8027FE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Scaffolding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Pedagogical approach providing temporary support that's gradually removed as learner gains competence</w:t>
      </w:r>
    </w:p>
    <w:p w14:paraId="118AF48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 Freeze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Anxiety-induced inability to recall vocabulary/grammar during real-time conversation</w:t>
      </w:r>
    </w:p>
    <w:p w14:paraId="1AD3637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Intermediate Plateau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Common learning stage where progress stalls despite passive comprehension improving</w:t>
      </w:r>
    </w:p>
    <w:p w14:paraId="3A9B9B3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Pinglish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Code-switching phenomenon where learners mix Portuguese and English words in same sentence</w:t>
      </w:r>
    </w:p>
    <w:p w14:paraId="7E9E04F6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SM-2 Algorithm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SuperMemo 2 spaced repetition algorithm for optimizing review intervals</w:t>
      </w:r>
    </w:p>
    <w:p w14:paraId="0F3140D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CEFR Levels (A1-C2)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Common European Framework of Reference for language proficiency</w:t>
      </w:r>
    </w:p>
    <w:p w14:paraId="6F921C8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Subjunctive Mood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Grammatical mood expressing uncertainty, wishes, emotions (critical in Portuguese)</w:t>
      </w:r>
    </w:p>
    <w:p w14:paraId="535E24E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Clitic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Unstressed pronoun attached to verb (e.g., "Deu-me" vs. "Me deu")</w:t>
      </w:r>
    </w:p>
    <w:p w14:paraId="5DBA063C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Long-Context Window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Ability to process 1M tokens in single request, enabling entire user history inclusion</w:t>
      </w:r>
    </w:p>
    <w:p w14:paraId="448E099B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E8D44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136909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Analysis (Updated)</w:t>
      </w:r>
    </w:p>
    <w:p w14:paraId="3BB13D0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Duolingo</w:t>
      </w:r>
    </w:p>
    <w:p w14:paraId="19804A88" w14:textId="77777777" w:rsidR="0099384C" w:rsidRPr="0099384C" w:rsidRDefault="0099384C" w:rsidP="0099384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Gamification, large user base, free tier, mobile-first</w:t>
      </w:r>
    </w:p>
    <w:p w14:paraId="69B81454" w14:textId="77777777" w:rsidR="0099384C" w:rsidRPr="0099384C" w:rsidRDefault="0099384C" w:rsidP="0099384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Rigid lesson structure, no real conversation practice, generic scenarios</w:t>
      </w:r>
    </w:p>
    <w:p w14:paraId="55F0BAF3" w14:textId="77777777" w:rsidR="0099384C" w:rsidRPr="0099384C" w:rsidRDefault="0099384C" w:rsidP="0099384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AI conversation with scaffolding, business-specific content, cultural coaching</w:t>
      </w:r>
    </w:p>
    <w:p w14:paraId="0F40CD5A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Babbel</w:t>
      </w:r>
    </w:p>
    <w:p w14:paraId="4412BDB4" w14:textId="77777777" w:rsidR="0099384C" w:rsidRPr="0099384C" w:rsidRDefault="0099384C" w:rsidP="0099384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Structured curriculum, speech recognition, some business courses</w:t>
      </w:r>
    </w:p>
    <w:p w14:paraId="1E046B39" w14:textId="77777777" w:rsidR="0099384C" w:rsidRPr="0099384C" w:rsidRDefault="0099384C" w:rsidP="0099384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($13/mo), repetitive exercises, limited AI interaction</w:t>
      </w:r>
    </w:p>
    <w:p w14:paraId="2A923277" w14:textId="77777777" w:rsidR="0099384C" w:rsidRPr="0099384C" w:rsidRDefault="0099384C" w:rsidP="0099384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Advanced AI (Gemini) for natural conversations, Magic Polish for writing, deeper cultural insights</w:t>
      </w:r>
    </w:p>
    <w:p w14:paraId="45A6C104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Pimsleur</w:t>
      </w:r>
    </w:p>
    <w:p w14:paraId="2947A2BA" w14:textId="77777777" w:rsidR="0099384C" w:rsidRPr="0099384C" w:rsidRDefault="0099384C" w:rsidP="0099384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Audio-focused, emphasis on speaking, proven method</w:t>
      </w:r>
    </w:p>
    <w:p w14:paraId="3C3A7F1B" w14:textId="77777777" w:rsidR="0099384C" w:rsidRPr="0099384C" w:rsidRDefault="0099384C" w:rsidP="0099384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Very expensive ($20/mo), no writing practice, dated UI, no AI</w:t>
      </w:r>
    </w:p>
    <w:p w14:paraId="2B2AF7DE" w14:textId="77777777" w:rsidR="0099384C" w:rsidRPr="0099384C" w:rsidRDefault="0099384C" w:rsidP="0099384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conversation partner 24/7, text practice included, modern UX, scaffolding features</w:t>
      </w:r>
    </w:p>
    <w:p w14:paraId="2A73B6F2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iTalki (Human Tutors)</w:t>
      </w:r>
    </w:p>
    <w:p w14:paraId="343E3DB4" w14:textId="77777777" w:rsidR="0099384C" w:rsidRPr="0099384C" w:rsidRDefault="0099384C" w:rsidP="0099384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Real human conversation, authentic cultural immersion, personalized feedback</w:t>
      </w:r>
    </w:p>
    <w:p w14:paraId="52D1E96C" w14:textId="77777777" w:rsidR="0099384C" w:rsidRPr="0099384C" w:rsidRDefault="0099384C" w:rsidP="0099384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($10-30/hour), scheduling friction, inconsistent tutor quality, high-pressure</w:t>
      </w:r>
    </w:p>
    <w:p w14:paraId="59F4B591" w14:textId="77777777" w:rsidR="0099384C" w:rsidRPr="0099384C" w:rsidRDefault="0099384C" w:rsidP="0099384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Unlimited AI practice at fraction of cost, no scheduling, consistent quality, Smart Hints reduce pressure</w:t>
      </w:r>
    </w:p>
    <w:p w14:paraId="1BE653A5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Rosetta Stone</w:t>
      </w:r>
    </w:p>
    <w:p w14:paraId="6E239DDB" w14:textId="77777777" w:rsidR="0099384C" w:rsidRPr="0099384C" w:rsidRDefault="0099384C" w:rsidP="0099384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Brand recognition, immersive method</w:t>
      </w:r>
    </w:p>
    <w:p w14:paraId="676BCE3F" w14:textId="77777777" w:rsidR="0099384C" w:rsidRPr="0099384C" w:rsidRDefault="0099384C" w:rsidP="0099384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Weaknesses: Very expensive ($36/mo), slow pacing, limited business content, no AI</w:t>
      </w:r>
    </w:p>
    <w:p w14:paraId="2DD4321C" w14:textId="77777777" w:rsidR="0099384C" w:rsidRPr="0099384C" w:rsidRDefault="0099384C" w:rsidP="0099384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Faster progression for busy professionals, AI-powered, business scenarios, scaffolding for intermediate plateau</w:t>
      </w:r>
    </w:p>
    <w:p w14:paraId="4093333D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ChatGPT for Language Learning (DIY)</w:t>
      </w:r>
    </w:p>
    <w:p w14:paraId="6A21878B" w14:textId="77777777" w:rsidR="0099384C" w:rsidRPr="0099384C" w:rsidRDefault="0099384C" w:rsidP="0099384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Free (or $20/mo for Plus), flexible, can simulate conversations</w:t>
      </w:r>
    </w:p>
    <w:p w14:paraId="2359DE47" w14:textId="77777777" w:rsidR="0099384C" w:rsidRPr="0099384C" w:rsidRDefault="0099384C" w:rsidP="0099384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No structured curriculum, no progress tracking, no spaced repetition, generic corrections</w:t>
      </w:r>
    </w:p>
    <w:p w14:paraId="49B10A28" w14:textId="77777777" w:rsidR="0099384C" w:rsidRPr="0099384C" w:rsidRDefault="0099384C" w:rsidP="0099384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Differentiator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Purpose-built for Portuguese learning with cultural context, structured progress system, spaced repetition, Smart Hints and Magic Polish features</w:t>
      </w:r>
    </w:p>
    <w:p w14:paraId="27DF7B7F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50D97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917E3E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3FA4F8D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 Learning Research</w:t>
      </w:r>
    </w:p>
    <w:p w14:paraId="36EA8A7F" w14:textId="77777777" w:rsidR="0099384C" w:rsidRPr="0099384C" w:rsidRDefault="0099384C" w:rsidP="0099384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Krashen's Input Hypothesis (comprehensible input drives acquisition)</w:t>
      </w:r>
    </w:p>
    <w:p w14:paraId="5ED00DCA" w14:textId="77777777" w:rsidR="0099384C" w:rsidRPr="0099384C" w:rsidRDefault="0099384C" w:rsidP="0099384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Vygotsky's Zone of Proximal Development (scaffolding theory foundation)</w:t>
      </w:r>
    </w:p>
    <w:p w14:paraId="6EADEE8C" w14:textId="77777777" w:rsidR="0099384C" w:rsidRPr="0099384C" w:rsidRDefault="0099384C" w:rsidP="0099384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Hypothesis (speaking practice critical for fluency)</w:t>
      </w:r>
    </w:p>
    <w:p w14:paraId="21A56DD8" w14:textId="77777777" w:rsidR="0099384C" w:rsidRPr="0099384C" w:rsidRDefault="0099384C" w:rsidP="0099384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(Ebbinghaus forgetting curve, SM-2 algorithm)</w:t>
      </w:r>
    </w:p>
    <w:p w14:paraId="6273AA0B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Portuguese Language Resources</w:t>
      </w:r>
    </w:p>
    <w:p w14:paraId="0A4F5924" w14:textId="77777777" w:rsidR="0099384C" w:rsidRPr="0099384C" w:rsidRDefault="0099384C" w:rsidP="0099384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"Ponto de Encontro" textbook (Brazilian Portuguese grammar)</w:t>
      </w:r>
    </w:p>
    <w:p w14:paraId="211B7832" w14:textId="77777777" w:rsidR="0099384C" w:rsidRPr="0099384C" w:rsidRDefault="0099384C" w:rsidP="0099384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Dicionário Informal (Brazilian slang dictionary)</w:t>
      </w:r>
    </w:p>
    <w:p w14:paraId="35DEDFE5" w14:textId="77777777" w:rsidR="0099384C" w:rsidRPr="0099384C" w:rsidRDefault="0099384C" w:rsidP="0099384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Portuguese etiquette guides</w:t>
      </w:r>
    </w:p>
    <w:p w14:paraId="424023D7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Documentation</w:t>
      </w:r>
    </w:p>
    <w:p w14:paraId="31ABCC2B" w14:textId="77777777" w:rsidR="0099384C" w:rsidRPr="0099384C" w:rsidRDefault="0099384C" w:rsidP="0099384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Gemini API: </w:t>
      </w:r>
      <w:hyperlink r:id="rId11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https://ai.google.dev/docs</w:t>
        </w:r>
      </w:hyperlink>
    </w:p>
    <w:p w14:paraId="26C45807" w14:textId="77777777" w:rsidR="0099384C" w:rsidRPr="0099384C" w:rsidRDefault="0099384C" w:rsidP="0099384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Whisper API: </w:t>
      </w:r>
      <w:hyperlink r:id="rId12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https://platform.openai.com/docs/guides/speech-to-text</w:t>
        </w:r>
      </w:hyperlink>
    </w:p>
    <w:p w14:paraId="5571C62E" w14:textId="77777777" w:rsidR="0099384C" w:rsidRPr="0099384C" w:rsidRDefault="0099384C" w:rsidP="0099384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ElevenLabs: </w:t>
      </w:r>
      <w:hyperlink r:id="rId13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https://elevenlabs.io/docs</w:t>
        </w:r>
      </w:hyperlink>
    </w:p>
    <w:p w14:paraId="08CCB10D" w14:textId="77777777" w:rsidR="0099384C" w:rsidRPr="0099384C" w:rsidRDefault="0099384C" w:rsidP="0099384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React Native: </w:t>
      </w:r>
      <w:hyperlink r:id="rId14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https://reactnative.dev/docs</w:t>
        </w:r>
      </w:hyperlink>
    </w:p>
    <w:p w14:paraId="2FB0E723" w14:textId="77777777" w:rsidR="0099384C" w:rsidRPr="0099384C" w:rsidRDefault="0099384C" w:rsidP="0099384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PostgreSQL: </w:t>
      </w:r>
      <w:hyperlink r:id="rId15" w:history="1">
        <w:r w:rsidRPr="0099384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https://www.postgresql.org/docs</w:t>
        </w:r>
      </w:hyperlink>
    </w:p>
    <w:p w14:paraId="309FF206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3F162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148E86" w14:textId="77777777" w:rsidR="0099384C" w:rsidRPr="0099384C" w:rsidRDefault="0099384C" w:rsidP="0099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46AC62F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Immediate Actions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(Week 1):</w:t>
      </w:r>
    </w:p>
    <w:p w14:paraId="5E5CEDED" w14:textId="77777777" w:rsidR="0099384C" w:rsidRPr="0099384C" w:rsidRDefault="0099384C" w:rsidP="0099384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 &amp; approve this PRD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stakeholders</w:t>
      </w:r>
    </w:p>
    <w:p w14:paraId="2E209249" w14:textId="77777777" w:rsidR="0099384C" w:rsidRPr="0099384C" w:rsidRDefault="0099384C" w:rsidP="0099384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Assemble development team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298D7A8" w14:textId="77777777" w:rsidR="0099384C" w:rsidRPr="0099384C" w:rsidRDefault="0099384C" w:rsidP="0099384C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Senior Backend Engineer (Node.js, PostgreSQL, Gemini API integration)</w:t>
      </w:r>
    </w:p>
    <w:p w14:paraId="2C961968" w14:textId="77777777" w:rsidR="0099384C" w:rsidRPr="0099384C" w:rsidRDefault="0099384C" w:rsidP="0099384C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1 Senior Mobile Engineer (React Native, iOS/Android)</w:t>
      </w:r>
    </w:p>
    <w:p w14:paraId="1559684D" w14:textId="77777777" w:rsidR="0099384C" w:rsidRPr="0099384C" w:rsidRDefault="0099384C" w:rsidP="0099384C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Frontend Engineer (React, web app)</w:t>
      </w:r>
    </w:p>
    <w:p w14:paraId="22030A52" w14:textId="77777777" w:rsidR="0099384C" w:rsidRPr="0099384C" w:rsidRDefault="0099384C" w:rsidP="0099384C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Product Designer (UI/UX, user research)</w:t>
      </w:r>
    </w:p>
    <w:p w14:paraId="69AFB60A" w14:textId="77777777" w:rsidR="0099384C" w:rsidRPr="0099384C" w:rsidRDefault="0099384C" w:rsidP="0099384C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Content Creator (Brazilian Portuguese native, lesson/scenario writing)</w:t>
      </w:r>
    </w:p>
    <w:p w14:paraId="14E79E10" w14:textId="77777777" w:rsidR="0099384C" w:rsidRPr="0099384C" w:rsidRDefault="0099384C" w:rsidP="0099384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up project management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(Linear or GitHub Projects)</w:t>
      </w:r>
    </w:p>
    <w:p w14:paraId="14A78C07" w14:textId="77777777" w:rsidR="0099384C" w:rsidRPr="0099384C" w:rsidRDefault="0099384C" w:rsidP="0099384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technical architecture document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(detailed service breakdown, API contracts)</w:t>
      </w:r>
    </w:p>
    <w:p w14:paraId="7AB3B591" w14:textId="77777777" w:rsidR="0099384C" w:rsidRPr="0099384C" w:rsidRDefault="0099384C" w:rsidP="0099384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up development environment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(repo, CI/CD, staging environment)</w:t>
      </w:r>
    </w:p>
    <w:p w14:paraId="5B497163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2-3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Begin Phase 1 (Infrastructure &amp; Core Backend) 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4-5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Voice Practice MVP </w:t>
      </w: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6-9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Scaffolding Features (Smart Hints, Magic Polish, AI Tutor)</w:t>
      </w:r>
    </w:p>
    <w:p w14:paraId="2B8FCA98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Stakeholder Reviews</w:t>
      </w: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First Friday of each month, review progress against roadmap, adjust priorities based on learnings.</w:t>
      </w:r>
    </w:p>
    <w:p w14:paraId="465BE4B6" w14:textId="77777777" w:rsidR="0099384C" w:rsidRPr="0099384C" w:rsidRDefault="00BD6595" w:rsidP="009938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595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C5969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61FC7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of PRD v2.0</w:t>
      </w:r>
    </w:p>
    <w:p w14:paraId="202080EF" w14:textId="77777777" w:rsidR="0099384C" w:rsidRPr="0099384C" w:rsidRDefault="0099384C" w:rsidP="00993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8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PRD is production-ready and incorporates the sophisticated scaffolding concepts from v2.0 while maintaining the comprehensive structure and detail of v1.0. Ready for technical architecture design and development kickoff.</w:t>
      </w:r>
    </w:p>
    <w:p w14:paraId="0570F6A8" w14:textId="77777777" w:rsidR="00CE7194" w:rsidRPr="004D55FB" w:rsidRDefault="00CE7194">
      <w:pPr>
        <w:rPr>
          <w:rFonts w:ascii="Calibri" w:hAnsi="Calibri" w:cs="Calibri"/>
        </w:rPr>
      </w:pPr>
    </w:p>
    <w:sectPr w:rsidR="00CE7194" w:rsidRPr="004D55FB" w:rsidSect="004D55FB">
      <w:headerReference w:type="default" r:id="rId16"/>
      <w:footerReference w:type="default" r:id="rId17"/>
      <w:pgSz w:w="12240" w:h="15840"/>
      <w:pgMar w:top="1440" w:right="1440" w:bottom="1440" w:left="1440" w:header="57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C978" w14:textId="77777777" w:rsidR="00BD6595" w:rsidRDefault="00BD6595" w:rsidP="004D55FB">
      <w:pPr>
        <w:spacing w:after="0" w:line="240" w:lineRule="auto"/>
      </w:pPr>
      <w:r>
        <w:separator/>
      </w:r>
    </w:p>
  </w:endnote>
  <w:endnote w:type="continuationSeparator" w:id="0">
    <w:p w14:paraId="7B8234FF" w14:textId="77777777" w:rsidR="00BD6595" w:rsidRDefault="00BD6595" w:rsidP="004D5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3545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4CD05" w14:textId="77777777" w:rsidR="004D55FB" w:rsidRDefault="004D55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A0C84" w14:textId="77777777" w:rsidR="004D55FB" w:rsidRDefault="004D5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39B0" w14:textId="77777777" w:rsidR="00BD6595" w:rsidRDefault="00BD6595" w:rsidP="004D55FB">
      <w:pPr>
        <w:spacing w:after="0" w:line="240" w:lineRule="auto"/>
      </w:pPr>
      <w:r>
        <w:separator/>
      </w:r>
    </w:p>
  </w:footnote>
  <w:footnote w:type="continuationSeparator" w:id="0">
    <w:p w14:paraId="5CDD50DB" w14:textId="77777777" w:rsidR="00BD6595" w:rsidRDefault="00BD6595" w:rsidP="004D5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5C434" w14:textId="77777777" w:rsidR="004D55FB" w:rsidRDefault="004D55FB" w:rsidP="004D55FB">
    <w:pPr>
      <w:pStyle w:val="Header"/>
      <w:jc w:val="center"/>
    </w:pPr>
    <w:r>
      <w:rPr>
        <w:noProof/>
      </w:rPr>
      <w:drawing>
        <wp:inline distT="0" distB="0" distL="0" distR="0" wp14:anchorId="5DEA24B0" wp14:editId="7A8E53D8">
          <wp:extent cx="1431782" cy="449580"/>
          <wp:effectExtent l="0" t="0" r="0" b="7620"/>
          <wp:docPr id="214787357" name="Picture 1" descr="A group of colorful objects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787357" name="Picture 1" descr="A group of colorful objects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452" cy="4545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6B"/>
    <w:multiLevelType w:val="multilevel"/>
    <w:tmpl w:val="16B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0A6"/>
    <w:multiLevelType w:val="multilevel"/>
    <w:tmpl w:val="907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F2511"/>
    <w:multiLevelType w:val="multilevel"/>
    <w:tmpl w:val="65A8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20D1B"/>
    <w:multiLevelType w:val="multilevel"/>
    <w:tmpl w:val="DCA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A69A1"/>
    <w:multiLevelType w:val="multilevel"/>
    <w:tmpl w:val="02E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848B1"/>
    <w:multiLevelType w:val="multilevel"/>
    <w:tmpl w:val="099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A64AB"/>
    <w:multiLevelType w:val="multilevel"/>
    <w:tmpl w:val="6FE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A2DC4"/>
    <w:multiLevelType w:val="multilevel"/>
    <w:tmpl w:val="FD2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B0E59"/>
    <w:multiLevelType w:val="multilevel"/>
    <w:tmpl w:val="534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D79A1"/>
    <w:multiLevelType w:val="multilevel"/>
    <w:tmpl w:val="C50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5F0A"/>
    <w:multiLevelType w:val="multilevel"/>
    <w:tmpl w:val="7C8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C203A"/>
    <w:multiLevelType w:val="multilevel"/>
    <w:tmpl w:val="F54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C51ED"/>
    <w:multiLevelType w:val="multilevel"/>
    <w:tmpl w:val="893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016511"/>
    <w:multiLevelType w:val="multilevel"/>
    <w:tmpl w:val="2DF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B68F3"/>
    <w:multiLevelType w:val="multilevel"/>
    <w:tmpl w:val="DA6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806A9"/>
    <w:multiLevelType w:val="multilevel"/>
    <w:tmpl w:val="7BA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91A"/>
    <w:multiLevelType w:val="multilevel"/>
    <w:tmpl w:val="BD6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04487"/>
    <w:multiLevelType w:val="multilevel"/>
    <w:tmpl w:val="6E9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150FB"/>
    <w:multiLevelType w:val="multilevel"/>
    <w:tmpl w:val="043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87793B"/>
    <w:multiLevelType w:val="multilevel"/>
    <w:tmpl w:val="1FC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40AAD"/>
    <w:multiLevelType w:val="multilevel"/>
    <w:tmpl w:val="765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9351B"/>
    <w:multiLevelType w:val="multilevel"/>
    <w:tmpl w:val="F3D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81430"/>
    <w:multiLevelType w:val="multilevel"/>
    <w:tmpl w:val="371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4608E"/>
    <w:multiLevelType w:val="multilevel"/>
    <w:tmpl w:val="DFB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DE4C41"/>
    <w:multiLevelType w:val="multilevel"/>
    <w:tmpl w:val="1C2C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EA0E92"/>
    <w:multiLevelType w:val="multilevel"/>
    <w:tmpl w:val="459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FA042E"/>
    <w:multiLevelType w:val="multilevel"/>
    <w:tmpl w:val="228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504524"/>
    <w:multiLevelType w:val="multilevel"/>
    <w:tmpl w:val="6C8E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7B2674"/>
    <w:multiLevelType w:val="multilevel"/>
    <w:tmpl w:val="F91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695142"/>
    <w:multiLevelType w:val="multilevel"/>
    <w:tmpl w:val="4EB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A07708"/>
    <w:multiLevelType w:val="multilevel"/>
    <w:tmpl w:val="92C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60859"/>
    <w:multiLevelType w:val="multilevel"/>
    <w:tmpl w:val="DA8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D60D2"/>
    <w:multiLevelType w:val="multilevel"/>
    <w:tmpl w:val="415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B61511"/>
    <w:multiLevelType w:val="multilevel"/>
    <w:tmpl w:val="CCE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E7692"/>
    <w:multiLevelType w:val="multilevel"/>
    <w:tmpl w:val="0EF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6222B"/>
    <w:multiLevelType w:val="multilevel"/>
    <w:tmpl w:val="1E2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AD1A0F"/>
    <w:multiLevelType w:val="multilevel"/>
    <w:tmpl w:val="CEA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096449"/>
    <w:multiLevelType w:val="multilevel"/>
    <w:tmpl w:val="FBE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123DBC"/>
    <w:multiLevelType w:val="multilevel"/>
    <w:tmpl w:val="4DF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664E78"/>
    <w:multiLevelType w:val="multilevel"/>
    <w:tmpl w:val="2DB6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9095C"/>
    <w:multiLevelType w:val="multilevel"/>
    <w:tmpl w:val="948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804C4"/>
    <w:multiLevelType w:val="multilevel"/>
    <w:tmpl w:val="07A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15D75"/>
    <w:multiLevelType w:val="multilevel"/>
    <w:tmpl w:val="3CD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085594"/>
    <w:multiLevelType w:val="multilevel"/>
    <w:tmpl w:val="D35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56B4D"/>
    <w:multiLevelType w:val="multilevel"/>
    <w:tmpl w:val="60D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2A6E64"/>
    <w:multiLevelType w:val="multilevel"/>
    <w:tmpl w:val="6B0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36231E"/>
    <w:multiLevelType w:val="multilevel"/>
    <w:tmpl w:val="CD7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362C0"/>
    <w:multiLevelType w:val="multilevel"/>
    <w:tmpl w:val="677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752B59"/>
    <w:multiLevelType w:val="multilevel"/>
    <w:tmpl w:val="7CF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792E3E"/>
    <w:multiLevelType w:val="multilevel"/>
    <w:tmpl w:val="6FE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BC4A51"/>
    <w:multiLevelType w:val="multilevel"/>
    <w:tmpl w:val="869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732B18"/>
    <w:multiLevelType w:val="multilevel"/>
    <w:tmpl w:val="FD6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20EC3"/>
    <w:multiLevelType w:val="multilevel"/>
    <w:tmpl w:val="1F4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2C483C"/>
    <w:multiLevelType w:val="multilevel"/>
    <w:tmpl w:val="B3C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0C79DF"/>
    <w:multiLevelType w:val="multilevel"/>
    <w:tmpl w:val="6C30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642B7E"/>
    <w:multiLevelType w:val="multilevel"/>
    <w:tmpl w:val="5F4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552648"/>
    <w:multiLevelType w:val="multilevel"/>
    <w:tmpl w:val="C60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B4B42"/>
    <w:multiLevelType w:val="multilevel"/>
    <w:tmpl w:val="CE7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A7101"/>
    <w:multiLevelType w:val="multilevel"/>
    <w:tmpl w:val="203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A50BD2"/>
    <w:multiLevelType w:val="multilevel"/>
    <w:tmpl w:val="4C0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A5928"/>
    <w:multiLevelType w:val="multilevel"/>
    <w:tmpl w:val="1EA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302398"/>
    <w:multiLevelType w:val="multilevel"/>
    <w:tmpl w:val="8A9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E0FC5"/>
    <w:multiLevelType w:val="multilevel"/>
    <w:tmpl w:val="545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840114"/>
    <w:multiLevelType w:val="multilevel"/>
    <w:tmpl w:val="FD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4836D0"/>
    <w:multiLevelType w:val="multilevel"/>
    <w:tmpl w:val="ECD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2E26B2"/>
    <w:multiLevelType w:val="multilevel"/>
    <w:tmpl w:val="50C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056942"/>
    <w:multiLevelType w:val="multilevel"/>
    <w:tmpl w:val="CD9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9B4846"/>
    <w:multiLevelType w:val="multilevel"/>
    <w:tmpl w:val="B5C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42D0E"/>
    <w:multiLevelType w:val="multilevel"/>
    <w:tmpl w:val="5AC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734A65"/>
    <w:multiLevelType w:val="multilevel"/>
    <w:tmpl w:val="782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ED7ED0"/>
    <w:multiLevelType w:val="multilevel"/>
    <w:tmpl w:val="903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8725CC"/>
    <w:multiLevelType w:val="multilevel"/>
    <w:tmpl w:val="84A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37664A"/>
    <w:multiLevelType w:val="multilevel"/>
    <w:tmpl w:val="E9D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1377AB"/>
    <w:multiLevelType w:val="multilevel"/>
    <w:tmpl w:val="40F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A84E06"/>
    <w:multiLevelType w:val="multilevel"/>
    <w:tmpl w:val="24D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B0537A"/>
    <w:multiLevelType w:val="multilevel"/>
    <w:tmpl w:val="58C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9F6D7B"/>
    <w:multiLevelType w:val="multilevel"/>
    <w:tmpl w:val="C18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E0326F"/>
    <w:multiLevelType w:val="multilevel"/>
    <w:tmpl w:val="FA0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25034F"/>
    <w:multiLevelType w:val="multilevel"/>
    <w:tmpl w:val="229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D55C38"/>
    <w:multiLevelType w:val="multilevel"/>
    <w:tmpl w:val="12F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2F53C4"/>
    <w:multiLevelType w:val="multilevel"/>
    <w:tmpl w:val="B79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3369F6"/>
    <w:multiLevelType w:val="multilevel"/>
    <w:tmpl w:val="7A6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7436B7"/>
    <w:multiLevelType w:val="multilevel"/>
    <w:tmpl w:val="B52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E212C6"/>
    <w:multiLevelType w:val="multilevel"/>
    <w:tmpl w:val="DE3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804845"/>
    <w:multiLevelType w:val="multilevel"/>
    <w:tmpl w:val="966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D92324"/>
    <w:multiLevelType w:val="multilevel"/>
    <w:tmpl w:val="C0C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8C69D5"/>
    <w:multiLevelType w:val="multilevel"/>
    <w:tmpl w:val="AE94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F246A4"/>
    <w:multiLevelType w:val="multilevel"/>
    <w:tmpl w:val="A27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F25661"/>
    <w:multiLevelType w:val="multilevel"/>
    <w:tmpl w:val="133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057ADA"/>
    <w:multiLevelType w:val="multilevel"/>
    <w:tmpl w:val="961E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6425FF"/>
    <w:multiLevelType w:val="multilevel"/>
    <w:tmpl w:val="CC9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72B9A"/>
    <w:multiLevelType w:val="multilevel"/>
    <w:tmpl w:val="023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F2B24"/>
    <w:multiLevelType w:val="multilevel"/>
    <w:tmpl w:val="896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5D7A97"/>
    <w:multiLevelType w:val="multilevel"/>
    <w:tmpl w:val="6A6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8501AA"/>
    <w:multiLevelType w:val="multilevel"/>
    <w:tmpl w:val="FF1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902AA2"/>
    <w:multiLevelType w:val="multilevel"/>
    <w:tmpl w:val="631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216959"/>
    <w:multiLevelType w:val="multilevel"/>
    <w:tmpl w:val="AE1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6C1DB1"/>
    <w:multiLevelType w:val="multilevel"/>
    <w:tmpl w:val="A32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813DFC"/>
    <w:multiLevelType w:val="multilevel"/>
    <w:tmpl w:val="731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D57255"/>
    <w:multiLevelType w:val="multilevel"/>
    <w:tmpl w:val="0AB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6A3E64"/>
    <w:multiLevelType w:val="multilevel"/>
    <w:tmpl w:val="82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C01546"/>
    <w:multiLevelType w:val="multilevel"/>
    <w:tmpl w:val="969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0155C4"/>
    <w:multiLevelType w:val="multilevel"/>
    <w:tmpl w:val="F8C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5952A4"/>
    <w:multiLevelType w:val="multilevel"/>
    <w:tmpl w:val="54D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36D09"/>
    <w:multiLevelType w:val="multilevel"/>
    <w:tmpl w:val="878A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0B2230"/>
    <w:multiLevelType w:val="multilevel"/>
    <w:tmpl w:val="633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DB3795"/>
    <w:multiLevelType w:val="multilevel"/>
    <w:tmpl w:val="405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882481"/>
    <w:multiLevelType w:val="multilevel"/>
    <w:tmpl w:val="276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DD72BC"/>
    <w:multiLevelType w:val="multilevel"/>
    <w:tmpl w:val="D4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021E9B"/>
    <w:multiLevelType w:val="multilevel"/>
    <w:tmpl w:val="CC7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E667C4"/>
    <w:multiLevelType w:val="multilevel"/>
    <w:tmpl w:val="1D6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C70476"/>
    <w:multiLevelType w:val="multilevel"/>
    <w:tmpl w:val="ADB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86DC4"/>
    <w:multiLevelType w:val="multilevel"/>
    <w:tmpl w:val="A06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491238"/>
    <w:multiLevelType w:val="multilevel"/>
    <w:tmpl w:val="624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7E7EC6"/>
    <w:multiLevelType w:val="multilevel"/>
    <w:tmpl w:val="665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216DAE"/>
    <w:multiLevelType w:val="multilevel"/>
    <w:tmpl w:val="D438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2A547F"/>
    <w:multiLevelType w:val="multilevel"/>
    <w:tmpl w:val="839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857070"/>
    <w:multiLevelType w:val="multilevel"/>
    <w:tmpl w:val="7E8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103CBA"/>
    <w:multiLevelType w:val="multilevel"/>
    <w:tmpl w:val="F1C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A4685A"/>
    <w:multiLevelType w:val="multilevel"/>
    <w:tmpl w:val="35F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514269"/>
    <w:multiLevelType w:val="multilevel"/>
    <w:tmpl w:val="E07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7A7DD2"/>
    <w:multiLevelType w:val="multilevel"/>
    <w:tmpl w:val="880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8061A2"/>
    <w:multiLevelType w:val="multilevel"/>
    <w:tmpl w:val="7BD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AE49D5"/>
    <w:multiLevelType w:val="multilevel"/>
    <w:tmpl w:val="60D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CF315E"/>
    <w:multiLevelType w:val="multilevel"/>
    <w:tmpl w:val="3F5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EE69E8"/>
    <w:multiLevelType w:val="multilevel"/>
    <w:tmpl w:val="87F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F6076A"/>
    <w:multiLevelType w:val="multilevel"/>
    <w:tmpl w:val="2CD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234DF"/>
    <w:multiLevelType w:val="multilevel"/>
    <w:tmpl w:val="06C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07F40"/>
    <w:multiLevelType w:val="multilevel"/>
    <w:tmpl w:val="3FE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2151F6"/>
    <w:multiLevelType w:val="multilevel"/>
    <w:tmpl w:val="2E8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553B18"/>
    <w:multiLevelType w:val="multilevel"/>
    <w:tmpl w:val="8CC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F03F37"/>
    <w:multiLevelType w:val="multilevel"/>
    <w:tmpl w:val="CD96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363C84"/>
    <w:multiLevelType w:val="multilevel"/>
    <w:tmpl w:val="C96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4331B8"/>
    <w:multiLevelType w:val="multilevel"/>
    <w:tmpl w:val="45C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864E65"/>
    <w:multiLevelType w:val="multilevel"/>
    <w:tmpl w:val="94F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9914CF"/>
    <w:multiLevelType w:val="multilevel"/>
    <w:tmpl w:val="D6D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133266"/>
    <w:multiLevelType w:val="multilevel"/>
    <w:tmpl w:val="55D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6F1054"/>
    <w:multiLevelType w:val="multilevel"/>
    <w:tmpl w:val="284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BD30C2"/>
    <w:multiLevelType w:val="multilevel"/>
    <w:tmpl w:val="672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C24C1E"/>
    <w:multiLevelType w:val="multilevel"/>
    <w:tmpl w:val="DE5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DB095E"/>
    <w:multiLevelType w:val="multilevel"/>
    <w:tmpl w:val="027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862E54"/>
    <w:multiLevelType w:val="multilevel"/>
    <w:tmpl w:val="25F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7D3F6B"/>
    <w:multiLevelType w:val="multilevel"/>
    <w:tmpl w:val="713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8F5F74"/>
    <w:multiLevelType w:val="multilevel"/>
    <w:tmpl w:val="6A7C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FA6A85"/>
    <w:multiLevelType w:val="multilevel"/>
    <w:tmpl w:val="804A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09E7CA7"/>
    <w:multiLevelType w:val="multilevel"/>
    <w:tmpl w:val="C0B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5873E4"/>
    <w:multiLevelType w:val="multilevel"/>
    <w:tmpl w:val="892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CF43A4"/>
    <w:multiLevelType w:val="multilevel"/>
    <w:tmpl w:val="7F4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DE5E00"/>
    <w:multiLevelType w:val="multilevel"/>
    <w:tmpl w:val="F38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814243"/>
    <w:multiLevelType w:val="multilevel"/>
    <w:tmpl w:val="9A3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226C5B"/>
    <w:multiLevelType w:val="multilevel"/>
    <w:tmpl w:val="53D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5C1D8B"/>
    <w:multiLevelType w:val="multilevel"/>
    <w:tmpl w:val="46C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1E1E54"/>
    <w:multiLevelType w:val="multilevel"/>
    <w:tmpl w:val="43B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531186"/>
    <w:multiLevelType w:val="multilevel"/>
    <w:tmpl w:val="107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C0645D"/>
    <w:multiLevelType w:val="multilevel"/>
    <w:tmpl w:val="3BA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074143"/>
    <w:multiLevelType w:val="multilevel"/>
    <w:tmpl w:val="F15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156EDE"/>
    <w:multiLevelType w:val="multilevel"/>
    <w:tmpl w:val="217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E766CE"/>
    <w:multiLevelType w:val="multilevel"/>
    <w:tmpl w:val="74F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263CED"/>
    <w:multiLevelType w:val="multilevel"/>
    <w:tmpl w:val="234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A94FBD"/>
    <w:multiLevelType w:val="multilevel"/>
    <w:tmpl w:val="B26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3724EC"/>
    <w:multiLevelType w:val="multilevel"/>
    <w:tmpl w:val="454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4A7C20"/>
    <w:multiLevelType w:val="multilevel"/>
    <w:tmpl w:val="75F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5E6F9D"/>
    <w:multiLevelType w:val="multilevel"/>
    <w:tmpl w:val="767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490D5D"/>
    <w:multiLevelType w:val="multilevel"/>
    <w:tmpl w:val="A1A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23400F"/>
    <w:multiLevelType w:val="multilevel"/>
    <w:tmpl w:val="700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0A4F8C"/>
    <w:multiLevelType w:val="multilevel"/>
    <w:tmpl w:val="FB0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575408"/>
    <w:multiLevelType w:val="multilevel"/>
    <w:tmpl w:val="17D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656F7B"/>
    <w:multiLevelType w:val="multilevel"/>
    <w:tmpl w:val="1FE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BB5E91"/>
    <w:multiLevelType w:val="multilevel"/>
    <w:tmpl w:val="493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EC760C"/>
    <w:multiLevelType w:val="multilevel"/>
    <w:tmpl w:val="DED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5256B5"/>
    <w:multiLevelType w:val="multilevel"/>
    <w:tmpl w:val="4B1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5F3D55"/>
    <w:multiLevelType w:val="multilevel"/>
    <w:tmpl w:val="66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1042FB"/>
    <w:multiLevelType w:val="multilevel"/>
    <w:tmpl w:val="B3B6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37676C3"/>
    <w:multiLevelType w:val="multilevel"/>
    <w:tmpl w:val="CE3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7960B9"/>
    <w:multiLevelType w:val="multilevel"/>
    <w:tmpl w:val="AD9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9479EE"/>
    <w:multiLevelType w:val="multilevel"/>
    <w:tmpl w:val="DD72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FE311D"/>
    <w:multiLevelType w:val="multilevel"/>
    <w:tmpl w:val="D82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BE6EFD"/>
    <w:multiLevelType w:val="multilevel"/>
    <w:tmpl w:val="784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C20721"/>
    <w:multiLevelType w:val="multilevel"/>
    <w:tmpl w:val="76E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38439E"/>
    <w:multiLevelType w:val="multilevel"/>
    <w:tmpl w:val="682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6AB6886"/>
    <w:multiLevelType w:val="multilevel"/>
    <w:tmpl w:val="602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E0684B"/>
    <w:multiLevelType w:val="multilevel"/>
    <w:tmpl w:val="894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7E76F9"/>
    <w:multiLevelType w:val="multilevel"/>
    <w:tmpl w:val="EDB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A41B4B"/>
    <w:multiLevelType w:val="multilevel"/>
    <w:tmpl w:val="6B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873112"/>
    <w:multiLevelType w:val="multilevel"/>
    <w:tmpl w:val="578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9C54C2"/>
    <w:multiLevelType w:val="multilevel"/>
    <w:tmpl w:val="E21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A93DC6"/>
    <w:multiLevelType w:val="multilevel"/>
    <w:tmpl w:val="1FA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B92B4F"/>
    <w:multiLevelType w:val="multilevel"/>
    <w:tmpl w:val="6A9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CF085A"/>
    <w:multiLevelType w:val="multilevel"/>
    <w:tmpl w:val="40C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087479"/>
    <w:multiLevelType w:val="multilevel"/>
    <w:tmpl w:val="128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5174F3"/>
    <w:multiLevelType w:val="multilevel"/>
    <w:tmpl w:val="D58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580923"/>
    <w:multiLevelType w:val="multilevel"/>
    <w:tmpl w:val="617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AE6651"/>
    <w:multiLevelType w:val="multilevel"/>
    <w:tmpl w:val="1B5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B5635A"/>
    <w:multiLevelType w:val="multilevel"/>
    <w:tmpl w:val="8C9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0E57B4"/>
    <w:multiLevelType w:val="multilevel"/>
    <w:tmpl w:val="BFA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684D59"/>
    <w:multiLevelType w:val="multilevel"/>
    <w:tmpl w:val="298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CC33AD"/>
    <w:multiLevelType w:val="multilevel"/>
    <w:tmpl w:val="7B9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5713A1"/>
    <w:multiLevelType w:val="multilevel"/>
    <w:tmpl w:val="73C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59635B"/>
    <w:multiLevelType w:val="multilevel"/>
    <w:tmpl w:val="A88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5358D7"/>
    <w:multiLevelType w:val="multilevel"/>
    <w:tmpl w:val="0C6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5F216D"/>
    <w:multiLevelType w:val="multilevel"/>
    <w:tmpl w:val="362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016530"/>
    <w:multiLevelType w:val="multilevel"/>
    <w:tmpl w:val="69C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7845BC"/>
    <w:multiLevelType w:val="multilevel"/>
    <w:tmpl w:val="0D5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CE23EA"/>
    <w:multiLevelType w:val="multilevel"/>
    <w:tmpl w:val="216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0C742A"/>
    <w:multiLevelType w:val="multilevel"/>
    <w:tmpl w:val="8BB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207071"/>
    <w:multiLevelType w:val="multilevel"/>
    <w:tmpl w:val="CFD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682B32"/>
    <w:multiLevelType w:val="multilevel"/>
    <w:tmpl w:val="96CC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F7955BB"/>
    <w:multiLevelType w:val="multilevel"/>
    <w:tmpl w:val="680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FE31EEB"/>
    <w:multiLevelType w:val="multilevel"/>
    <w:tmpl w:val="856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914AAF"/>
    <w:multiLevelType w:val="multilevel"/>
    <w:tmpl w:val="E49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931965"/>
    <w:multiLevelType w:val="multilevel"/>
    <w:tmpl w:val="003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9E3E25"/>
    <w:multiLevelType w:val="multilevel"/>
    <w:tmpl w:val="BF2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4C0BA5"/>
    <w:multiLevelType w:val="multilevel"/>
    <w:tmpl w:val="F52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13697C"/>
    <w:multiLevelType w:val="multilevel"/>
    <w:tmpl w:val="EBA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8044D4"/>
    <w:multiLevelType w:val="multilevel"/>
    <w:tmpl w:val="6C7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F30823"/>
    <w:multiLevelType w:val="multilevel"/>
    <w:tmpl w:val="C91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3F752B"/>
    <w:multiLevelType w:val="multilevel"/>
    <w:tmpl w:val="90E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57B4362"/>
    <w:multiLevelType w:val="multilevel"/>
    <w:tmpl w:val="948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993FA0"/>
    <w:multiLevelType w:val="multilevel"/>
    <w:tmpl w:val="21E6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295193"/>
    <w:multiLevelType w:val="multilevel"/>
    <w:tmpl w:val="852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E56242"/>
    <w:multiLevelType w:val="multilevel"/>
    <w:tmpl w:val="742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465F90"/>
    <w:multiLevelType w:val="multilevel"/>
    <w:tmpl w:val="ADC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FA5BCB"/>
    <w:multiLevelType w:val="multilevel"/>
    <w:tmpl w:val="7B22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05012D"/>
    <w:multiLevelType w:val="multilevel"/>
    <w:tmpl w:val="797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AB32E4"/>
    <w:multiLevelType w:val="multilevel"/>
    <w:tmpl w:val="012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257B41"/>
    <w:multiLevelType w:val="multilevel"/>
    <w:tmpl w:val="763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5412FD"/>
    <w:multiLevelType w:val="multilevel"/>
    <w:tmpl w:val="33FA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B5B223C"/>
    <w:multiLevelType w:val="multilevel"/>
    <w:tmpl w:val="2C8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A66B06"/>
    <w:multiLevelType w:val="multilevel"/>
    <w:tmpl w:val="2DA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224283"/>
    <w:multiLevelType w:val="multilevel"/>
    <w:tmpl w:val="AED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7D67AF"/>
    <w:multiLevelType w:val="multilevel"/>
    <w:tmpl w:val="0A12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B11AF9"/>
    <w:multiLevelType w:val="multilevel"/>
    <w:tmpl w:val="F94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B53040"/>
    <w:multiLevelType w:val="multilevel"/>
    <w:tmpl w:val="A9C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D5742B"/>
    <w:multiLevelType w:val="multilevel"/>
    <w:tmpl w:val="DB1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F25192"/>
    <w:multiLevelType w:val="multilevel"/>
    <w:tmpl w:val="41E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232DE7"/>
    <w:multiLevelType w:val="multilevel"/>
    <w:tmpl w:val="778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C166AA"/>
    <w:multiLevelType w:val="multilevel"/>
    <w:tmpl w:val="B9B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F107C3"/>
    <w:multiLevelType w:val="multilevel"/>
    <w:tmpl w:val="CB9A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026358">
    <w:abstractNumId w:val="61"/>
  </w:num>
  <w:num w:numId="2" w16cid:durableId="1851682049">
    <w:abstractNumId w:val="207"/>
  </w:num>
  <w:num w:numId="3" w16cid:durableId="151407602">
    <w:abstractNumId w:val="24"/>
  </w:num>
  <w:num w:numId="4" w16cid:durableId="1596093473">
    <w:abstractNumId w:val="144"/>
  </w:num>
  <w:num w:numId="5" w16cid:durableId="1058210135">
    <w:abstractNumId w:val="174"/>
  </w:num>
  <w:num w:numId="6" w16cid:durableId="1840806094">
    <w:abstractNumId w:val="16"/>
  </w:num>
  <w:num w:numId="7" w16cid:durableId="1807433029">
    <w:abstractNumId w:val="156"/>
  </w:num>
  <w:num w:numId="8" w16cid:durableId="1418206409">
    <w:abstractNumId w:val="85"/>
  </w:num>
  <w:num w:numId="9" w16cid:durableId="1410271668">
    <w:abstractNumId w:val="204"/>
  </w:num>
  <w:num w:numId="10" w16cid:durableId="327708367">
    <w:abstractNumId w:val="173"/>
  </w:num>
  <w:num w:numId="11" w16cid:durableId="2045329065">
    <w:abstractNumId w:val="137"/>
  </w:num>
  <w:num w:numId="12" w16cid:durableId="1485005828">
    <w:abstractNumId w:val="25"/>
  </w:num>
  <w:num w:numId="13" w16cid:durableId="1765807025">
    <w:abstractNumId w:val="129"/>
  </w:num>
  <w:num w:numId="14" w16cid:durableId="158902">
    <w:abstractNumId w:val="81"/>
  </w:num>
  <w:num w:numId="15" w16cid:durableId="194317511">
    <w:abstractNumId w:val="123"/>
  </w:num>
  <w:num w:numId="16" w16cid:durableId="913584547">
    <w:abstractNumId w:val="160"/>
  </w:num>
  <w:num w:numId="17" w16cid:durableId="920872393">
    <w:abstractNumId w:val="6"/>
  </w:num>
  <w:num w:numId="18" w16cid:durableId="87312488">
    <w:abstractNumId w:val="36"/>
  </w:num>
  <w:num w:numId="19" w16cid:durableId="549850238">
    <w:abstractNumId w:val="214"/>
  </w:num>
  <w:num w:numId="20" w16cid:durableId="88238380">
    <w:abstractNumId w:val="235"/>
  </w:num>
  <w:num w:numId="21" w16cid:durableId="1558467911">
    <w:abstractNumId w:val="13"/>
  </w:num>
  <w:num w:numId="22" w16cid:durableId="1704793676">
    <w:abstractNumId w:val="107"/>
  </w:num>
  <w:num w:numId="23" w16cid:durableId="189026801">
    <w:abstractNumId w:val="35"/>
  </w:num>
  <w:num w:numId="24" w16cid:durableId="1487890233">
    <w:abstractNumId w:val="109"/>
  </w:num>
  <w:num w:numId="25" w16cid:durableId="1386173734">
    <w:abstractNumId w:val="89"/>
  </w:num>
  <w:num w:numId="26" w16cid:durableId="2048992698">
    <w:abstractNumId w:val="193"/>
  </w:num>
  <w:num w:numId="27" w16cid:durableId="249395309">
    <w:abstractNumId w:val="29"/>
  </w:num>
  <w:num w:numId="28" w16cid:durableId="738602937">
    <w:abstractNumId w:val="82"/>
  </w:num>
  <w:num w:numId="29" w16cid:durableId="650330179">
    <w:abstractNumId w:val="28"/>
  </w:num>
  <w:num w:numId="30" w16cid:durableId="1582331751">
    <w:abstractNumId w:val="18"/>
  </w:num>
  <w:num w:numId="31" w16cid:durableId="2137335232">
    <w:abstractNumId w:val="199"/>
  </w:num>
  <w:num w:numId="32" w16cid:durableId="1629971921">
    <w:abstractNumId w:val="1"/>
  </w:num>
  <w:num w:numId="33" w16cid:durableId="1890917859">
    <w:abstractNumId w:val="121"/>
  </w:num>
  <w:num w:numId="34" w16cid:durableId="768548721">
    <w:abstractNumId w:val="96"/>
  </w:num>
  <w:num w:numId="35" w16cid:durableId="39328132">
    <w:abstractNumId w:val="161"/>
  </w:num>
  <w:num w:numId="36" w16cid:durableId="1558468291">
    <w:abstractNumId w:val="56"/>
  </w:num>
  <w:num w:numId="37" w16cid:durableId="1863125854">
    <w:abstractNumId w:val="119"/>
  </w:num>
  <w:num w:numId="38" w16cid:durableId="1723283349">
    <w:abstractNumId w:val="157"/>
  </w:num>
  <w:num w:numId="39" w16cid:durableId="1263874794">
    <w:abstractNumId w:val="12"/>
  </w:num>
  <w:num w:numId="40" w16cid:durableId="916285292">
    <w:abstractNumId w:val="14"/>
  </w:num>
  <w:num w:numId="41" w16cid:durableId="1310472948">
    <w:abstractNumId w:val="209"/>
  </w:num>
  <w:num w:numId="42" w16cid:durableId="60294584">
    <w:abstractNumId w:val="176"/>
  </w:num>
  <w:num w:numId="43" w16cid:durableId="1386295717">
    <w:abstractNumId w:val="8"/>
  </w:num>
  <w:num w:numId="44" w16cid:durableId="228227860">
    <w:abstractNumId w:val="151"/>
  </w:num>
  <w:num w:numId="45" w16cid:durableId="1004864696">
    <w:abstractNumId w:val="26"/>
  </w:num>
  <w:num w:numId="46" w16cid:durableId="835073742">
    <w:abstractNumId w:val="113"/>
  </w:num>
  <w:num w:numId="47" w16cid:durableId="385835248">
    <w:abstractNumId w:val="72"/>
  </w:num>
  <w:num w:numId="48" w16cid:durableId="792286845">
    <w:abstractNumId w:val="78"/>
  </w:num>
  <w:num w:numId="49" w16cid:durableId="38096541">
    <w:abstractNumId w:val="142"/>
  </w:num>
  <w:num w:numId="50" w16cid:durableId="1269704635">
    <w:abstractNumId w:val="43"/>
  </w:num>
  <w:num w:numId="51" w16cid:durableId="1589536545">
    <w:abstractNumId w:val="202"/>
  </w:num>
  <w:num w:numId="52" w16cid:durableId="1486125224">
    <w:abstractNumId w:val="75"/>
  </w:num>
  <w:num w:numId="53" w16cid:durableId="1713383326">
    <w:abstractNumId w:val="21"/>
  </w:num>
  <w:num w:numId="54" w16cid:durableId="1179351095">
    <w:abstractNumId w:val="2"/>
  </w:num>
  <w:num w:numId="55" w16cid:durableId="158546751">
    <w:abstractNumId w:val="60"/>
  </w:num>
  <w:num w:numId="56" w16cid:durableId="1582056842">
    <w:abstractNumId w:val="70"/>
  </w:num>
  <w:num w:numId="57" w16cid:durableId="1559708541">
    <w:abstractNumId w:val="217"/>
  </w:num>
  <w:num w:numId="58" w16cid:durableId="1025407303">
    <w:abstractNumId w:val="154"/>
  </w:num>
  <w:num w:numId="59" w16cid:durableId="1632200864">
    <w:abstractNumId w:val="205"/>
  </w:num>
  <w:num w:numId="60" w16cid:durableId="587160275">
    <w:abstractNumId w:val="23"/>
  </w:num>
  <w:num w:numId="61" w16cid:durableId="1664116947">
    <w:abstractNumId w:val="65"/>
  </w:num>
  <w:num w:numId="62" w16cid:durableId="1027373626">
    <w:abstractNumId w:val="97"/>
  </w:num>
  <w:num w:numId="63" w16cid:durableId="1734541611">
    <w:abstractNumId w:val="163"/>
  </w:num>
  <w:num w:numId="64" w16cid:durableId="1702783630">
    <w:abstractNumId w:val="17"/>
  </w:num>
  <w:num w:numId="65" w16cid:durableId="811482880">
    <w:abstractNumId w:val="9"/>
  </w:num>
  <w:num w:numId="66" w16cid:durableId="940574700">
    <w:abstractNumId w:val="44"/>
  </w:num>
  <w:num w:numId="67" w16cid:durableId="738864835">
    <w:abstractNumId w:val="45"/>
  </w:num>
  <w:num w:numId="68" w16cid:durableId="1187216528">
    <w:abstractNumId w:val="77"/>
  </w:num>
  <w:num w:numId="69" w16cid:durableId="682053880">
    <w:abstractNumId w:val="192"/>
  </w:num>
  <w:num w:numId="70" w16cid:durableId="1968463078">
    <w:abstractNumId w:val="201"/>
  </w:num>
  <w:num w:numId="71" w16cid:durableId="93061972">
    <w:abstractNumId w:val="59"/>
  </w:num>
  <w:num w:numId="72" w16cid:durableId="402487517">
    <w:abstractNumId w:val="178"/>
  </w:num>
  <w:num w:numId="73" w16cid:durableId="439690900">
    <w:abstractNumId w:val="15"/>
  </w:num>
  <w:num w:numId="74" w16cid:durableId="1878620541">
    <w:abstractNumId w:val="128"/>
  </w:num>
  <w:num w:numId="75" w16cid:durableId="1142188041">
    <w:abstractNumId w:val="41"/>
  </w:num>
  <w:num w:numId="76" w16cid:durableId="1186016458">
    <w:abstractNumId w:val="169"/>
  </w:num>
  <w:num w:numId="77" w16cid:durableId="747654446">
    <w:abstractNumId w:val="231"/>
  </w:num>
  <w:num w:numId="78" w16cid:durableId="1317878287">
    <w:abstractNumId w:val="88"/>
  </w:num>
  <w:num w:numId="79" w16cid:durableId="780802260">
    <w:abstractNumId w:val="48"/>
  </w:num>
  <w:num w:numId="80" w16cid:durableId="206189887">
    <w:abstractNumId w:val="68"/>
  </w:num>
  <w:num w:numId="81" w16cid:durableId="519780361">
    <w:abstractNumId w:val="237"/>
  </w:num>
  <w:num w:numId="82" w16cid:durableId="247202815">
    <w:abstractNumId w:val="189"/>
  </w:num>
  <w:num w:numId="83" w16cid:durableId="1543908864">
    <w:abstractNumId w:val="236"/>
  </w:num>
  <w:num w:numId="84" w16cid:durableId="688679606">
    <w:abstractNumId w:val="7"/>
  </w:num>
  <w:num w:numId="85" w16cid:durableId="1222139115">
    <w:abstractNumId w:val="47"/>
  </w:num>
  <w:num w:numId="86" w16cid:durableId="1164781779">
    <w:abstractNumId w:val="187"/>
  </w:num>
  <w:num w:numId="87" w16cid:durableId="16783916">
    <w:abstractNumId w:val="153"/>
  </w:num>
  <w:num w:numId="88" w16cid:durableId="703821633">
    <w:abstractNumId w:val="105"/>
  </w:num>
  <w:num w:numId="89" w16cid:durableId="701974958">
    <w:abstractNumId w:val="110"/>
  </w:num>
  <w:num w:numId="90" w16cid:durableId="1862355844">
    <w:abstractNumId w:val="194"/>
  </w:num>
  <w:num w:numId="91" w16cid:durableId="1285310814">
    <w:abstractNumId w:val="132"/>
  </w:num>
  <w:num w:numId="92" w16cid:durableId="318727809">
    <w:abstractNumId w:val="152"/>
  </w:num>
  <w:num w:numId="93" w16cid:durableId="227229993">
    <w:abstractNumId w:val="63"/>
  </w:num>
  <w:num w:numId="94" w16cid:durableId="540478303">
    <w:abstractNumId w:val="32"/>
  </w:num>
  <w:num w:numId="95" w16cid:durableId="1986811102">
    <w:abstractNumId w:val="168"/>
  </w:num>
  <w:num w:numId="96" w16cid:durableId="1145049346">
    <w:abstractNumId w:val="5"/>
  </w:num>
  <w:num w:numId="97" w16cid:durableId="772239688">
    <w:abstractNumId w:val="98"/>
  </w:num>
  <w:num w:numId="98" w16cid:durableId="2028753159">
    <w:abstractNumId w:val="74"/>
  </w:num>
  <w:num w:numId="99" w16cid:durableId="176773833">
    <w:abstractNumId w:val="136"/>
  </w:num>
  <w:num w:numId="100" w16cid:durableId="2101900937">
    <w:abstractNumId w:val="55"/>
  </w:num>
  <w:num w:numId="101" w16cid:durableId="479687436">
    <w:abstractNumId w:val="100"/>
  </w:num>
  <w:num w:numId="102" w16cid:durableId="1760368963">
    <w:abstractNumId w:val="219"/>
  </w:num>
  <w:num w:numId="103" w16cid:durableId="1081945709">
    <w:abstractNumId w:val="145"/>
  </w:num>
  <w:num w:numId="104" w16cid:durableId="1408767192">
    <w:abstractNumId w:val="127"/>
  </w:num>
  <w:num w:numId="105" w16cid:durableId="930167513">
    <w:abstractNumId w:val="120"/>
  </w:num>
  <w:num w:numId="106" w16cid:durableId="554508315">
    <w:abstractNumId w:val="179"/>
  </w:num>
  <w:num w:numId="107" w16cid:durableId="357439331">
    <w:abstractNumId w:val="213"/>
  </w:num>
  <w:num w:numId="108" w16cid:durableId="1931620049">
    <w:abstractNumId w:val="190"/>
  </w:num>
  <w:num w:numId="109" w16cid:durableId="1122185583">
    <w:abstractNumId w:val="114"/>
  </w:num>
  <w:num w:numId="110" w16cid:durableId="243878915">
    <w:abstractNumId w:val="80"/>
  </w:num>
  <w:num w:numId="111" w16cid:durableId="2134471658">
    <w:abstractNumId w:val="171"/>
  </w:num>
  <w:num w:numId="112" w16cid:durableId="1526945386">
    <w:abstractNumId w:val="67"/>
  </w:num>
  <w:num w:numId="113" w16cid:durableId="132917992">
    <w:abstractNumId w:val="228"/>
  </w:num>
  <w:num w:numId="114" w16cid:durableId="1666854350">
    <w:abstractNumId w:val="103"/>
  </w:num>
  <w:num w:numId="115" w16cid:durableId="970600112">
    <w:abstractNumId w:val="197"/>
  </w:num>
  <w:num w:numId="116" w16cid:durableId="569265903">
    <w:abstractNumId w:val="134"/>
  </w:num>
  <w:num w:numId="117" w16cid:durableId="1746797911">
    <w:abstractNumId w:val="164"/>
  </w:num>
  <w:num w:numId="118" w16cid:durableId="342441945">
    <w:abstractNumId w:val="221"/>
  </w:num>
  <w:num w:numId="119" w16cid:durableId="847720448">
    <w:abstractNumId w:val="46"/>
  </w:num>
  <w:num w:numId="120" w16cid:durableId="1099713195">
    <w:abstractNumId w:val="102"/>
  </w:num>
  <w:num w:numId="121" w16cid:durableId="1147431000">
    <w:abstractNumId w:val="130"/>
  </w:num>
  <w:num w:numId="122" w16cid:durableId="1403674886">
    <w:abstractNumId w:val="155"/>
  </w:num>
  <w:num w:numId="123" w16cid:durableId="2046178818">
    <w:abstractNumId w:val="223"/>
  </w:num>
  <w:num w:numId="124" w16cid:durableId="1931573915">
    <w:abstractNumId w:val="69"/>
  </w:num>
  <w:num w:numId="125" w16cid:durableId="1806696904">
    <w:abstractNumId w:val="170"/>
  </w:num>
  <w:num w:numId="126" w16cid:durableId="968318523">
    <w:abstractNumId w:val="19"/>
  </w:num>
  <w:num w:numId="127" w16cid:durableId="1281456355">
    <w:abstractNumId w:val="126"/>
  </w:num>
  <w:num w:numId="128" w16cid:durableId="593054733">
    <w:abstractNumId w:val="210"/>
  </w:num>
  <w:num w:numId="129" w16cid:durableId="2065399223">
    <w:abstractNumId w:val="133"/>
  </w:num>
  <w:num w:numId="130" w16cid:durableId="1549756537">
    <w:abstractNumId w:val="51"/>
  </w:num>
  <w:num w:numId="131" w16cid:durableId="702480915">
    <w:abstractNumId w:val="99"/>
  </w:num>
  <w:num w:numId="132" w16cid:durableId="165486369">
    <w:abstractNumId w:val="148"/>
  </w:num>
  <w:num w:numId="133" w16cid:durableId="2033191458">
    <w:abstractNumId w:val="185"/>
  </w:num>
  <w:num w:numId="134" w16cid:durableId="1676959748">
    <w:abstractNumId w:val="175"/>
  </w:num>
  <w:num w:numId="135" w16cid:durableId="1766077292">
    <w:abstractNumId w:val="94"/>
  </w:num>
  <w:num w:numId="136" w16cid:durableId="2048022441">
    <w:abstractNumId w:val="172"/>
  </w:num>
  <w:num w:numId="137" w16cid:durableId="341976546">
    <w:abstractNumId w:val="124"/>
  </w:num>
  <w:num w:numId="138" w16cid:durableId="1231232930">
    <w:abstractNumId w:val="49"/>
  </w:num>
  <w:num w:numId="139" w16cid:durableId="383483763">
    <w:abstractNumId w:val="122"/>
  </w:num>
  <w:num w:numId="140" w16cid:durableId="231357803">
    <w:abstractNumId w:val="104"/>
  </w:num>
  <w:num w:numId="141" w16cid:durableId="1799715820">
    <w:abstractNumId w:val="10"/>
  </w:num>
  <w:num w:numId="142" w16cid:durableId="487788069">
    <w:abstractNumId w:val="166"/>
  </w:num>
  <w:num w:numId="143" w16cid:durableId="1228033185">
    <w:abstractNumId w:val="115"/>
  </w:num>
  <w:num w:numId="144" w16cid:durableId="1368607292">
    <w:abstractNumId w:val="225"/>
  </w:num>
  <w:num w:numId="145" w16cid:durableId="1300500906">
    <w:abstractNumId w:val="58"/>
  </w:num>
  <w:num w:numId="146" w16cid:durableId="1099373621">
    <w:abstractNumId w:val="165"/>
  </w:num>
  <w:num w:numId="147" w16cid:durableId="95834100">
    <w:abstractNumId w:val="177"/>
  </w:num>
  <w:num w:numId="148" w16cid:durableId="2077435522">
    <w:abstractNumId w:val="216"/>
  </w:num>
  <w:num w:numId="149" w16cid:durableId="545144665">
    <w:abstractNumId w:val="39"/>
  </w:num>
  <w:num w:numId="150" w16cid:durableId="1019743101">
    <w:abstractNumId w:val="232"/>
  </w:num>
  <w:num w:numId="151" w16cid:durableId="1206327702">
    <w:abstractNumId w:val="224"/>
  </w:num>
  <w:num w:numId="152" w16cid:durableId="1742479361">
    <w:abstractNumId w:val="131"/>
  </w:num>
  <w:num w:numId="153" w16cid:durableId="1218055108">
    <w:abstractNumId w:val="234"/>
  </w:num>
  <w:num w:numId="154" w16cid:durableId="2047826878">
    <w:abstractNumId w:val="30"/>
  </w:num>
  <w:num w:numId="155" w16cid:durableId="1657413495">
    <w:abstractNumId w:val="143"/>
  </w:num>
  <w:num w:numId="156" w16cid:durableId="1653295414">
    <w:abstractNumId w:val="125"/>
  </w:num>
  <w:num w:numId="157" w16cid:durableId="1666661509">
    <w:abstractNumId w:val="146"/>
  </w:num>
  <w:num w:numId="158" w16cid:durableId="333192191">
    <w:abstractNumId w:val="184"/>
  </w:num>
  <w:num w:numId="159" w16cid:durableId="1559046164">
    <w:abstractNumId w:val="117"/>
  </w:num>
  <w:num w:numId="160" w16cid:durableId="424083803">
    <w:abstractNumId w:val="87"/>
  </w:num>
  <w:num w:numId="161" w16cid:durableId="1476138478">
    <w:abstractNumId w:val="54"/>
  </w:num>
  <w:num w:numId="162" w16cid:durableId="492185338">
    <w:abstractNumId w:val="229"/>
  </w:num>
  <w:num w:numId="163" w16cid:durableId="1176337888">
    <w:abstractNumId w:val="27"/>
  </w:num>
  <w:num w:numId="164" w16cid:durableId="1097677917">
    <w:abstractNumId w:val="106"/>
  </w:num>
  <w:num w:numId="165" w16cid:durableId="842359846">
    <w:abstractNumId w:val="203"/>
  </w:num>
  <w:num w:numId="166" w16cid:durableId="796722318">
    <w:abstractNumId w:val="140"/>
  </w:num>
  <w:num w:numId="167" w16cid:durableId="399526185">
    <w:abstractNumId w:val="200"/>
  </w:num>
  <w:num w:numId="168" w16cid:durableId="1348947071">
    <w:abstractNumId w:val="226"/>
  </w:num>
  <w:num w:numId="169" w16cid:durableId="147484802">
    <w:abstractNumId w:val="182"/>
  </w:num>
  <w:num w:numId="170" w16cid:durableId="2054843888">
    <w:abstractNumId w:val="183"/>
  </w:num>
  <w:num w:numId="171" w16cid:durableId="1232036693">
    <w:abstractNumId w:val="188"/>
  </w:num>
  <w:num w:numId="172" w16cid:durableId="1151823919">
    <w:abstractNumId w:val="208"/>
  </w:num>
  <w:num w:numId="173" w16cid:durableId="1934047128">
    <w:abstractNumId w:val="222"/>
  </w:num>
  <w:num w:numId="174" w16cid:durableId="283075140">
    <w:abstractNumId w:val="11"/>
  </w:num>
  <w:num w:numId="175" w16cid:durableId="1516731534">
    <w:abstractNumId w:val="37"/>
  </w:num>
  <w:num w:numId="176" w16cid:durableId="238096965">
    <w:abstractNumId w:val="86"/>
  </w:num>
  <w:num w:numId="177" w16cid:durableId="1980836102">
    <w:abstractNumId w:val="57"/>
  </w:num>
  <w:num w:numId="178" w16cid:durableId="1726248012">
    <w:abstractNumId w:val="42"/>
  </w:num>
  <w:num w:numId="179" w16cid:durableId="1727874947">
    <w:abstractNumId w:val="149"/>
  </w:num>
  <w:num w:numId="180" w16cid:durableId="568081026">
    <w:abstractNumId w:val="73"/>
  </w:num>
  <w:num w:numId="181" w16cid:durableId="359362135">
    <w:abstractNumId w:val="159"/>
  </w:num>
  <w:num w:numId="182" w16cid:durableId="148062031">
    <w:abstractNumId w:val="116"/>
  </w:num>
  <w:num w:numId="183" w16cid:durableId="1291135746">
    <w:abstractNumId w:val="186"/>
  </w:num>
  <w:num w:numId="184" w16cid:durableId="1408379279">
    <w:abstractNumId w:val="91"/>
  </w:num>
  <w:num w:numId="185" w16cid:durableId="895162508">
    <w:abstractNumId w:val="40"/>
  </w:num>
  <w:num w:numId="186" w16cid:durableId="946624885">
    <w:abstractNumId w:val="180"/>
  </w:num>
  <w:num w:numId="187" w16cid:durableId="1248003206">
    <w:abstractNumId w:val="76"/>
  </w:num>
  <w:num w:numId="188" w16cid:durableId="110901848">
    <w:abstractNumId w:val="135"/>
  </w:num>
  <w:num w:numId="189" w16cid:durableId="453791225">
    <w:abstractNumId w:val="38"/>
  </w:num>
  <w:num w:numId="190" w16cid:durableId="1169902244">
    <w:abstractNumId w:val="4"/>
  </w:num>
  <w:num w:numId="191" w16cid:durableId="2113935236">
    <w:abstractNumId w:val="90"/>
  </w:num>
  <w:num w:numId="192" w16cid:durableId="1267083994">
    <w:abstractNumId w:val="118"/>
  </w:num>
  <w:num w:numId="193" w16cid:durableId="1262108522">
    <w:abstractNumId w:val="52"/>
  </w:num>
  <w:num w:numId="194" w16cid:durableId="1916351935">
    <w:abstractNumId w:val="220"/>
  </w:num>
  <w:num w:numId="195" w16cid:durableId="766195151">
    <w:abstractNumId w:val="71"/>
  </w:num>
  <w:num w:numId="196" w16cid:durableId="1106658269">
    <w:abstractNumId w:val="31"/>
  </w:num>
  <w:num w:numId="197" w16cid:durableId="344140121">
    <w:abstractNumId w:val="111"/>
  </w:num>
  <w:num w:numId="198" w16cid:durableId="383913081">
    <w:abstractNumId w:val="230"/>
  </w:num>
  <w:num w:numId="199" w16cid:durableId="562329240">
    <w:abstractNumId w:val="53"/>
  </w:num>
  <w:num w:numId="200" w16cid:durableId="1724016664">
    <w:abstractNumId w:val="218"/>
  </w:num>
  <w:num w:numId="201" w16cid:durableId="2057973937">
    <w:abstractNumId w:val="101"/>
  </w:num>
  <w:num w:numId="202" w16cid:durableId="815606898">
    <w:abstractNumId w:val="108"/>
  </w:num>
  <w:num w:numId="203" w16cid:durableId="807163768">
    <w:abstractNumId w:val="162"/>
  </w:num>
  <w:num w:numId="204" w16cid:durableId="1387024375">
    <w:abstractNumId w:val="211"/>
  </w:num>
  <w:num w:numId="205" w16cid:durableId="98649119">
    <w:abstractNumId w:val="22"/>
  </w:num>
  <w:num w:numId="206" w16cid:durableId="2145847282">
    <w:abstractNumId w:val="64"/>
  </w:num>
  <w:num w:numId="207" w16cid:durableId="1790393187">
    <w:abstractNumId w:val="3"/>
  </w:num>
  <w:num w:numId="208" w16cid:durableId="452939655">
    <w:abstractNumId w:val="212"/>
  </w:num>
  <w:num w:numId="209" w16cid:durableId="1831748404">
    <w:abstractNumId w:val="93"/>
  </w:num>
  <w:num w:numId="210" w16cid:durableId="1019820520">
    <w:abstractNumId w:val="150"/>
  </w:num>
  <w:num w:numId="211" w16cid:durableId="1155760086">
    <w:abstractNumId w:val="83"/>
  </w:num>
  <w:num w:numId="212" w16cid:durableId="620378617">
    <w:abstractNumId w:val="227"/>
  </w:num>
  <w:num w:numId="213" w16cid:durableId="1630738956">
    <w:abstractNumId w:val="139"/>
  </w:num>
  <w:num w:numId="214" w16cid:durableId="290131023">
    <w:abstractNumId w:val="191"/>
  </w:num>
  <w:num w:numId="215" w16cid:durableId="1992173073">
    <w:abstractNumId w:val="181"/>
  </w:num>
  <w:num w:numId="216" w16cid:durableId="640694841">
    <w:abstractNumId w:val="20"/>
  </w:num>
  <w:num w:numId="217" w16cid:durableId="800071973">
    <w:abstractNumId w:val="167"/>
  </w:num>
  <w:num w:numId="218" w16cid:durableId="1976520370">
    <w:abstractNumId w:val="79"/>
  </w:num>
  <w:num w:numId="219" w16cid:durableId="1738019421">
    <w:abstractNumId w:val="138"/>
  </w:num>
  <w:num w:numId="220" w16cid:durableId="1428035211">
    <w:abstractNumId w:val="92"/>
  </w:num>
  <w:num w:numId="221" w16cid:durableId="68815718">
    <w:abstractNumId w:val="33"/>
  </w:num>
  <w:num w:numId="222" w16cid:durableId="1663854232">
    <w:abstractNumId w:val="195"/>
  </w:num>
  <w:num w:numId="223" w16cid:durableId="345838038">
    <w:abstractNumId w:val="66"/>
  </w:num>
  <w:num w:numId="224" w16cid:durableId="1408570015">
    <w:abstractNumId w:val="196"/>
  </w:num>
  <w:num w:numId="225" w16cid:durableId="347875322">
    <w:abstractNumId w:val="34"/>
  </w:num>
  <w:num w:numId="226" w16cid:durableId="1488208980">
    <w:abstractNumId w:val="198"/>
  </w:num>
  <w:num w:numId="227" w16cid:durableId="2118864722">
    <w:abstractNumId w:val="233"/>
  </w:num>
  <w:num w:numId="228" w16cid:durableId="1360666155">
    <w:abstractNumId w:val="112"/>
  </w:num>
  <w:num w:numId="229" w16cid:durableId="1601135166">
    <w:abstractNumId w:val="0"/>
  </w:num>
  <w:num w:numId="230" w16cid:durableId="2135324484">
    <w:abstractNumId w:val="95"/>
  </w:num>
  <w:num w:numId="231" w16cid:durableId="1227913861">
    <w:abstractNumId w:val="84"/>
  </w:num>
  <w:num w:numId="232" w16cid:durableId="1539128470">
    <w:abstractNumId w:val="50"/>
  </w:num>
  <w:num w:numId="233" w16cid:durableId="797186534">
    <w:abstractNumId w:val="215"/>
  </w:num>
  <w:num w:numId="234" w16cid:durableId="1363748323">
    <w:abstractNumId w:val="147"/>
  </w:num>
  <w:num w:numId="235" w16cid:durableId="514461671">
    <w:abstractNumId w:val="62"/>
  </w:num>
  <w:num w:numId="236" w16cid:durableId="1736470250">
    <w:abstractNumId w:val="141"/>
  </w:num>
  <w:num w:numId="237" w16cid:durableId="685641367">
    <w:abstractNumId w:val="158"/>
  </w:num>
  <w:num w:numId="238" w16cid:durableId="119347064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4C"/>
    <w:rsid w:val="00170655"/>
    <w:rsid w:val="001F3EB2"/>
    <w:rsid w:val="004D55FB"/>
    <w:rsid w:val="0099384C"/>
    <w:rsid w:val="00AE31C1"/>
    <w:rsid w:val="00BD6595"/>
    <w:rsid w:val="00CE7194"/>
    <w:rsid w:val="00FA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C0A56"/>
  <w15:chartTrackingRefBased/>
  <w15:docId w15:val="{301DDB94-48E1-494F-9CF4-8D2D0DF9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5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5FB"/>
  </w:style>
  <w:style w:type="paragraph" w:styleId="Footer">
    <w:name w:val="footer"/>
    <w:basedOn w:val="Normal"/>
    <w:link w:val="FooterChar"/>
    <w:uiPriority w:val="99"/>
    <w:unhideWhenUsed/>
    <w:rsid w:val="004D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5FB"/>
  </w:style>
  <w:style w:type="paragraph" w:customStyle="1" w:styleId="msonormal0">
    <w:name w:val="msonormal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9384C"/>
    <w:rPr>
      <w:b/>
      <w:bCs/>
    </w:rPr>
  </w:style>
  <w:style w:type="paragraph" w:customStyle="1" w:styleId="whitespace-normal">
    <w:name w:val="whitespace-normal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sk-list-item">
    <w:name w:val="task-list-item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38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9384C"/>
  </w:style>
  <w:style w:type="character" w:styleId="Hyperlink">
    <w:name w:val="Hyperlink"/>
    <w:basedOn w:val="DefaultParagraphFont"/>
    <w:uiPriority w:val="99"/>
    <w:semiHidden/>
    <w:unhideWhenUsed/>
    <w:rsid w:val="009938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384C"/>
    <w:rPr>
      <w:color w:val="800080"/>
      <w:u w:val="single"/>
    </w:rPr>
  </w:style>
  <w:style w:type="paragraph" w:customStyle="1" w:styleId="uppercase">
    <w:name w:val="uppercase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-text-500">
    <w:name w:val="text-text-500"/>
    <w:basedOn w:val="DefaultParagraphFont"/>
    <w:rsid w:val="0099384C"/>
  </w:style>
  <w:style w:type="character" w:customStyle="1" w:styleId="text-text-300">
    <w:name w:val="text-text-300"/>
    <w:basedOn w:val="DefaultParagraphFont"/>
    <w:rsid w:val="0099384C"/>
  </w:style>
  <w:style w:type="paragraph" w:customStyle="1" w:styleId="relative">
    <w:name w:val="relative"/>
    <w:basedOn w:val="Normal"/>
    <w:rsid w:val="0099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lex">
    <w:name w:val="flex"/>
    <w:basedOn w:val="DefaultParagraphFont"/>
    <w:rsid w:val="0099384C"/>
  </w:style>
  <w:style w:type="character" w:customStyle="1" w:styleId="tabular-nums">
    <w:name w:val="tabular-nums"/>
    <w:basedOn w:val="DefaultParagraphFont"/>
    <w:rsid w:val="0099384C"/>
  </w:style>
  <w:style w:type="character" w:customStyle="1" w:styleId="inline-flex">
    <w:name w:val="inline-flex"/>
    <w:basedOn w:val="DefaultParagraphFont"/>
    <w:rsid w:val="0099384C"/>
  </w:style>
  <w:style w:type="character" w:styleId="Emphasis">
    <w:name w:val="Emphasis"/>
    <w:basedOn w:val="DefaultParagraphFont"/>
    <w:uiPriority w:val="20"/>
    <w:qFormat/>
    <w:rsid w:val="009938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speech-to-text" TargetMode="External"/><Relationship Id="rId13" Type="http://schemas.openxmlformats.org/officeDocument/2006/relationships/hyperlink" Target="https://elevenlabs.io/doc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nthropic.com/" TargetMode="External"/><Relationship Id="rId12" Type="http://schemas.openxmlformats.org/officeDocument/2006/relationships/hyperlink" Target="https://platform.openai.com/docs/guides/speech-to-tex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.google.dev/do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ostgresql.org/docs" TargetMode="External"/><Relationship Id="rId10" Type="http://schemas.openxmlformats.org/officeDocument/2006/relationships/hyperlink" Target="https://reactnative.dev/do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levenlabs.io/docs" TargetMode="External"/><Relationship Id="rId14" Type="http://schemas.openxmlformats.org/officeDocument/2006/relationships/hyperlink" Target="https://reactnative.dev/doc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andlerlewis/Desktop/%5bTemplate%5d_360%20Social%20Impact%20Studios_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[Template]_360 Social Impact Studios_Master.dotx</Template>
  <TotalTime>1</TotalTime>
  <Pages>130</Pages>
  <Words>23156</Words>
  <Characters>145189</Characters>
  <Application>Microsoft Office Word</Application>
  <DocSecurity>0</DocSecurity>
  <Lines>3629</Lines>
  <Paragraphs>2630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Chandler Lewis</dc:creator>
  <cp:keywords/>
  <dc:description/>
  <cp:lastModifiedBy>Chandler Lewis</cp:lastModifiedBy>
  <cp:revision>1</cp:revision>
  <dcterms:created xsi:type="dcterms:W3CDTF">2025-12-22T06:27:00Z</dcterms:created>
  <dcterms:modified xsi:type="dcterms:W3CDTF">2025-12-22T06:38:00Z</dcterms:modified>
</cp:coreProperties>
</file>