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6D62F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Requirements Document: Iwry Portuguese Learning App</w:t>
      </w:r>
    </w:p>
    <w:p w14:paraId="48639F51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Version: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1.0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Last Updated: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December 21, 2024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Author: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Chandler Lewis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Status: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Draft for Review</w:t>
      </w:r>
    </w:p>
    <w:p w14:paraId="30E3C2E3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56508ADB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CB85DDA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37F53070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 Name: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Iwry (Portuguese Learning Assistant)</w:t>
      </w:r>
    </w:p>
    <w:p w14:paraId="54501406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Vision Statement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An AI-powered Portuguese learning app that adapts to professional users' schedules and learning patterns through conversational practice, focusing on Brazilian Portuguese for business and social contexts.</w:t>
      </w:r>
    </w:p>
    <w:p w14:paraId="1F1D1421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Problem Statement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Existing language learning apps use gamification and rigid lesson structures that don't fit busy professionals' workflows. They lack real-world conversation practice, cultural context for business settings, and adaptive correction systems that track persistent mistakes.</w:t>
      </w:r>
    </w:p>
    <w:p w14:paraId="399A09AF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Solution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 conversational AI app with two core modes (voice practice and WhatsApp-style texting) that captures mistakes in real-time, routes them to targeted practice, and adapts difficulty based on user performance. Built specifically for professionals working across US-Brazil contexts.</w:t>
      </w:r>
    </w:p>
    <w:p w14:paraId="6572544A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 Users</w:t>
      </w:r>
    </w:p>
    <w:p w14:paraId="6E18934A" w14:textId="77777777" w:rsidR="009D1DF6" w:rsidRPr="009D1DF6" w:rsidRDefault="009D1DF6" w:rsidP="009D1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Primary: English-speaking professionals working with Brazilian partners/teams (ages 28-45)</w:t>
      </w:r>
    </w:p>
    <w:p w14:paraId="3FD77A1D" w14:textId="77777777" w:rsidR="009D1DF6" w:rsidRPr="009D1DF6" w:rsidRDefault="009D1DF6" w:rsidP="009D1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Secondary: Anyone learning Brazilian Portuguese for business or relocation</w:t>
      </w:r>
    </w:p>
    <w:p w14:paraId="48748A85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Success Criteria</w:t>
      </w:r>
    </w:p>
    <w:p w14:paraId="39F2DDF1" w14:textId="77777777" w:rsidR="009D1DF6" w:rsidRPr="009D1DF6" w:rsidRDefault="009D1DF6" w:rsidP="009D1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Users complete 5+ practice sessions per week (retention proxy)</w:t>
      </w:r>
    </w:p>
    <w:p w14:paraId="35394749" w14:textId="77777777" w:rsidR="009D1DF6" w:rsidRPr="009D1DF6" w:rsidRDefault="009D1DF6" w:rsidP="009D1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70%+ of users report improved confidence in professional Portuguese conversations within 30 days</w:t>
      </w:r>
    </w:p>
    <w:p w14:paraId="71708219" w14:textId="77777777" w:rsidR="009D1DF6" w:rsidRPr="009D1DF6" w:rsidRDefault="009D1DF6" w:rsidP="009D1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 session length of 8-12 minutes (indicates engagement without friction)</w:t>
      </w:r>
    </w:p>
    <w:p w14:paraId="043BFD56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4FF330A0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C727049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Product Overview</w:t>
      </w:r>
    </w:p>
    <w:p w14:paraId="1D4A6229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Value Proposition</w:t>
      </w:r>
    </w:p>
    <w:p w14:paraId="49A476DE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English-speaking professionals working with Brazilian teams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Who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need practical Portuguese fluency for business contexts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Iwry is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 AI conversation partner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That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provides adaptive practice through voice and text conversations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Unlike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Duolingo or Babbel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Our product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focuses on real-world professional scenarios with cultural context and intelligent mistake correction</w:t>
      </w:r>
    </w:p>
    <w:p w14:paraId="4570F06D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Features</w:t>
      </w:r>
    </w:p>
    <w:p w14:paraId="18C44DE8" w14:textId="77777777" w:rsidR="009D1DF6" w:rsidRPr="009D1DF6" w:rsidRDefault="009D1DF6" w:rsidP="009D1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Live Voice Practice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Real-time Portuguese conversations with AI, difficulty-adaptive</w:t>
      </w:r>
    </w:p>
    <w:p w14:paraId="3DED7B9F" w14:textId="77777777" w:rsidR="009D1DF6" w:rsidRPr="009D1DF6" w:rsidRDefault="009D1DF6" w:rsidP="009D1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WhatsApp Mode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Text-based practice with Brazilian slang, abbreviations, and cultural context</w:t>
      </w:r>
    </w:p>
    <w:p w14:paraId="5AAC6165" w14:textId="77777777" w:rsidR="009D1DF6" w:rsidRPr="009D1DF6" w:rsidRDefault="009D1DF6" w:rsidP="009D1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Corrections Hub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Centralized mistake tracking with routing to flashcards, conversations, or scenarios</w:t>
      </w:r>
    </w:p>
    <w:p w14:paraId="22214958" w14:textId="77777777" w:rsidR="009D1DF6" w:rsidRPr="009D1DF6" w:rsidRDefault="009D1DF6" w:rsidP="009D1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Learning Dashboard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Visual progress tracking with grammar mastery rings and vocabulary growth charts</w:t>
      </w:r>
    </w:p>
    <w:p w14:paraId="72076CCA" w14:textId="77777777" w:rsidR="009D1DF6" w:rsidRPr="009D1DF6" w:rsidRDefault="009D1DF6" w:rsidP="009D1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 Vocabulary Library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Personal word bank with context and example sentences</w:t>
      </w:r>
    </w:p>
    <w:p w14:paraId="21E56796" w14:textId="77777777" w:rsidR="009D1DF6" w:rsidRPr="009D1DF6" w:rsidRDefault="009D1DF6" w:rsidP="009D1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Cultural Context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Embedded tips about Brazilian business culture and regional variations</w:t>
      </w:r>
    </w:p>
    <w:p w14:paraId="78C3B609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Principles</w:t>
      </w:r>
    </w:p>
    <w:p w14:paraId="072B8197" w14:textId="77777777" w:rsidR="009D1DF6" w:rsidRPr="009D1DF6" w:rsidRDefault="009D1DF6" w:rsidP="009D1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Conversation-First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Learning happens through doing, not studying</w:t>
      </w:r>
    </w:p>
    <w:p w14:paraId="2B173D2C" w14:textId="77777777" w:rsidR="009D1DF6" w:rsidRPr="009D1DF6" w:rsidRDefault="009D1DF6" w:rsidP="009D1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Adaptive Intelligence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AI adjusts difficulty based on performance, not rigid lesson plans</w:t>
      </w:r>
    </w:p>
    <w:p w14:paraId="3592871E" w14:textId="77777777" w:rsidR="009D1DF6" w:rsidRPr="009D1DF6" w:rsidRDefault="009D1DF6" w:rsidP="009D1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Mistake-Driven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Errors become practice opportunities through smart routing</w:t>
      </w:r>
    </w:p>
    <w:p w14:paraId="51566456" w14:textId="77777777" w:rsidR="009D1DF6" w:rsidRPr="009D1DF6" w:rsidRDefault="009D1DF6" w:rsidP="009D1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Cultural Fluency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Language tied to real-world Brazilian business and social contexts</w:t>
      </w:r>
    </w:p>
    <w:p w14:paraId="7A541A4B" w14:textId="77777777" w:rsidR="009D1DF6" w:rsidRPr="009D1DF6" w:rsidRDefault="009D1DF6" w:rsidP="009D1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Respect for Time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Sessions designed for 5-15 minute blocks, mobile-optimized</w:t>
      </w:r>
    </w:p>
    <w:p w14:paraId="0781B466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79256D87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5F257FE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Goals &amp; Success Metrics</w:t>
      </w:r>
    </w:p>
    <w:p w14:paraId="0D2661D3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Goals</w:t>
      </w:r>
    </w:p>
    <w:p w14:paraId="1483981F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 Goals</w:t>
      </w:r>
    </w:p>
    <w:p w14:paraId="176FA725" w14:textId="77777777" w:rsidR="009D1DF6" w:rsidRPr="009D1DF6" w:rsidRDefault="009D1DF6" w:rsidP="009D1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Launch MVP to 50 beta users within 90 days</w:t>
      </w:r>
    </w:p>
    <w:p w14:paraId="316BEDAA" w14:textId="77777777" w:rsidR="009D1DF6" w:rsidRPr="009D1DF6" w:rsidRDefault="009D1DF6" w:rsidP="009D1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Achieve 60% weekly active user rate by month 3</w:t>
      </w:r>
    </w:p>
    <w:p w14:paraId="14896794" w14:textId="77777777" w:rsidR="009D1DF6" w:rsidRPr="009D1DF6" w:rsidRDefault="009D1DF6" w:rsidP="009D1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product-market fit with professionals working in US-Brazil contexts</w:t>
      </w:r>
    </w:p>
    <w:p w14:paraId="765763EA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Secondary Goals</w:t>
      </w:r>
    </w:p>
    <w:p w14:paraId="11A10F55" w14:textId="77777777" w:rsidR="009D1DF6" w:rsidRPr="009D1DF6" w:rsidRDefault="009D1DF6" w:rsidP="009D1D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dataset of common mistakes by English speakers learning Portuguese</w:t>
      </w:r>
    </w:p>
    <w:p w14:paraId="6AD5E500" w14:textId="77777777" w:rsidR="009D1DF6" w:rsidRPr="009D1DF6" w:rsidRDefault="009D1DF6" w:rsidP="009D1D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reusable AI conversation framework for other language pairs</w:t>
      </w:r>
    </w:p>
    <w:p w14:paraId="2ABF28E3" w14:textId="77777777" w:rsidR="009D1DF6" w:rsidRPr="009D1DF6" w:rsidRDefault="009D1DF6" w:rsidP="009D1D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Establish partnerships with university language programs or corporate training</w:t>
      </w:r>
    </w:p>
    <w:p w14:paraId="029057EC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Success Metrics</w:t>
      </w:r>
    </w:p>
    <w:p w14:paraId="7689A8D6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Engagement Metrics</w:t>
      </w:r>
    </w:p>
    <w:p w14:paraId="1A1F0B1D" w14:textId="77777777" w:rsidR="009D1DF6" w:rsidRPr="009D1DF6" w:rsidRDefault="009D1DF6" w:rsidP="009D1D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 Active Users (DAU) / Monthly Active Users (MAU) ratio: Target 35%+</w:t>
      </w:r>
    </w:p>
    <w:p w14:paraId="33FA1B32" w14:textId="77777777" w:rsidR="009D1DF6" w:rsidRPr="009D1DF6" w:rsidRDefault="009D1DF6" w:rsidP="009D1D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 sessions per week per user: Target 5+</w:t>
      </w:r>
    </w:p>
    <w:p w14:paraId="1CF227D4" w14:textId="77777777" w:rsidR="009D1DF6" w:rsidRPr="009D1DF6" w:rsidRDefault="009D1DF6" w:rsidP="009D1D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 session duration: Target 8-12 minutes</w:t>
      </w:r>
    </w:p>
    <w:p w14:paraId="10EEC19E" w14:textId="77777777" w:rsidR="009D1DF6" w:rsidRPr="009D1DF6" w:rsidRDefault="009D1DF6" w:rsidP="009D1D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 usage: 60%+ users use both voice and text modes monthly</w:t>
      </w:r>
    </w:p>
    <w:p w14:paraId="32867675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Learning Outcome Metrics</w:t>
      </w:r>
    </w:p>
    <w:p w14:paraId="6B7B38D9" w14:textId="77777777" w:rsidR="009D1DF6" w:rsidRPr="009D1DF6" w:rsidRDefault="009D1DF6" w:rsidP="009D1D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Corrections mastered: Average 10+ per user per month</w:t>
      </w:r>
    </w:p>
    <w:p w14:paraId="7140CE92" w14:textId="77777777" w:rsidR="009D1DF6" w:rsidRPr="009D1DF6" w:rsidRDefault="009D1DF6" w:rsidP="009D1D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Vocabulary retention rate: 70%+ after 30 days</w:t>
      </w:r>
    </w:p>
    <w:p w14:paraId="5E41ACE6" w14:textId="77777777" w:rsidR="009D1DF6" w:rsidRPr="009D1DF6" w:rsidRDefault="009D1DF6" w:rsidP="009D1D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Grammar pattern mastery: 3+ patterns to 80%+ confidence within 60 days</w:t>
      </w:r>
    </w:p>
    <w:p w14:paraId="1892E91F" w14:textId="77777777" w:rsidR="009D1DF6" w:rsidRPr="009D1DF6" w:rsidRDefault="009D1DF6" w:rsidP="009D1D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User-reported confidence increase: 70%+ report improvement in 30-day survey</w:t>
      </w:r>
    </w:p>
    <w:p w14:paraId="5705FD83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Retention Metrics</w:t>
      </w:r>
    </w:p>
    <w:p w14:paraId="1BDB6DB9" w14:textId="77777777" w:rsidR="009D1DF6" w:rsidRPr="009D1DF6" w:rsidRDefault="009D1DF6" w:rsidP="009D1D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1 retention: 80%+</w:t>
      </w:r>
    </w:p>
    <w:p w14:paraId="4C0D1199" w14:textId="77777777" w:rsidR="009D1DF6" w:rsidRPr="009D1DF6" w:rsidRDefault="009D1DF6" w:rsidP="009D1D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7 retention: 60%+</w:t>
      </w:r>
    </w:p>
    <w:p w14:paraId="2C68E7AF" w14:textId="77777777" w:rsidR="009D1DF6" w:rsidRPr="009D1DF6" w:rsidRDefault="009D1DF6" w:rsidP="009D1D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30 retention: 40%+</w:t>
      </w:r>
    </w:p>
    <w:p w14:paraId="4F8CFAE4" w14:textId="77777777" w:rsidR="009D1DF6" w:rsidRPr="009D1DF6" w:rsidRDefault="009D1DF6" w:rsidP="009D1D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90-day paying conversion: 25%+ (future monetization)</w:t>
      </w:r>
    </w:p>
    <w:p w14:paraId="6E81E041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Quality Metrics</w:t>
      </w:r>
    </w:p>
    <w:p w14:paraId="07851F3E" w14:textId="77777777" w:rsidR="009D1DF6" w:rsidRPr="009D1DF6" w:rsidRDefault="009D1DF6" w:rsidP="009D1D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 accuracy: 90%+ of AI corrections are grammatically valid</w:t>
      </w:r>
    </w:p>
    <w:p w14:paraId="190C4A25" w14:textId="77777777" w:rsidR="009D1DF6" w:rsidRPr="009D1DF6" w:rsidRDefault="009D1DF6" w:rsidP="009D1D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Cultural tip relevance: 80%+ users find tips helpful (monthly survey)</w:t>
      </w:r>
    </w:p>
    <w:p w14:paraId="07851EE6" w14:textId="77777777" w:rsidR="009D1DF6" w:rsidRPr="009D1DF6" w:rsidRDefault="009D1DF6" w:rsidP="009D1D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 recognition accuracy: 85%+ word accuracy in transcription</w:t>
      </w:r>
    </w:p>
    <w:p w14:paraId="18FF0C8A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12B3F34A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B90B957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Personas</w:t>
      </w:r>
    </w:p>
    <w:p w14:paraId="4A2302B7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Persona: "Executive Emma"</w:t>
      </w:r>
    </w:p>
    <w:p w14:paraId="3C2C0497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Demographics</w:t>
      </w:r>
    </w:p>
    <w:p w14:paraId="7FB8F416" w14:textId="77777777" w:rsidR="009D1DF6" w:rsidRPr="009D1DF6" w:rsidRDefault="009D1DF6" w:rsidP="009D1D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Age: 35</w:t>
      </w:r>
    </w:p>
    <w:p w14:paraId="7578EB06" w14:textId="77777777" w:rsidR="009D1DF6" w:rsidRPr="009D1DF6" w:rsidRDefault="009D1DF6" w:rsidP="009D1D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Role: VP of Partnerships at US tech company</w:t>
      </w:r>
    </w:p>
    <w:p w14:paraId="3ADD28C3" w14:textId="77777777" w:rsidR="009D1DF6" w:rsidRPr="009D1DF6" w:rsidRDefault="009D1DF6" w:rsidP="009D1D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Location: Seattle, WA</w:t>
      </w:r>
    </w:p>
    <w:p w14:paraId="517183C0" w14:textId="77777777" w:rsidR="009D1DF6" w:rsidRPr="009D1DF6" w:rsidRDefault="009D1DF6" w:rsidP="009D1D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Works with: Brazilian offices in São Paulo and Belo Horizonte</w:t>
      </w:r>
    </w:p>
    <w:p w14:paraId="0AD83E76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Goals</w:t>
      </w:r>
    </w:p>
    <w:p w14:paraId="24E0E2F3" w14:textId="77777777" w:rsidR="009D1DF6" w:rsidRPr="009D1DF6" w:rsidRDefault="009D1DF6" w:rsidP="009D1D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Conduct meetings in Portuguese without translator</w:t>
      </w:r>
    </w:p>
    <w:p w14:paraId="626F52F3" w14:textId="77777777" w:rsidR="009D1DF6" w:rsidRPr="009D1DF6" w:rsidRDefault="009D1DF6" w:rsidP="009D1D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rapport with Brazilian partners through language effort</w:t>
      </w:r>
    </w:p>
    <w:p w14:paraId="63CE29D7" w14:textId="77777777" w:rsidR="009D1DF6" w:rsidRPr="009D1DF6" w:rsidRDefault="009D1DF6" w:rsidP="009D1D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cultural nuances in business communications</w:t>
      </w:r>
    </w:p>
    <w:p w14:paraId="7727F6B7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 Points</w:t>
      </w:r>
    </w:p>
    <w:p w14:paraId="5330D3F9" w14:textId="77777777" w:rsidR="009D1DF6" w:rsidRPr="009D1DF6" w:rsidRDefault="009D1DF6" w:rsidP="009D1D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time for traditional classes</w:t>
      </w:r>
    </w:p>
    <w:p w14:paraId="1340DD4A" w14:textId="77777777" w:rsidR="009D1DF6" w:rsidRPr="009D1DF6" w:rsidRDefault="009D1DF6" w:rsidP="009D1D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Duolingo doesn't teach business vocabulary</w:t>
      </w:r>
    </w:p>
    <w:p w14:paraId="3A760D97" w14:textId="77777777" w:rsidR="009D1DF6" w:rsidRPr="009D1DF6" w:rsidRDefault="009D1DF6" w:rsidP="009D1D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Embarrassed by mistakes in professional settings</w:t>
      </w:r>
    </w:p>
    <w:p w14:paraId="5DF42C0D" w14:textId="77777777" w:rsidR="009D1DF6" w:rsidRPr="009D1DF6" w:rsidRDefault="009D1DF6" w:rsidP="009D1D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Needs practice but no conversation partners available</w:t>
      </w:r>
    </w:p>
    <w:p w14:paraId="7B4AD286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Usage Pattern</w:t>
      </w:r>
    </w:p>
    <w:p w14:paraId="007B5CCA" w14:textId="77777777" w:rsidR="009D1DF6" w:rsidRPr="009D1DF6" w:rsidRDefault="009D1DF6" w:rsidP="009D1D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Morning commute (15 min voice practice)</w:t>
      </w:r>
    </w:p>
    <w:p w14:paraId="17A35979" w14:textId="77777777" w:rsidR="009D1DF6" w:rsidRPr="009D1DF6" w:rsidRDefault="009D1DF6" w:rsidP="009D1D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Lunch breaks (WhatsApp mode)</w:t>
      </w:r>
    </w:p>
    <w:p w14:paraId="70AC3140" w14:textId="77777777" w:rsidR="009D1DF6" w:rsidRPr="009D1DF6" w:rsidRDefault="009D1DF6" w:rsidP="009D1D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Evening review (5 min corrections)</w:t>
      </w:r>
    </w:p>
    <w:p w14:paraId="18EA55BB" w14:textId="77777777" w:rsidR="009D1DF6" w:rsidRPr="009D1DF6" w:rsidRDefault="009D1DF6" w:rsidP="009D1D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Weekend deep-dive (20-30 min lessons)</w:t>
      </w:r>
    </w:p>
    <w:p w14:paraId="70E7B12F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Quote: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"I need to sound professional in Portuguese, not like I'm ordering at a restaurant."</w:t>
      </w:r>
    </w:p>
    <w:p w14:paraId="03855881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Secondary Persona: "Startup Sam"</w:t>
      </w:r>
    </w:p>
    <w:p w14:paraId="2DA10D14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Demographics</w:t>
      </w:r>
    </w:p>
    <w:p w14:paraId="167F854B" w14:textId="77777777" w:rsidR="009D1DF6" w:rsidRPr="009D1DF6" w:rsidRDefault="009D1DF6" w:rsidP="009D1D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Age: 29</w:t>
      </w:r>
    </w:p>
    <w:p w14:paraId="35295D99" w14:textId="77777777" w:rsidR="009D1DF6" w:rsidRPr="009D1DF6" w:rsidRDefault="009D1DF6" w:rsidP="009D1D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Role: Founder exploring Brazil market entry</w:t>
      </w:r>
    </w:p>
    <w:p w14:paraId="0EF877C6" w14:textId="77777777" w:rsidR="009D1DF6" w:rsidRPr="009D1DF6" w:rsidRDefault="009D1DF6" w:rsidP="009D1D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Location: Austin, TX</w:t>
      </w:r>
    </w:p>
    <w:p w14:paraId="6D179B74" w14:textId="77777777" w:rsidR="009D1DF6" w:rsidRPr="009D1DF6" w:rsidRDefault="009D1DF6" w:rsidP="009D1D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Works with: Potential Brazilian co-founders and investors</w:t>
      </w:r>
    </w:p>
    <w:p w14:paraId="3DB397A5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Goals</w:t>
      </w:r>
    </w:p>
    <w:p w14:paraId="2DCD5B00" w14:textId="77777777" w:rsidR="009D1DF6" w:rsidRPr="009D1DF6" w:rsidRDefault="009D1DF6" w:rsidP="009D1D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Conversational fluency for fundraising pitches</w:t>
      </w:r>
    </w:p>
    <w:p w14:paraId="3A28E279" w14:textId="77777777" w:rsidR="009D1DF6" w:rsidRPr="009D1DF6" w:rsidRDefault="009D1DF6" w:rsidP="009D1D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legal/business terminology</w:t>
      </w:r>
    </w:p>
    <w:p w14:paraId="4D84FCC5" w14:textId="77777777" w:rsidR="009D1DF6" w:rsidRPr="009D1DF6" w:rsidRDefault="009D1DF6" w:rsidP="009D1D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Brazilian startup ecosystem</w:t>
      </w:r>
    </w:p>
    <w:p w14:paraId="01E1EFFB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 Points</w:t>
      </w:r>
    </w:p>
    <w:p w14:paraId="53C01E90" w14:textId="77777777" w:rsidR="009D1DF6" w:rsidRPr="009D1DF6" w:rsidRDefault="009D1DF6" w:rsidP="009D1D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Inconsistent schedule makes classes impossible</w:t>
      </w:r>
    </w:p>
    <w:p w14:paraId="0C6164DE" w14:textId="77777777" w:rsidR="009D1DF6" w:rsidRPr="009D1DF6" w:rsidRDefault="009D1DF6" w:rsidP="009D1D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Needs business-specific vocabulary</w:t>
      </w:r>
    </w:p>
    <w:p w14:paraId="0F674802" w14:textId="77777777" w:rsidR="009D1DF6" w:rsidRPr="009D1DF6" w:rsidRDefault="009D1DF6" w:rsidP="009D1D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Wants to learn fast (planning Brazil trip in 3 months)</w:t>
      </w:r>
    </w:p>
    <w:p w14:paraId="0842206A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Usage Pattern</w:t>
      </w:r>
    </w:p>
    <w:p w14:paraId="6BE23203" w14:textId="77777777" w:rsidR="009D1DF6" w:rsidRPr="009D1DF6" w:rsidRDefault="009D1DF6" w:rsidP="009D1D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Intense bursts (3-4 sessions per day for 2 weeks)</w:t>
      </w:r>
    </w:p>
    <w:p w14:paraId="5FA57D12" w14:textId="77777777" w:rsidR="009D1DF6" w:rsidRPr="009D1DF6" w:rsidRDefault="009D1DF6" w:rsidP="009D1D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maintenance mode (2-3 per week)</w:t>
      </w:r>
    </w:p>
    <w:p w14:paraId="6ABC0F9A" w14:textId="77777777" w:rsidR="009D1DF6" w:rsidRPr="009D1DF6" w:rsidRDefault="009D1DF6" w:rsidP="009D1D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Focus on specific topics before meetings</w:t>
      </w:r>
    </w:p>
    <w:p w14:paraId="4BAF6EA5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Quote: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"I'm pitching Brazilian VCs in 8 weeks. I need to at least understand their questions."</w:t>
      </w:r>
    </w:p>
    <w:p w14:paraId="243498C5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784E38D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0D57577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Stories</w:t>
      </w:r>
    </w:p>
    <w:p w14:paraId="68081D09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User Journeys</w:t>
      </w:r>
    </w:p>
    <w:p w14:paraId="1A4ED510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 a user, I want to...</w:t>
      </w:r>
    </w:p>
    <w:p w14:paraId="5D5084C7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Voice Practice</w:t>
      </w:r>
    </w:p>
    <w:p w14:paraId="7502A872" w14:textId="77777777" w:rsidR="009D1DF6" w:rsidRPr="009D1DF6" w:rsidRDefault="009D1DF6" w:rsidP="009D1D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a voice conversation in Portuguese at my current level</w:t>
      </w:r>
    </w:p>
    <w:p w14:paraId="02051BAC" w14:textId="77777777" w:rsidR="009D1DF6" w:rsidRPr="009D1DF6" w:rsidRDefault="009D1DF6" w:rsidP="009D1D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 real-time corrections when I make grammatical mistakes</w:t>
      </w:r>
    </w:p>
    <w:p w14:paraId="19034B83" w14:textId="77777777" w:rsidR="009D1DF6" w:rsidRPr="009D1DF6" w:rsidRDefault="009D1DF6" w:rsidP="009D1D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 visual feedback when AI is listening vs. speaking vs. processing</w:t>
      </w:r>
    </w:p>
    <w:p w14:paraId="2E7492A5" w14:textId="77777777" w:rsidR="009D1DF6" w:rsidRPr="009D1DF6" w:rsidRDefault="009D1DF6" w:rsidP="009D1D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 pronunciation feedback with phonetic guides</w:t>
      </w:r>
    </w:p>
    <w:p w14:paraId="492A9B4F" w14:textId="77777777" w:rsidR="009D1DF6" w:rsidRPr="009D1DF6" w:rsidRDefault="009D1DF6" w:rsidP="009D1D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 a spoken summary of my performance after each session</w:t>
      </w:r>
    </w:p>
    <w:p w14:paraId="0294F79A" w14:textId="77777777" w:rsidR="009D1DF6" w:rsidRPr="009D1DF6" w:rsidRDefault="009D1DF6" w:rsidP="009D1D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conversation topics relevant to my work (business meetings, negotiations, small talk)</w:t>
      </w:r>
    </w:p>
    <w:p w14:paraId="27EB7084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 Practice (WhatsApp Mode)</w:t>
      </w:r>
    </w:p>
    <w:p w14:paraId="0E4839D2" w14:textId="77777777" w:rsidR="009D1DF6" w:rsidRPr="009D1DF6" w:rsidRDefault="009D1DF6" w:rsidP="009D1D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Practice texting in Portuguese with realistic Brazilian slang and abbreviations</w:t>
      </w:r>
    </w:p>
    <w:p w14:paraId="03DEEACF" w14:textId="77777777" w:rsidR="009D1DF6" w:rsidRPr="009D1DF6" w:rsidRDefault="009D1DF6" w:rsidP="009D1D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 inline translations when I tap unfamiliar words</w:t>
      </w:r>
    </w:p>
    <w:p w14:paraId="19E2BF8C" w14:textId="77777777" w:rsidR="009D1DF6" w:rsidRPr="009D1DF6" w:rsidRDefault="009D1DF6" w:rsidP="009D1D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 a breakdown of slang/abbreviations used after each conversation</w:t>
      </w:r>
    </w:p>
    <w:p w14:paraId="2ADB281D" w14:textId="77777777" w:rsidR="009D1DF6" w:rsidRPr="009D1DF6" w:rsidRDefault="009D1DF6" w:rsidP="009D1D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new words directly to my vocabulary library from conversations</w:t>
      </w:r>
    </w:p>
    <w:p w14:paraId="349EBA9A" w14:textId="77777777" w:rsidR="009D1DF6" w:rsidRPr="009D1DF6" w:rsidRDefault="009D1DF6" w:rsidP="009D1D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Simulate both casual friend conversations and professional colleague exchanges</w:t>
      </w:r>
    </w:p>
    <w:p w14:paraId="48696629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Corrections &amp; Learning</w:t>
      </w:r>
    </w:p>
    <w:p w14:paraId="0E80FFED" w14:textId="77777777" w:rsidR="009D1DF6" w:rsidRPr="009D1DF6" w:rsidRDefault="009D1DF6" w:rsidP="009D1D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 all my mistakes in one centralized location</w:t>
      </w:r>
    </w:p>
    <w:p w14:paraId="05E6D016" w14:textId="77777777" w:rsidR="009D1DF6" w:rsidRPr="009D1DF6" w:rsidRDefault="009D1DF6" w:rsidP="009D1D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why each mistake was wrong with clear explanations</w:t>
      </w:r>
    </w:p>
    <w:p w14:paraId="02C99D2F" w14:textId="77777777" w:rsidR="009D1DF6" w:rsidRPr="009D1DF6" w:rsidRDefault="009D1DF6" w:rsidP="009D1D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how to practice each correction (flashcards, conversation, or scenario)</w:t>
      </w:r>
    </w:p>
    <w:p w14:paraId="0B9FC89A" w14:textId="77777777" w:rsidR="009D1DF6" w:rsidRPr="009D1DF6" w:rsidRDefault="009D1DF6" w:rsidP="009D1D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my progress on mastering specific grammar patterns</w:t>
      </w:r>
    </w:p>
    <w:p w14:paraId="0BDF7C17" w14:textId="77777777" w:rsidR="009D1DF6" w:rsidRPr="009D1DF6" w:rsidRDefault="009D1DF6" w:rsidP="009D1D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Get spaced repetition reminders for corrections I haven't mastered</w:t>
      </w:r>
    </w:p>
    <w:p w14:paraId="17A8350C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Progress Tracking</w:t>
      </w:r>
    </w:p>
    <w:p w14:paraId="2B07C882" w14:textId="77777777" w:rsidR="009D1DF6" w:rsidRPr="009D1DF6" w:rsidRDefault="009D1DF6" w:rsidP="009D1D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 my current Portuguese level (A2, B1, B2, etc.) with visual indicators</w:t>
      </w:r>
    </w:p>
    <w:p w14:paraId="64A3EA2F" w14:textId="77777777" w:rsidR="009D1DF6" w:rsidRPr="009D1DF6" w:rsidRDefault="009D1DF6" w:rsidP="009D1D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 vocabulary growth over time with charts</w:t>
      </w:r>
    </w:p>
    <w:p w14:paraId="7F5BE76F" w14:textId="77777777" w:rsidR="009D1DF6" w:rsidRPr="009D1DF6" w:rsidRDefault="009D1DF6" w:rsidP="009D1D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View grammar mastery levels with progress rings</w:t>
      </w:r>
    </w:p>
    <w:p w14:paraId="03CA8FC7" w14:textId="77777777" w:rsidR="009D1DF6" w:rsidRPr="009D1DF6" w:rsidRDefault="009D1DF6" w:rsidP="009D1D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Receive daily micro-goals based on my weak spots</w:t>
      </w:r>
    </w:p>
    <w:p w14:paraId="0CFA81EA" w14:textId="77777777" w:rsidR="009D1DF6" w:rsidRPr="009D1DF6" w:rsidRDefault="009D1DF6" w:rsidP="009D1D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Celebrate milestones when I master grammar patterns or vocabulary</w:t>
      </w:r>
    </w:p>
    <w:p w14:paraId="01569F77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Customization</w:t>
      </w:r>
    </w:p>
    <w:p w14:paraId="73304735" w14:textId="77777777" w:rsidR="009D1DF6" w:rsidRPr="009D1DF6" w:rsidRDefault="009D1DF6" w:rsidP="009D1D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difficulty level for each practice session</w:t>
      </w:r>
    </w:p>
    <w:p w14:paraId="1E28B830" w14:textId="77777777" w:rsidR="009D1DF6" w:rsidRPr="009D1DF6" w:rsidRDefault="009D1DF6" w:rsidP="009D1D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custom vocabulary words with personal context</w:t>
      </w:r>
    </w:p>
    <w:p w14:paraId="1B2ED917" w14:textId="77777777" w:rsidR="009D1DF6" w:rsidRPr="009D1DF6" w:rsidRDefault="009D1DF6" w:rsidP="009D1D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lesson topics for targeted practice later</w:t>
      </w:r>
    </w:p>
    <w:p w14:paraId="6F4AFE0D" w14:textId="77777777" w:rsidR="009D1DF6" w:rsidRPr="009D1DF6" w:rsidRDefault="009D1DF6" w:rsidP="009D1D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Adjust my daily goals based on available time</w:t>
      </w:r>
    </w:p>
    <w:p w14:paraId="2B01297E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Edge Cases &amp; Error States</w:t>
      </w:r>
    </w:p>
    <w:p w14:paraId="66A1887C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Voice Practice</w:t>
      </w:r>
    </w:p>
    <w:p w14:paraId="5DFDE259" w14:textId="77777777" w:rsidR="009D1DF6" w:rsidRPr="009D1DF6" w:rsidRDefault="009D1DF6" w:rsidP="009D1D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background noise gracefully (notify user if audio quality is poor)</w:t>
      </w:r>
    </w:p>
    <w:p w14:paraId="6FE16059" w14:textId="77777777" w:rsidR="009D1DF6" w:rsidRPr="009D1DF6" w:rsidRDefault="009D1DF6" w:rsidP="009D1D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 interruptions (phone calls, notifications) without losing session progress</w:t>
      </w:r>
    </w:p>
    <w:p w14:paraId="343A2560" w14:textId="77777777" w:rsidR="009D1DF6" w:rsidRPr="009D1DF6" w:rsidRDefault="009D1DF6" w:rsidP="009D1D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offline mode for completed lessons (not real-time practice)</w:t>
      </w:r>
    </w:p>
    <w:p w14:paraId="35B8B50F" w14:textId="77777777" w:rsidR="009D1DF6" w:rsidRPr="009D1DF6" w:rsidRDefault="009D1DF6" w:rsidP="009D1D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Recover from API failures with cached content</w:t>
      </w:r>
    </w:p>
    <w:p w14:paraId="0A06CA7B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WhatsApp Mode</w:t>
      </w:r>
    </w:p>
    <w:p w14:paraId="419295D8" w14:textId="77777777" w:rsidR="009D1DF6" w:rsidRPr="009D1DF6" w:rsidRDefault="009D1DF6" w:rsidP="009D1D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rapid-fire typing and autocorrect interference</w:t>
      </w:r>
    </w:p>
    <w:p w14:paraId="2F8B4C0C" w14:textId="77777777" w:rsidR="009D1DF6" w:rsidRPr="009D1DF6" w:rsidRDefault="009D1DF6" w:rsidP="009D1D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emoji keyboard without breaking conversation flow</w:t>
      </w:r>
    </w:p>
    <w:p w14:paraId="0DF13444" w14:textId="77777777" w:rsidR="009D1DF6" w:rsidRPr="009D1DF6" w:rsidRDefault="009D1DF6" w:rsidP="009D1D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Allow users to restart conversations if they get lost</w:t>
      </w:r>
    </w:p>
    <w:p w14:paraId="796EC840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Corrections Hub</w:t>
      </w:r>
    </w:p>
    <w:p w14:paraId="2A053E41" w14:textId="77777777" w:rsidR="009D1DF6" w:rsidRPr="009D1DF6" w:rsidRDefault="009D1DF6" w:rsidP="009D1D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 duplicate correction entries for the same mistake</w:t>
      </w:r>
    </w:p>
    <w:p w14:paraId="263218F5" w14:textId="77777777" w:rsidR="009D1DF6" w:rsidRPr="009D1DF6" w:rsidRDefault="009D1DF6" w:rsidP="009D1D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Archive mastered corrections after 90 days of no errors</w:t>
      </w:r>
    </w:p>
    <w:p w14:paraId="6AF44492" w14:textId="77777777" w:rsidR="009D1DF6" w:rsidRPr="009D1DF6" w:rsidRDefault="009D1DF6" w:rsidP="009D1D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edge cases where user correction is actually valid (regional variation)</w:t>
      </w:r>
    </w:p>
    <w:p w14:paraId="37F77F83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56E947F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CE3A2C7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Functional Requirements</w:t>
      </w:r>
    </w:p>
    <w:p w14:paraId="33E86C22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1: Live Voice Practice</w:t>
      </w:r>
    </w:p>
    <w:p w14:paraId="768924E5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FR-1.1: Session Initiation</w:t>
      </w:r>
    </w:p>
    <w:p w14:paraId="06596F83" w14:textId="77777777" w:rsidR="009D1DF6" w:rsidRPr="009D1DF6" w:rsidRDefault="009D1DF6" w:rsidP="009D1D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selects difficulty level (beginner, intermediate, advanced)</w:t>
      </w:r>
    </w:p>
    <w:p w14:paraId="3017B3E8" w14:textId="77777777" w:rsidR="009D1DF6" w:rsidRPr="009D1DF6" w:rsidRDefault="009D1DF6" w:rsidP="009D1D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chooses conversation topic or accepts AI suggestion based on gaps</w:t>
      </w:r>
    </w:p>
    <w:p w14:paraId="185D916B" w14:textId="77777777" w:rsidR="009D1DF6" w:rsidRPr="009D1DF6" w:rsidRDefault="009D1DF6" w:rsidP="009D1D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sets session length (5, 10, or 15 minutes)</w:t>
      </w:r>
    </w:p>
    <w:p w14:paraId="58A069F2" w14:textId="77777777" w:rsidR="009D1DF6" w:rsidRPr="009D1DF6" w:rsidRDefault="009D1DF6" w:rsidP="009D1D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loads appropriate conversation prompts and vocabulary</w:t>
      </w:r>
    </w:p>
    <w:p w14:paraId="1D0D4BF9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FR-1.2: Real-Time Conversation</w:t>
      </w:r>
    </w:p>
    <w:p w14:paraId="222847E1" w14:textId="77777777" w:rsidR="009D1DF6" w:rsidRPr="009D1DF6" w:rsidRDefault="009D1DF6" w:rsidP="009D1D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speaks only in Portuguese (except grammar explanations)</w:t>
      </w:r>
    </w:p>
    <w:p w14:paraId="7E5A53F5" w14:textId="77777777" w:rsidR="009D1DF6" w:rsidRPr="009D1DF6" w:rsidRDefault="009D1DF6" w:rsidP="009D1D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System displays visual status: Listening </w:t>
      </w:r>
      <w:r w:rsidRPr="009D1DF6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🎤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Processing </w:t>
      </w:r>
      <w:r w:rsidRPr="009D1DF6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🤔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Speaking </w:t>
      </w:r>
      <w:r w:rsidRPr="009D1DF6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🗣️</w:t>
      </w:r>
    </w:p>
    <w:p w14:paraId="6A53DA4F" w14:textId="77777777" w:rsidR="009D1DF6" w:rsidRPr="009D1DF6" w:rsidRDefault="009D1DF6" w:rsidP="009D1D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responds within 3 seconds of user finishing speech</w:t>
      </w:r>
    </w:p>
    <w:p w14:paraId="2DEAEFBA" w14:textId="77777777" w:rsidR="009D1DF6" w:rsidRPr="009D1DF6" w:rsidRDefault="009D1DF6" w:rsidP="009D1D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Conversation complexity adapts to user's current level</w:t>
      </w:r>
    </w:p>
    <w:p w14:paraId="28FB830C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FR-1.3: Mistake Detection &amp; Correction</w:t>
      </w:r>
    </w:p>
    <w:p w14:paraId="53DF19FB" w14:textId="77777777" w:rsidR="009D1DF6" w:rsidRPr="009D1DF6" w:rsidRDefault="009D1DF6" w:rsidP="009D1D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flags grammatical errors in real-time</w:t>
      </w:r>
    </w:p>
    <w:p w14:paraId="30F49BFC" w14:textId="77777777" w:rsidR="009D1DF6" w:rsidRPr="009D1DF6" w:rsidRDefault="009D1DF6" w:rsidP="009D1D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Corrections stored in Corrections Hub with timestamp</w:t>
      </w:r>
    </w:p>
    <w:p w14:paraId="3310D84E" w14:textId="77777777" w:rsidR="009D1DF6" w:rsidRPr="009D1DF6" w:rsidRDefault="009D1DF6" w:rsidP="009D1D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Immediate feedback provided mid-conversation ("Quase! Melhor seria: [correct version]")</w:t>
      </w:r>
    </w:p>
    <w:p w14:paraId="2847064C" w14:textId="77777777" w:rsidR="009D1DF6" w:rsidRPr="009D1DF6" w:rsidRDefault="009D1DF6" w:rsidP="009D1D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Pronunciation errors flagged for post-session review</w:t>
      </w:r>
    </w:p>
    <w:p w14:paraId="47C962E8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FR-1.4: Pronunciation Feedback</w:t>
      </w:r>
    </w:p>
    <w:p w14:paraId="13E43B32" w14:textId="77777777" w:rsidR="009D1DF6" w:rsidRPr="009D1DF6" w:rsidRDefault="009D1DF6" w:rsidP="009D1D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identifies mispronounced words</w:t>
      </w:r>
    </w:p>
    <w:p w14:paraId="35BFA9A2" w14:textId="77777777" w:rsidR="009D1DF6" w:rsidRPr="009D1DF6" w:rsidRDefault="009D1DF6" w:rsidP="009D1D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 IPA notation or simplified phonetic guide</w:t>
      </w:r>
    </w:p>
    <w:p w14:paraId="14DB75BC" w14:textId="77777777" w:rsidR="009D1DF6" w:rsidRPr="009D1DF6" w:rsidRDefault="009D1DF6" w:rsidP="009D1D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Plays correct pronunciation (audio playback)</w:t>
      </w:r>
    </w:p>
    <w:p w14:paraId="42406485" w14:textId="77777777" w:rsidR="009D1DF6" w:rsidRPr="009D1DF6" w:rsidRDefault="009D1DF6" w:rsidP="009D1D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Adds flagged words to pronunciation practice queue</w:t>
      </w:r>
    </w:p>
    <w:p w14:paraId="3B5D1723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FR-1.5: Post-Session Summary</w:t>
      </w:r>
    </w:p>
    <w:p w14:paraId="7D4D64DD" w14:textId="77777777" w:rsidR="009D1DF6" w:rsidRPr="009D1DF6" w:rsidRDefault="009D1DF6" w:rsidP="009D1D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provides spoken feedback immediately after session ends</w:t>
      </w:r>
    </w:p>
    <w:p w14:paraId="1D23799C" w14:textId="77777777" w:rsidR="009D1DF6" w:rsidRPr="009D1DF6" w:rsidRDefault="009D1DF6" w:rsidP="009D1D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Written summary includes: </w:t>
      </w:r>
    </w:p>
    <w:p w14:paraId="74FD0ACB" w14:textId="77777777" w:rsidR="009D1DF6" w:rsidRPr="009D1DF6" w:rsidRDefault="009D1DF6" w:rsidP="009D1DF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Corrections made with explanations</w:t>
      </w:r>
    </w:p>
    <w:p w14:paraId="2A9405A2" w14:textId="77777777" w:rsidR="009D1DF6" w:rsidRPr="009D1DF6" w:rsidRDefault="009D1DF6" w:rsidP="009D1DF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vocabulary introduced</w:t>
      </w:r>
    </w:p>
    <w:p w14:paraId="0BA8E34F" w14:textId="77777777" w:rsidR="009D1DF6" w:rsidRPr="009D1DF6" w:rsidRDefault="009D1DF6" w:rsidP="009D1DF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Pronunciation issues flagged</w:t>
      </w:r>
    </w:p>
    <w:p w14:paraId="6924FDCD" w14:textId="77777777" w:rsidR="009D1DF6" w:rsidRPr="009D1DF6" w:rsidRDefault="009D1DF6" w:rsidP="009D1DF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Suggested focus for next session</w:t>
      </w:r>
    </w:p>
    <w:p w14:paraId="4B2992D7" w14:textId="77777777" w:rsidR="009D1DF6" w:rsidRPr="009D1DF6" w:rsidRDefault="009D1DF6" w:rsidP="009D1D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can route corrections to practice modules</w:t>
      </w:r>
    </w:p>
    <w:p w14:paraId="14F31521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4C7E505B" w14:textId="77777777" w:rsidR="009D1DF6" w:rsidRPr="009D1DF6" w:rsidRDefault="009D1DF6" w:rsidP="009D1D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Speech-to-text accuracy: 85%+ for Portuguese</w:t>
      </w:r>
    </w:p>
    <w:p w14:paraId="24DD83D5" w14:textId="77777777" w:rsidR="009D1DF6" w:rsidRPr="009D1DF6" w:rsidRDefault="009D1DF6" w:rsidP="009D1D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Text-to-speech: Natural Brazilian Portuguese accent (São Paulo or Rio)</w:t>
      </w:r>
    </w:p>
    <w:p w14:paraId="611754E0" w14:textId="77777777" w:rsidR="009D1DF6" w:rsidRPr="009D1DF6" w:rsidRDefault="009D1DF6" w:rsidP="009D1D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Latency: &lt;3 seconds from user speech end to AI response start</w:t>
      </w:r>
    </w:p>
    <w:p w14:paraId="571FEEB0" w14:textId="77777777" w:rsidR="009D1DF6" w:rsidRPr="009D1DF6" w:rsidRDefault="009D1DF6" w:rsidP="009D1D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persistence: Save progress if app closes unexpectedly</w:t>
      </w:r>
    </w:p>
    <w:p w14:paraId="7F14C38E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3B2E3215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A9F14D2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2: Text Practice (WhatsApp Mode)</w:t>
      </w:r>
    </w:p>
    <w:p w14:paraId="23EEAE42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FR-2.1: Conversation Interface</w:t>
      </w:r>
    </w:p>
    <w:p w14:paraId="169FD805" w14:textId="77777777" w:rsidR="009D1DF6" w:rsidRPr="009D1DF6" w:rsidRDefault="009D1DF6" w:rsidP="009D1D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 mimics WhatsApp: message bubbles, timestamps, read receipts</w:t>
      </w:r>
    </w:p>
    <w:p w14:paraId="0D2EFA95" w14:textId="77777777" w:rsidR="009D1DF6" w:rsidRPr="009D1DF6" w:rsidRDefault="009D1DF6" w:rsidP="009D1D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AI character has Brazilian name and avatar (randomized or user-selectable)</w:t>
      </w:r>
    </w:p>
    <w:p w14:paraId="5E4FD389" w14:textId="77777777" w:rsidR="009D1DF6" w:rsidRPr="009D1DF6" w:rsidRDefault="009D1DF6" w:rsidP="009D1D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Typing indicators when AI is composing response</w:t>
      </w:r>
    </w:p>
    <w:p w14:paraId="37730B75" w14:textId="77777777" w:rsidR="009D1DF6" w:rsidRPr="009D1DF6" w:rsidRDefault="009D1DF6" w:rsidP="009D1D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for emoji picker with common Brazilian emoji usage</w:t>
      </w:r>
    </w:p>
    <w:p w14:paraId="538B556E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FR-2.2: Difficulty-Adaptive Content</w:t>
      </w:r>
    </w:p>
    <w:p w14:paraId="23593335" w14:textId="77777777" w:rsidR="009D1DF6" w:rsidRPr="009D1DF6" w:rsidRDefault="009D1DF6" w:rsidP="009D1D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Beginner: Standard Portuguese, minimal slang, full words</w:t>
      </w:r>
    </w:p>
    <w:p w14:paraId="300E2E5A" w14:textId="77777777" w:rsidR="009D1DF6" w:rsidRPr="009D1DF6" w:rsidRDefault="009D1DF6" w:rsidP="009D1D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Intermediate: Common abbreviations (vc, tbm, blz), moderate slang</w:t>
      </w:r>
    </w:p>
    <w:p w14:paraId="2B151215" w14:textId="77777777" w:rsidR="009D1DF6" w:rsidRPr="009D1DF6" w:rsidRDefault="009D1DF6" w:rsidP="009D1D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Advanced: Heavy slang, regional variations, complex abbreviations</w:t>
      </w:r>
    </w:p>
    <w:p w14:paraId="62636BDF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FR-2.3: Conversation Flow</w:t>
      </w:r>
    </w:p>
    <w:p w14:paraId="1B2E255A" w14:textId="77777777" w:rsidR="009D1DF6" w:rsidRPr="009D1DF6" w:rsidRDefault="009D1DF6" w:rsidP="009D1D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3-7 message exchanges per conversation</w:t>
      </w:r>
    </w:p>
    <w:p w14:paraId="545BB148" w14:textId="77777777" w:rsidR="009D1DF6" w:rsidRPr="009D1DF6" w:rsidRDefault="009D1DF6" w:rsidP="009D1D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Topics: weekend plans, work updates, food/dining, sports, current events</w:t>
      </w:r>
    </w:p>
    <w:p w14:paraId="5CACEADA" w14:textId="77777777" w:rsidR="009D1DF6" w:rsidRPr="009D1DF6" w:rsidRDefault="009D1DF6" w:rsidP="009D1D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can initiate or respond to user initiation</w:t>
      </w:r>
    </w:p>
    <w:p w14:paraId="70BA82E9" w14:textId="77777777" w:rsidR="009D1DF6" w:rsidRPr="009D1DF6" w:rsidRDefault="009D1DF6" w:rsidP="009D1D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Natural conversation pacing (AI doesn't respond instantly)</w:t>
      </w:r>
    </w:p>
    <w:p w14:paraId="3E3D1D0E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FR-2.4: Inline Translation</w:t>
      </w:r>
    </w:p>
    <w:p w14:paraId="49907807" w14:textId="77777777" w:rsidR="009D1DF6" w:rsidRPr="009D1DF6" w:rsidRDefault="009D1DF6" w:rsidP="009D1D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taps any Portuguese word/phrase</w:t>
      </w:r>
    </w:p>
    <w:p w14:paraId="46598B7F" w14:textId="77777777" w:rsidR="009D1DF6" w:rsidRPr="009D1DF6" w:rsidRDefault="009D1DF6" w:rsidP="009D1D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Non-intrusive overlay displays English translation</w:t>
      </w:r>
    </w:p>
    <w:p w14:paraId="744950A3" w14:textId="77777777" w:rsidR="009D1DF6" w:rsidRPr="009D1DF6" w:rsidRDefault="009D1DF6" w:rsidP="009D1D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 to "Add to Vocabulary Library" from overlay</w:t>
      </w:r>
    </w:p>
    <w:p w14:paraId="3BA784B0" w14:textId="77777777" w:rsidR="009D1DF6" w:rsidRPr="009D1DF6" w:rsidRDefault="009D1DF6" w:rsidP="009D1D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Tracks which words user looks up (triggers practice suggestions)</w:t>
      </w:r>
    </w:p>
    <w:p w14:paraId="249A1700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FR-2.5: Post-Conversation Breakdown</w:t>
      </w:r>
    </w:p>
    <w:p w14:paraId="46712448" w14:textId="77777777" w:rsidR="009D1DF6" w:rsidRPr="009D1DF6" w:rsidRDefault="009D1DF6" w:rsidP="009D1D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Vocabulary Used section with confidence ratings (</w:t>
      </w:r>
      <w:r w:rsidRPr="009D1DF6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⭐⭐⭐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D89AA5B" w14:textId="77777777" w:rsidR="009D1DF6" w:rsidRPr="009D1DF6" w:rsidRDefault="009D1DF6" w:rsidP="009D1D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Grammar Spotted section highlighting patterns used</w:t>
      </w:r>
    </w:p>
    <w:p w14:paraId="25595AD9" w14:textId="77777777" w:rsidR="009D1DF6" w:rsidRPr="009D1DF6" w:rsidRDefault="009D1DF6" w:rsidP="009D1D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Cultural Notes explaining context or norms</w:t>
      </w:r>
    </w:p>
    <w:p w14:paraId="6FFEFEFC" w14:textId="77777777" w:rsidR="009D1DF6" w:rsidRPr="009D1DF6" w:rsidRDefault="009D1DF6" w:rsidP="009D1D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Slang/Abbreviation glossary</w:t>
      </w:r>
    </w:p>
    <w:p w14:paraId="248906AE" w14:textId="77777777" w:rsidR="009D1DF6" w:rsidRPr="009D1DF6" w:rsidRDefault="009D1DF6" w:rsidP="009D1D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Practice routing options (flashcards, corrections, etc.)</w:t>
      </w:r>
    </w:p>
    <w:p w14:paraId="37D201BA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0E98FF1C" w14:textId="77777777" w:rsidR="009D1DF6" w:rsidRPr="009D1DF6" w:rsidRDefault="009D1DF6" w:rsidP="009D1D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Message rendering latency: &lt;500ms</w:t>
      </w:r>
    </w:p>
    <w:p w14:paraId="1E7F940A" w14:textId="77777777" w:rsidR="009D1DF6" w:rsidRPr="009D1DF6" w:rsidRDefault="009D1DF6" w:rsidP="009D1D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Translation lookup: &lt;1 second</w:t>
      </w:r>
    </w:p>
    <w:p w14:paraId="1F5F0652" w14:textId="77777777" w:rsidR="009D1DF6" w:rsidRPr="009D1DF6" w:rsidRDefault="009D1DF6" w:rsidP="009D1D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Conversation history: Store last 30 conversations per user</w:t>
      </w:r>
    </w:p>
    <w:p w14:paraId="1B824498" w14:textId="77777777" w:rsidR="009D1DF6" w:rsidRPr="009D1DF6" w:rsidRDefault="009D1DF6" w:rsidP="009D1D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Offline support: Display cached conversations, no new conversations</w:t>
      </w:r>
    </w:p>
    <w:p w14:paraId="6F8E35A9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4E1F1E10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DAD884F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3: Corrections Hub</w:t>
      </w:r>
    </w:p>
    <w:p w14:paraId="4553188A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FR-3.1: Correction Capture</w:t>
      </w:r>
    </w:p>
    <w:p w14:paraId="1FE137CF" w14:textId="77777777" w:rsidR="009D1DF6" w:rsidRPr="009D1DF6" w:rsidRDefault="009D1DF6" w:rsidP="009D1D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Auto-capture from Voice Practice errors</w:t>
      </w:r>
    </w:p>
    <w:p w14:paraId="1E26B33A" w14:textId="77777777" w:rsidR="009D1DF6" w:rsidRPr="009D1DF6" w:rsidRDefault="009D1DF6" w:rsidP="009D1D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Auto-capture from Text Practice grammar issues</w:t>
      </w:r>
    </w:p>
    <w:p w14:paraId="4DB6864C" w14:textId="77777777" w:rsidR="009D1DF6" w:rsidRPr="009D1DF6" w:rsidRDefault="009D1DF6" w:rsidP="009D1D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Auto-capture from Lesson exercise mistakes</w:t>
      </w:r>
    </w:p>
    <w:p w14:paraId="6E4ADD5C" w14:textId="77777777" w:rsidR="009D1DF6" w:rsidRPr="009D1DF6" w:rsidRDefault="009D1DF6" w:rsidP="009D1D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 entry option for corrections from outside app</w:t>
      </w:r>
    </w:p>
    <w:p w14:paraId="491B04C3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FR-3.2: Correction Card Structure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correction entry includes:</w:t>
      </w:r>
    </w:p>
    <w:p w14:paraId="2C928DB9" w14:textId="77777777" w:rsidR="009D1DF6" w:rsidRPr="009D1DF6" w:rsidRDefault="009D1DF6" w:rsidP="009D1D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user said/wrote (mistake)</w:t>
      </w:r>
    </w:p>
    <w:p w14:paraId="0D53C6BB" w14:textId="77777777" w:rsidR="009D1DF6" w:rsidRPr="009D1DF6" w:rsidRDefault="009D1DF6" w:rsidP="009D1D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 form</w:t>
      </w:r>
    </w:p>
    <w:p w14:paraId="61FBA336" w14:textId="77777777" w:rsidR="009D1DF6" w:rsidRPr="009D1DF6" w:rsidRDefault="009D1DF6" w:rsidP="009D1D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Grammar rule explanation</w:t>
      </w:r>
    </w:p>
    <w:p w14:paraId="0DB14010" w14:textId="77777777" w:rsidR="009D1DF6" w:rsidRPr="009D1DF6" w:rsidRDefault="009D1DF6" w:rsidP="009D1D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Cultural context (why this matters)</w:t>
      </w:r>
    </w:p>
    <w:p w14:paraId="63F35970" w14:textId="77777777" w:rsidR="009D1DF6" w:rsidRPr="009D1DF6" w:rsidRDefault="009D1DF6" w:rsidP="009D1D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Confidence score (1-5 stars)</w:t>
      </w:r>
    </w:p>
    <w:p w14:paraId="09BAFD4D" w14:textId="77777777" w:rsidR="009D1DF6" w:rsidRPr="009D1DF6" w:rsidRDefault="009D1DF6" w:rsidP="009D1D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 review date (spaced repetition)</w:t>
      </w:r>
    </w:p>
    <w:p w14:paraId="65941DC1" w14:textId="77777777" w:rsidR="009D1DF6" w:rsidRPr="009D1DF6" w:rsidRDefault="009D1DF6" w:rsidP="009D1D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Practice status (flashcard created, used in conversation, etc.)</w:t>
      </w:r>
    </w:p>
    <w:p w14:paraId="7E466A73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FR-3.3: Practice Routing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selects practice method for each correction:</w:t>
      </w:r>
    </w:p>
    <w:p w14:paraId="6E6EA8D9" w14:textId="77777777" w:rsidR="009D1DF6" w:rsidRPr="009D1DF6" w:rsidRDefault="009D1DF6" w:rsidP="009D1D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Flashcards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Creates conjugation drill or translation card</w:t>
      </w:r>
    </w:p>
    <w:p w14:paraId="26507C67" w14:textId="77777777" w:rsidR="009D1DF6" w:rsidRPr="009D1DF6" w:rsidRDefault="009D1DF6" w:rsidP="009D1D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Conversation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AI incorporates this pattern in next voice session</w:t>
      </w:r>
    </w:p>
    <w:p w14:paraId="78C140B9" w14:textId="77777777" w:rsidR="009D1DF6" w:rsidRPr="009D1DF6" w:rsidRDefault="009D1DF6" w:rsidP="009D1D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WhatsApp Scenario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Generates text conversation requiring this structure</w:t>
      </w:r>
    </w:p>
    <w:p w14:paraId="28DCFA16" w14:textId="77777777" w:rsidR="009D1DF6" w:rsidRPr="009D1DF6" w:rsidRDefault="009D1DF6" w:rsidP="009D1D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Mark as Mastered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Removes from active queue, archives for review</w:t>
      </w:r>
    </w:p>
    <w:p w14:paraId="4072E1A7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FR-3.4: Spaced Repetition Logic</w:t>
      </w:r>
    </w:p>
    <w:p w14:paraId="12479E56" w14:textId="77777777" w:rsidR="009D1DF6" w:rsidRPr="009D1DF6" w:rsidRDefault="009D1DF6" w:rsidP="009D1D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Initial review: 1 day after mistake</w:t>
      </w:r>
    </w:p>
    <w:p w14:paraId="6091F479" w14:textId="77777777" w:rsidR="009D1DF6" w:rsidRPr="009D1DF6" w:rsidRDefault="009D1DF6" w:rsidP="009D1D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Subsequent reviews: 3 days, 7 days, 14 days, 30 days</w:t>
      </w:r>
    </w:p>
    <w:p w14:paraId="5A5CBEBD" w14:textId="77777777" w:rsidR="009D1DF6" w:rsidRPr="009D1DF6" w:rsidRDefault="009D1DF6" w:rsidP="009D1D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correct use increases confidence score</w:t>
      </w:r>
    </w:p>
    <w:p w14:paraId="330E515F" w14:textId="77777777" w:rsidR="009D1DF6" w:rsidRPr="009D1DF6" w:rsidRDefault="009D1DF6" w:rsidP="009D1D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Three consecutive correct uses = mastered</w:t>
      </w:r>
    </w:p>
    <w:p w14:paraId="475474E4" w14:textId="77777777" w:rsidR="009D1DF6" w:rsidRPr="009D1DF6" w:rsidRDefault="009D1DF6" w:rsidP="009D1D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Mastered corrections reviewed quarterly</w:t>
      </w:r>
    </w:p>
    <w:p w14:paraId="0E151E55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FR-3.5: Bulk Actions</w:t>
      </w:r>
    </w:p>
    <w:p w14:paraId="5B394BA3" w14:textId="77777777" w:rsidR="009D1DF6" w:rsidRPr="009D1DF6" w:rsidRDefault="009D1DF6" w:rsidP="009D1D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 corrections by: grammar type, confidence level, date range</w:t>
      </w:r>
    </w:p>
    <w:p w14:paraId="4017A539" w14:textId="77777777" w:rsidR="009D1DF6" w:rsidRPr="009D1DF6" w:rsidRDefault="009D1DF6" w:rsidP="009D1D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Batch create flashcards from multiple corrections</w:t>
      </w:r>
    </w:p>
    <w:p w14:paraId="662A62F5" w14:textId="77777777" w:rsidR="009D1DF6" w:rsidRPr="009D1DF6" w:rsidRDefault="009D1DF6" w:rsidP="009D1D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 corrections as PDF for offline review</w:t>
      </w:r>
    </w:p>
    <w:p w14:paraId="03233663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78EA1E39" w14:textId="77777777" w:rsidR="009D1DF6" w:rsidRPr="009D1DF6" w:rsidRDefault="009D1DF6" w:rsidP="009D1DF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 deduplication: Prevent duplicate entries for same mistake</w:t>
      </w:r>
    </w:p>
    <w:p w14:paraId="48965BA2" w14:textId="77777777" w:rsidR="009D1DF6" w:rsidRPr="009D1DF6" w:rsidRDefault="009D1DF6" w:rsidP="009D1DF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Database: Store unlimited corrections per user</w:t>
      </w:r>
    </w:p>
    <w:p w14:paraId="4B46280C" w14:textId="77777777" w:rsidR="009D1DF6" w:rsidRPr="009D1DF6" w:rsidRDefault="009D1DF6" w:rsidP="009D1DF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Sync: Real-time updates across devices</w:t>
      </w:r>
    </w:p>
    <w:p w14:paraId="5D7B382A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0660EC4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B267AFF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4: Learning Dashboard</w:t>
      </w:r>
    </w:p>
    <w:p w14:paraId="6E497D5F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FR-4.1: Progress Overview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Display at top of dashboard:</w:t>
      </w:r>
    </w:p>
    <w:p w14:paraId="145BA591" w14:textId="77777777" w:rsidR="009D1DF6" w:rsidRPr="009D1DF6" w:rsidRDefault="009D1DF6" w:rsidP="009D1D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Current level (A2, B1, B2, C1) with visual progress ring</w:t>
      </w:r>
    </w:p>
    <w:p w14:paraId="1AEB6F7D" w14:textId="77777777" w:rsidR="009D1DF6" w:rsidRPr="009D1DF6" w:rsidRDefault="009D1DF6" w:rsidP="009D1D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Days active streak</w:t>
      </w:r>
    </w:p>
    <w:p w14:paraId="5520D0A5" w14:textId="77777777" w:rsidR="009D1DF6" w:rsidRPr="009D1DF6" w:rsidRDefault="009D1DF6" w:rsidP="009D1D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conversation minutes this month</w:t>
      </w:r>
    </w:p>
    <w:p w14:paraId="66F139A8" w14:textId="77777777" w:rsidR="009D1DF6" w:rsidRPr="009D1DF6" w:rsidRDefault="009D1DF6" w:rsidP="009D1D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Words mastered count</w:t>
      </w:r>
    </w:p>
    <w:p w14:paraId="4F3DDB90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FR-4.2: Grammar Mastery Visualization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Progress rings for each grammar category:</w:t>
      </w:r>
    </w:p>
    <w:p w14:paraId="131D14FB" w14:textId="77777777" w:rsidR="009D1DF6" w:rsidRPr="009D1DF6" w:rsidRDefault="009D1DF6" w:rsidP="009D1D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Verb conjugations (present, past, future)</w:t>
      </w:r>
    </w:p>
    <w:p w14:paraId="5DBAA9B6" w14:textId="77777777" w:rsidR="009D1DF6" w:rsidRPr="009D1DF6" w:rsidRDefault="009D1DF6" w:rsidP="009D1D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Subjunctive mood</w:t>
      </w:r>
    </w:p>
    <w:p w14:paraId="5D0DA4B9" w14:textId="77777777" w:rsidR="009D1DF6" w:rsidRPr="009D1DF6" w:rsidRDefault="009D1DF6" w:rsidP="009D1D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Prepositions</w:t>
      </w:r>
    </w:p>
    <w:p w14:paraId="6F7545D7" w14:textId="77777777" w:rsidR="009D1DF6" w:rsidRPr="009D1DF6" w:rsidRDefault="009D1DF6" w:rsidP="009D1D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Gender agreement</w:t>
      </w:r>
    </w:p>
    <w:p w14:paraId="010533E2" w14:textId="77777777" w:rsidR="009D1DF6" w:rsidRPr="009D1DF6" w:rsidRDefault="009D1DF6" w:rsidP="009D1D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Formal vs. informal registers</w:t>
      </w:r>
    </w:p>
    <w:p w14:paraId="3FA4126F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ring shows:</w:t>
      </w:r>
    </w:p>
    <w:p w14:paraId="1464020C" w14:textId="77777777" w:rsidR="009D1DF6" w:rsidRPr="009D1DF6" w:rsidRDefault="009D1DF6" w:rsidP="009D1D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Percentage mastered (0-100%)</w:t>
      </w:r>
    </w:p>
    <w:p w14:paraId="5BAF3D81" w14:textId="77777777" w:rsidR="009D1DF6" w:rsidRPr="009D1DF6" w:rsidRDefault="009D1DF6" w:rsidP="009D1D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 rating (1-5 stars)</w:t>
      </w:r>
    </w:p>
    <w:p w14:paraId="6CD77213" w14:textId="77777777" w:rsidR="009D1DF6" w:rsidRPr="009D1DF6" w:rsidRDefault="009D1DF6" w:rsidP="009D1D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practiced date</w:t>
      </w:r>
    </w:p>
    <w:p w14:paraId="2040388B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FR-4.3: Vocabulary Growth Chart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Line chart showing over time:</w:t>
      </w:r>
    </w:p>
    <w:p w14:paraId="5AC5E6B7" w14:textId="77777777" w:rsidR="009D1DF6" w:rsidRPr="009D1DF6" w:rsidRDefault="009D1DF6" w:rsidP="009D1D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words learned (cumulative)</w:t>
      </w:r>
    </w:p>
    <w:p w14:paraId="7530D97D" w14:textId="77777777" w:rsidR="009D1DF6" w:rsidRPr="009D1DF6" w:rsidRDefault="009D1DF6" w:rsidP="009D1D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 vocabulary (words used in last 30 days)</w:t>
      </w:r>
    </w:p>
    <w:p w14:paraId="6E147689" w14:textId="77777777" w:rsidR="009D1DF6" w:rsidRPr="009D1DF6" w:rsidRDefault="009D1DF6" w:rsidP="009D1D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Passive vocabulary (recognized but not used)</w:t>
      </w:r>
    </w:p>
    <w:p w14:paraId="221455CA" w14:textId="77777777" w:rsidR="009D1DF6" w:rsidRPr="009D1DF6" w:rsidRDefault="009D1DF6" w:rsidP="009D1D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Retention rate (words remembered from previous months)</w:t>
      </w:r>
    </w:p>
    <w:p w14:paraId="012BEF24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ranges: 7 days, 30 days, 90 days, all time</w:t>
      </w:r>
    </w:p>
    <w:p w14:paraId="0D81F9DE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FR-4.4: Daily Goal System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Small card at top of dashboard:</w:t>
      </w:r>
    </w:p>
    <w:p w14:paraId="4E5B7F8F" w14:textId="77777777" w:rsidR="009D1DF6" w:rsidRPr="009D1DF6" w:rsidRDefault="009D1DF6" w:rsidP="009D1DF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AI-generated micro-goal based on user's weak spots</w:t>
      </w:r>
    </w:p>
    <w:p w14:paraId="273961FC" w14:textId="77777777" w:rsidR="009D1DF6" w:rsidRPr="009D1DF6" w:rsidRDefault="009D1DF6" w:rsidP="009D1DF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Examples: "Practice 5 new words today" / "Complete one voice session" / "Review 10 corrections"</w:t>
      </w:r>
    </w:p>
    <w:p w14:paraId="5F70D849" w14:textId="77777777" w:rsidR="009D1DF6" w:rsidRPr="009D1DF6" w:rsidRDefault="009D1DF6" w:rsidP="009D1DF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Progress indicator (0/5 words practiced)</w:t>
      </w:r>
    </w:p>
    <w:p w14:paraId="07265D43" w14:textId="77777777" w:rsidR="009D1DF6" w:rsidRPr="009D1DF6" w:rsidRDefault="009D1DF6" w:rsidP="009D1DF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 to change goal or mark complete</w:t>
      </w:r>
    </w:p>
    <w:p w14:paraId="65D486AA" w14:textId="77777777" w:rsidR="009D1DF6" w:rsidRPr="009D1DF6" w:rsidRDefault="009D1DF6" w:rsidP="009D1DF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Streak counter for consecutive days meeting goals</w:t>
      </w:r>
    </w:p>
    <w:p w14:paraId="253F11DC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FR-4.5: Recent Activity Feed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Chronological list showing:</w:t>
      </w:r>
    </w:p>
    <w:p w14:paraId="7F9CE030" w14:textId="77777777" w:rsidR="009D1DF6" w:rsidRPr="009D1DF6" w:rsidRDefault="009D1DF6" w:rsidP="009D1D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lesson completed (with topic)</w:t>
      </w:r>
    </w:p>
    <w:p w14:paraId="40518547" w14:textId="77777777" w:rsidR="009D1DF6" w:rsidRPr="009D1DF6" w:rsidRDefault="009D1DF6" w:rsidP="009D1D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voice session (with duration and corrections count)</w:t>
      </w:r>
    </w:p>
    <w:p w14:paraId="1272C798" w14:textId="77777777" w:rsidR="009D1DF6" w:rsidRPr="009D1DF6" w:rsidRDefault="009D1DF6" w:rsidP="009D1D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WhatsApp conversation (with topic)</w:t>
      </w:r>
    </w:p>
    <w:p w14:paraId="585FBAAE" w14:textId="77777777" w:rsidR="009D1DF6" w:rsidRPr="009D1DF6" w:rsidRDefault="009D1DF6" w:rsidP="009D1D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Corrections mastered today</w:t>
      </w:r>
    </w:p>
    <w:p w14:paraId="6B898258" w14:textId="77777777" w:rsidR="009D1DF6" w:rsidRPr="009D1DF6" w:rsidRDefault="009D1DF6" w:rsidP="009D1D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Vocabulary added to library</w:t>
      </w:r>
    </w:p>
    <w:p w14:paraId="155A61B5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FR-4.6: AI-Generated Weekly Focus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Personalized recommendation card:</w:t>
      </w:r>
    </w:p>
    <w:p w14:paraId="47631A45" w14:textId="77777777" w:rsidR="009D1DF6" w:rsidRPr="009D1DF6" w:rsidRDefault="009D1DF6" w:rsidP="009D1D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Suggested focus area (e.g., "Prepositions: em vs. no")</w:t>
      </w:r>
    </w:p>
    <w:p w14:paraId="3FF3A7C7" w14:textId="77777777" w:rsidR="009D1DF6" w:rsidRPr="009D1DF6" w:rsidRDefault="009D1DF6" w:rsidP="009D1D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Reasoning (e.g., "You've avoided these in 4 recent conversations")</w:t>
      </w:r>
    </w:p>
    <w:p w14:paraId="0178478D" w14:textId="77777777" w:rsidR="009D1DF6" w:rsidRPr="009D1DF6" w:rsidRDefault="009D1DF6" w:rsidP="009D1D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Impact statement (what mastering this unlocks)</w:t>
      </w:r>
    </w:p>
    <w:p w14:paraId="7E5D9FEB" w14:textId="77777777" w:rsidR="009D1DF6" w:rsidRPr="009D1DF6" w:rsidRDefault="009D1DF6" w:rsidP="009D1D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Recommended practice plan (lesson + conversation + scenario)</w:t>
      </w:r>
    </w:p>
    <w:p w14:paraId="68CD074F" w14:textId="77777777" w:rsidR="009D1DF6" w:rsidRPr="009D1DF6" w:rsidRDefault="009D1DF6" w:rsidP="009D1D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One-tap start button</w:t>
      </w:r>
    </w:p>
    <w:p w14:paraId="1C9E608E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02EAEEEC" w14:textId="77777777" w:rsidR="009D1DF6" w:rsidRPr="009D1DF6" w:rsidRDefault="009D1DF6" w:rsidP="009D1D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Real-time updates: Dashboard refreshes on session completion</w:t>
      </w:r>
    </w:p>
    <w:p w14:paraId="09DC8437" w14:textId="77777777" w:rsidR="009D1DF6" w:rsidRPr="009D1DF6" w:rsidRDefault="009D1DF6" w:rsidP="009D1D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aggregation: Calculate stats from last 90 days of activity</w:t>
      </w:r>
    </w:p>
    <w:p w14:paraId="6BC8F976" w14:textId="77777777" w:rsidR="009D1DF6" w:rsidRPr="009D1DF6" w:rsidRDefault="009D1DF6" w:rsidP="009D1D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Caching: Store computed stats to reduce API calls</w:t>
      </w:r>
    </w:p>
    <w:p w14:paraId="18171FA4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10A1AE1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A25A3D4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5: Structured Learning (LessonsView)</w:t>
      </w:r>
    </w:p>
    <w:p w14:paraId="210AE046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FR-5.1: Lesson Library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Organized by:</w:t>
      </w:r>
    </w:p>
    <w:p w14:paraId="394A9241" w14:textId="77777777" w:rsidR="009D1DF6" w:rsidRPr="009D1DF6" w:rsidRDefault="009D1DF6" w:rsidP="009D1D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Grammar topics (verb tenses, subjunctive, prepositions, etc.)</w:t>
      </w:r>
    </w:p>
    <w:p w14:paraId="7CD9A39F" w14:textId="77777777" w:rsidR="009D1DF6" w:rsidRPr="009D1DF6" w:rsidRDefault="009D1DF6" w:rsidP="009D1D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Vocabulary themes (business, dining, travel, family, etc.)</w:t>
      </w:r>
    </w:p>
    <w:p w14:paraId="44670D10" w14:textId="77777777" w:rsidR="009D1DF6" w:rsidRPr="009D1DF6" w:rsidRDefault="009D1DF6" w:rsidP="009D1D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Difficulty level (beginner, intermediate, advanced)</w:t>
      </w:r>
    </w:p>
    <w:p w14:paraId="406CF3DB" w14:textId="77777777" w:rsidR="009D1DF6" w:rsidRPr="009D1DF6" w:rsidRDefault="009D1DF6" w:rsidP="009D1D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User's weak spots (AI-curated based on corrections)</w:t>
      </w:r>
    </w:p>
    <w:p w14:paraId="2ED3F89E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FR-5.2: Lesson Structure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lesson includes:</w:t>
      </w:r>
    </w:p>
    <w:p w14:paraId="14F599FF" w14:textId="77777777" w:rsidR="009D1DF6" w:rsidRPr="009D1DF6" w:rsidRDefault="009D1DF6" w:rsidP="009D1DF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Core Explanation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Standard teaching content (3-5 paragraphs)</w:t>
      </w:r>
    </w:p>
    <w:p w14:paraId="2D2181E3" w14:textId="77777777" w:rsidR="009D1DF6" w:rsidRPr="009D1DF6" w:rsidRDefault="009D1DF6" w:rsidP="009D1DF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Grammar Deep Dive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(expandable accordion): </w:t>
      </w:r>
    </w:p>
    <w:p w14:paraId="7980A86B" w14:textId="77777777" w:rsidR="009D1DF6" w:rsidRPr="009D1DF6" w:rsidRDefault="009D1DF6" w:rsidP="009D1DF6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 mistakes with examples</w:t>
      </w:r>
    </w:p>
    <w:p w14:paraId="57CA1199" w14:textId="77777777" w:rsidR="009D1DF6" w:rsidRPr="009D1DF6" w:rsidRDefault="009D1DF6" w:rsidP="009D1DF6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Edge cases and exceptions</w:t>
      </w:r>
    </w:p>
    <w:p w14:paraId="7E11F6AA" w14:textId="77777777" w:rsidR="009D1DF6" w:rsidRPr="009D1DF6" w:rsidRDefault="009D1DF6" w:rsidP="009D1DF6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Regional variations</w:t>
      </w:r>
    </w:p>
    <w:p w14:paraId="1230E108" w14:textId="77777777" w:rsidR="009D1DF6" w:rsidRPr="009D1DF6" w:rsidRDefault="009D1DF6" w:rsidP="009D1DF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Cultural Context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1-2 paragraphs on Brazilian business/social norms</w:t>
      </w:r>
    </w:p>
    <w:p w14:paraId="78359A63" w14:textId="77777777" w:rsidR="009D1DF6" w:rsidRPr="009D1DF6" w:rsidRDefault="009D1DF6" w:rsidP="009D1DF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Practice Exercises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5-10 interactive questions with instant feedback</w:t>
      </w:r>
    </w:p>
    <w:p w14:paraId="3B70C7CB" w14:textId="77777777" w:rsidR="009D1DF6" w:rsidRPr="009D1DF6" w:rsidRDefault="009D1DF6" w:rsidP="009D1DF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 Topic Button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Adds topic to user's practice queue for Voice/WhatsApp modes</w:t>
      </w:r>
    </w:p>
    <w:p w14:paraId="70AD8BF0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FR-5.3: Common Mistakes Section Format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each grammar point:</w:t>
      </w:r>
    </w:p>
    <w:p w14:paraId="4CDE642F" w14:textId="77777777" w:rsidR="009D1DF6" w:rsidRPr="009D1DF6" w:rsidRDefault="009D1DF6" w:rsidP="009D1D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❌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Wrong example with explanation</w:t>
      </w:r>
    </w:p>
    <w:p w14:paraId="0AB62B6E" w14:textId="77777777" w:rsidR="009D1DF6" w:rsidRPr="009D1DF6" w:rsidRDefault="009D1DF6" w:rsidP="009D1D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✅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Correct example</w:t>
      </w:r>
    </w:p>
    <w:p w14:paraId="09ACD1F6" w14:textId="77777777" w:rsidR="009D1DF6" w:rsidRPr="009D1DF6" w:rsidRDefault="009D1DF6" w:rsidP="009D1D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it matters (usage context)</w:t>
      </w:r>
    </w:p>
    <w:p w14:paraId="45FF8A48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7768C3A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"Eu quero que você vai à reunião"</w:t>
      </w:r>
    </w:p>
    <w:p w14:paraId="09277D5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"Eu quero que você vá à reunião"</w:t>
      </w:r>
    </w:p>
    <w:p w14:paraId="4AFF728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Why: Desire verbs (querer que) always trigger subjunctive mood</w:t>
      </w:r>
    </w:p>
    <w:p w14:paraId="44DA7B2A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FR-5.4: Cultural Tips Integration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Embedded in relevant lessons:</w:t>
      </w:r>
    </w:p>
    <w:p w14:paraId="0CB3E256" w14:textId="77777777" w:rsidR="009D1DF6" w:rsidRPr="009D1DF6" w:rsidRDefault="009D1DF6" w:rsidP="009D1DF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lessons: Tips on Brazilian punctuality, meeting etiquette, email formality</w:t>
      </w:r>
    </w:p>
    <w:p w14:paraId="6BFEBC2E" w14:textId="77777777" w:rsidR="009D1DF6" w:rsidRPr="009D1DF6" w:rsidRDefault="009D1DF6" w:rsidP="009D1DF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Social lessons: Tips on greetings (beijos), small talk norms, family importance</w:t>
      </w:r>
    </w:p>
    <w:p w14:paraId="268620BB" w14:textId="77777777" w:rsidR="009D1DF6" w:rsidRPr="009D1DF6" w:rsidRDefault="009D1DF6" w:rsidP="009D1DF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Regional lessons: Differences between São Paulo, Rio, Northeast Brazil</w:t>
      </w:r>
    </w:p>
    <w:p w14:paraId="02A26EB1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FR-5.5: Topic Saving</w:t>
      </w:r>
    </w:p>
    <w:p w14:paraId="2C7D3E17" w14:textId="77777777" w:rsidR="009D1DF6" w:rsidRPr="009D1DF6" w:rsidRDefault="009D1DF6" w:rsidP="009D1DF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taps "Save Topic for Practice"</w:t>
      </w:r>
    </w:p>
    <w:p w14:paraId="5BC3BE44" w14:textId="77777777" w:rsidR="009D1DF6" w:rsidRPr="009D1DF6" w:rsidRDefault="009D1DF6" w:rsidP="009D1DF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Topic added to practice queue</w:t>
      </w:r>
    </w:p>
    <w:p w14:paraId="7F67133C" w14:textId="77777777" w:rsidR="009D1DF6" w:rsidRPr="009D1DF6" w:rsidRDefault="009D1DF6" w:rsidP="009D1DF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incorporates topic into next Voice or WhatsApp session</w:t>
      </w:r>
    </w:p>
    <w:p w14:paraId="3059F183" w14:textId="77777777" w:rsidR="009D1DF6" w:rsidRPr="009D1DF6" w:rsidRDefault="009D1DF6" w:rsidP="009D1DF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can view saved topics in Settings</w:t>
      </w:r>
    </w:p>
    <w:p w14:paraId="05930D14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75696D9D" w14:textId="77777777" w:rsidR="009D1DF6" w:rsidRPr="009D1DF6" w:rsidRDefault="009D1DF6" w:rsidP="009D1DF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Lesson content stored as structured JSON (easy to update)</w:t>
      </w:r>
    </w:p>
    <w:p w14:paraId="689F0676" w14:textId="77777777" w:rsidR="009D1DF6" w:rsidRPr="009D1DF6" w:rsidRDefault="009D1DF6" w:rsidP="009D1DF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for rich text formatting (bold, italics, bullet points)</w:t>
      </w:r>
    </w:p>
    <w:p w14:paraId="37C7C265" w14:textId="77777777" w:rsidR="009D1DF6" w:rsidRPr="009D1DF6" w:rsidRDefault="009D1DF6" w:rsidP="009D1DF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Offline access to completed lessons</w:t>
      </w:r>
    </w:p>
    <w:p w14:paraId="05797B41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3EFB8B5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07A28EF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6: Custom Vocabulary Library</w:t>
      </w:r>
    </w:p>
    <w:p w14:paraId="098114C5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FR-6.1: Manual Word Entry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Form fields:</w:t>
      </w:r>
    </w:p>
    <w:p w14:paraId="38068908" w14:textId="77777777" w:rsidR="009D1DF6" w:rsidRPr="009D1DF6" w:rsidRDefault="009D1DF6" w:rsidP="009D1DF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Portuguese word/phrase (required)</w:t>
      </w:r>
    </w:p>
    <w:p w14:paraId="6DC3CBF9" w14:textId="77777777" w:rsidR="009D1DF6" w:rsidRPr="009D1DF6" w:rsidRDefault="009D1DF6" w:rsidP="009D1DF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English meaning (required)</w:t>
      </w:r>
    </w:p>
    <w:p w14:paraId="0B750805" w14:textId="77777777" w:rsidR="009D1DF6" w:rsidRPr="009D1DF6" w:rsidRDefault="009D1DF6" w:rsidP="009D1DF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sentence in Portuguese (optional but encouraged)</w:t>
      </w:r>
    </w:p>
    <w:p w14:paraId="23C16556" w14:textId="77777777" w:rsidR="009D1DF6" w:rsidRPr="009D1DF6" w:rsidRDefault="009D1DF6" w:rsidP="009D1DF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Personal note (optional, e.g., "Heard in meeting with Gustavo")</w:t>
      </w:r>
    </w:p>
    <w:p w14:paraId="4D594C96" w14:textId="77777777" w:rsidR="009D1DF6" w:rsidRPr="009D1DF6" w:rsidRDefault="009D1DF6" w:rsidP="009D1DF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Context tags (business, casual, family, food, travel)</w:t>
      </w:r>
    </w:p>
    <w:p w14:paraId="75DC071B" w14:textId="77777777" w:rsidR="009D1DF6" w:rsidRPr="009D1DF6" w:rsidRDefault="009D1DF6" w:rsidP="009D1DF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Difficulty level (beginner, intermediate, advanced)</w:t>
      </w:r>
    </w:p>
    <w:p w14:paraId="1509973D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FR-6.2: Auto-Add from App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 words directly from:</w:t>
      </w:r>
    </w:p>
    <w:p w14:paraId="2BFBBF60" w14:textId="77777777" w:rsidR="009D1DF6" w:rsidRPr="009D1DF6" w:rsidRDefault="009D1DF6" w:rsidP="009D1DF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Inline translation taps in WhatsApp mode</w:t>
      </w:r>
    </w:p>
    <w:p w14:paraId="73E992E6" w14:textId="77777777" w:rsidR="009D1DF6" w:rsidRPr="009D1DF6" w:rsidRDefault="009D1DF6" w:rsidP="009D1DF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Post-conversation breakdowns</w:t>
      </w:r>
    </w:p>
    <w:p w14:paraId="62B57744" w14:textId="77777777" w:rsidR="009D1DF6" w:rsidRPr="009D1DF6" w:rsidRDefault="009D1DF6" w:rsidP="009D1DF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 session summaries</w:t>
      </w:r>
    </w:p>
    <w:p w14:paraId="66AD5354" w14:textId="77777777" w:rsidR="009D1DF6" w:rsidRPr="009D1DF6" w:rsidRDefault="009D1DF6" w:rsidP="009D1DF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Lesson vocabulary lists</w:t>
      </w:r>
    </w:p>
    <w:p w14:paraId="22629F60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FR-6.3: Library Organization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Filter/sort by:</w:t>
      </w:r>
    </w:p>
    <w:p w14:paraId="3C88E1E5" w14:textId="77777777" w:rsidR="009D1DF6" w:rsidRPr="009D1DF6" w:rsidRDefault="009D1DF6" w:rsidP="009D1DF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Category (verbs, nouns, adjectives, phrases, slang)</w:t>
      </w:r>
    </w:p>
    <w:p w14:paraId="6A4ED49F" w14:textId="77777777" w:rsidR="009D1DF6" w:rsidRPr="009D1DF6" w:rsidRDefault="009D1DF6" w:rsidP="009D1DF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Context tags</w:t>
      </w:r>
    </w:p>
    <w:p w14:paraId="6D3FCE12" w14:textId="77777777" w:rsidR="009D1DF6" w:rsidRPr="009D1DF6" w:rsidRDefault="009D1DF6" w:rsidP="009D1DF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Difficulty level</w:t>
      </w:r>
    </w:p>
    <w:p w14:paraId="43D18179" w14:textId="77777777" w:rsidR="009D1DF6" w:rsidRPr="009D1DF6" w:rsidRDefault="009D1DF6" w:rsidP="009D1DF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 added</w:t>
      </w:r>
    </w:p>
    <w:p w14:paraId="5760DF3D" w14:textId="77777777" w:rsidR="009D1DF6" w:rsidRPr="009D1DF6" w:rsidRDefault="009D1DF6" w:rsidP="009D1DF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Frequency used</w:t>
      </w:r>
    </w:p>
    <w:p w14:paraId="3A6110A9" w14:textId="77777777" w:rsidR="009D1DF6" w:rsidRPr="009D1DF6" w:rsidRDefault="009D1DF6" w:rsidP="009D1DF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Needs practice (words looked up 3+ times but not mastered)</w:t>
      </w:r>
    </w:p>
    <w:p w14:paraId="38C8F3A5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FR-6.4: Word Detail View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word entry shows:</w:t>
      </w:r>
    </w:p>
    <w:p w14:paraId="1037C907" w14:textId="77777777" w:rsidR="009D1DF6" w:rsidRPr="009D1DF6" w:rsidRDefault="009D1DF6" w:rsidP="009D1DF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Word/phrase</w:t>
      </w:r>
    </w:p>
    <w:p w14:paraId="4727BAFA" w14:textId="77777777" w:rsidR="009D1DF6" w:rsidRPr="009D1DF6" w:rsidRDefault="009D1DF6" w:rsidP="009D1DF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Translation</w:t>
      </w:r>
    </w:p>
    <w:p w14:paraId="5A3CF3D1" w14:textId="77777777" w:rsidR="009D1DF6" w:rsidRPr="009D1DF6" w:rsidRDefault="009D1DF6" w:rsidP="009D1DF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sentences (user-added + AI-generated)</w:t>
      </w:r>
    </w:p>
    <w:p w14:paraId="6F628173" w14:textId="77777777" w:rsidR="009D1DF6" w:rsidRPr="009D1DF6" w:rsidRDefault="009D1DF6" w:rsidP="009D1DF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Times used in practice</w:t>
      </w:r>
    </w:p>
    <w:p w14:paraId="310D0187" w14:textId="77777777" w:rsidR="009D1DF6" w:rsidRPr="009D1DF6" w:rsidRDefault="009D1DF6" w:rsidP="009D1DF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Confidence score</w:t>
      </w:r>
    </w:p>
    <w:p w14:paraId="5B006F55" w14:textId="77777777" w:rsidR="009D1DF6" w:rsidRPr="009D1DF6" w:rsidRDefault="009D1DF6" w:rsidP="009D1DF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reviewed date</w:t>
      </w:r>
    </w:p>
    <w:p w14:paraId="3ABC012C" w14:textId="77777777" w:rsidR="009D1DF6" w:rsidRPr="009D1DF6" w:rsidRDefault="009D1DF6" w:rsidP="009D1DF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 (where you learned it)</w:t>
      </w:r>
    </w:p>
    <w:p w14:paraId="5985C109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FR-6.5: Practice Integration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One-tap actions:</w:t>
      </w:r>
    </w:p>
    <w:p w14:paraId="7B4B5E1E" w14:textId="77777777" w:rsidR="009D1DF6" w:rsidRPr="009D1DF6" w:rsidRDefault="009D1DF6" w:rsidP="009D1DF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flashcard</w:t>
      </w:r>
    </w:p>
    <w:p w14:paraId="15669BAA" w14:textId="77777777" w:rsidR="009D1DF6" w:rsidRPr="009D1DF6" w:rsidRDefault="009D1DF6" w:rsidP="009D1DF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in next conversation</w:t>
      </w:r>
    </w:p>
    <w:p w14:paraId="1C6E787D" w14:textId="77777777" w:rsidR="009D1DF6" w:rsidRPr="009D1DF6" w:rsidRDefault="009D1DF6" w:rsidP="009D1DF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to correction queue for review</w:t>
      </w:r>
    </w:p>
    <w:p w14:paraId="551121EF" w14:textId="77777777" w:rsidR="009D1DF6" w:rsidRPr="009D1DF6" w:rsidRDefault="009D1DF6" w:rsidP="009D1DF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Mark as mastered</w:t>
      </w:r>
    </w:p>
    <w:p w14:paraId="0D4FB574" w14:textId="77777777" w:rsidR="009D1DF6" w:rsidRPr="009D1DF6" w:rsidRDefault="009D1DF6" w:rsidP="009D1DF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from library</w:t>
      </w:r>
    </w:p>
    <w:p w14:paraId="45F0DEA2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4499CF3C" w14:textId="77777777" w:rsidR="009D1DF6" w:rsidRPr="009D1DF6" w:rsidRDefault="009D1DF6" w:rsidP="009D1DF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Unlimited storage per user</w:t>
      </w:r>
    </w:p>
    <w:p w14:paraId="5BAFF73A" w14:textId="77777777" w:rsidR="009D1DF6" w:rsidRPr="009D1DF6" w:rsidRDefault="009D1DF6" w:rsidP="009D1DF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Full-text search across all fields</w:t>
      </w:r>
    </w:p>
    <w:p w14:paraId="08AC6263" w14:textId="77777777" w:rsidR="009D1DF6" w:rsidRPr="009D1DF6" w:rsidRDefault="009D1DF6" w:rsidP="009D1DF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Sync across devices</w:t>
      </w:r>
    </w:p>
    <w:p w14:paraId="58471C2C" w14:textId="77777777" w:rsidR="009D1DF6" w:rsidRPr="009D1DF6" w:rsidRDefault="009D1DF6" w:rsidP="009D1DF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Export library as CSV</w:t>
      </w:r>
    </w:p>
    <w:p w14:paraId="3B10A445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283E58A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87AAE35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7: Flashcard System</w:t>
      </w:r>
    </w:p>
    <w:p w14:paraId="6579D123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FR-7.1: Flashcard Creation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Auto-generated from:</w:t>
      </w:r>
    </w:p>
    <w:p w14:paraId="0D591A2A" w14:textId="77777777" w:rsidR="009D1DF6" w:rsidRPr="009D1DF6" w:rsidRDefault="009D1DF6" w:rsidP="009D1DF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Corrections Hub (one flashcard per correction)</w:t>
      </w:r>
    </w:p>
    <w:p w14:paraId="2E4D66B2" w14:textId="77777777" w:rsidR="009D1DF6" w:rsidRPr="009D1DF6" w:rsidRDefault="009D1DF6" w:rsidP="009D1DF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Vocabulary Library (translation cards)</w:t>
      </w:r>
    </w:p>
    <w:p w14:paraId="6A697F4C" w14:textId="77777777" w:rsidR="009D1DF6" w:rsidRPr="009D1DF6" w:rsidRDefault="009D1DF6" w:rsidP="009D1DF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Lesson practice exercises (concept cards)</w:t>
      </w:r>
    </w:p>
    <w:p w14:paraId="6C456F22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 creation:</w:t>
      </w:r>
    </w:p>
    <w:p w14:paraId="3EC5541A" w14:textId="77777777" w:rsidR="009D1DF6" w:rsidRPr="009D1DF6" w:rsidRDefault="009D1DF6" w:rsidP="009D1DF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can create custom flashcards</w:t>
      </w:r>
    </w:p>
    <w:p w14:paraId="333840BD" w14:textId="77777777" w:rsidR="009D1DF6" w:rsidRPr="009D1DF6" w:rsidRDefault="009D1DF6" w:rsidP="009D1DF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Front/back format with optional hints</w:t>
      </w:r>
    </w:p>
    <w:p w14:paraId="10185D97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FR-7.2: Flashcard Types</w:t>
      </w:r>
    </w:p>
    <w:p w14:paraId="11CB35E9" w14:textId="77777777" w:rsidR="009D1DF6" w:rsidRPr="009D1DF6" w:rsidRDefault="009D1DF6" w:rsidP="009D1DF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Translation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Portuguese → English or English → Portuguese</w:t>
      </w:r>
    </w:p>
    <w:p w14:paraId="3BDFED22" w14:textId="77777777" w:rsidR="009D1DF6" w:rsidRPr="009D1DF6" w:rsidRDefault="009D1DF6" w:rsidP="009D1DF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Conjugation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Verb + tense → correct form</w:t>
      </w:r>
    </w:p>
    <w:p w14:paraId="189901C1" w14:textId="77777777" w:rsidR="009D1DF6" w:rsidRPr="009D1DF6" w:rsidRDefault="009D1DF6" w:rsidP="009D1DF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Fill-in-blank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Sentence with missing word</w:t>
      </w:r>
    </w:p>
    <w:p w14:paraId="40E4F8C5" w14:textId="77777777" w:rsidR="009D1DF6" w:rsidRPr="009D1DF6" w:rsidRDefault="009D1DF6" w:rsidP="009D1DF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Multiple choice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Grammar rule application</w:t>
      </w:r>
    </w:p>
    <w:p w14:paraId="2B286520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FR-7.3: Review Algorithm</w:t>
      </w:r>
    </w:p>
    <w:p w14:paraId="47BC4202" w14:textId="77777777" w:rsidR="009D1DF6" w:rsidRPr="009D1DF6" w:rsidRDefault="009D1DF6" w:rsidP="009D1DF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Spaced repetition based on confidence</w:t>
      </w:r>
    </w:p>
    <w:p w14:paraId="1C3D2836" w14:textId="77777777" w:rsidR="009D1DF6" w:rsidRPr="009D1DF6" w:rsidRDefault="009D1DF6" w:rsidP="009D1DF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Cards due today shown in daily goal</w:t>
      </w:r>
    </w:p>
    <w:p w14:paraId="713C5F27" w14:textId="77777777" w:rsidR="009D1DF6" w:rsidRPr="009D1DF6" w:rsidRDefault="009D1DF6" w:rsidP="009D1DF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"Cram mode" for pre-meeting review</w:t>
      </w:r>
    </w:p>
    <w:p w14:paraId="341B5C92" w14:textId="77777777" w:rsidR="009D1DF6" w:rsidRPr="009D1DF6" w:rsidRDefault="009D1DF6" w:rsidP="009D1DF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Shuffle option vs. spaced repetition order</w:t>
      </w:r>
    </w:p>
    <w:p w14:paraId="18BB1B31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FR-7.4: Feedback &amp; Scoring</w:t>
      </w:r>
    </w:p>
    <w:p w14:paraId="5D0EEB95" w14:textId="77777777" w:rsidR="009D1DF6" w:rsidRPr="009D1DF6" w:rsidRDefault="009D1DF6" w:rsidP="009D1DF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self-rates: Easy / Medium / Hard</w:t>
      </w:r>
    </w:p>
    <w:p w14:paraId="2070A998" w14:textId="77777777" w:rsidR="009D1DF6" w:rsidRPr="009D1DF6" w:rsidRDefault="009D1DF6" w:rsidP="009D1DF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Adjusts next review interval accordingly</w:t>
      </w:r>
    </w:p>
    <w:p w14:paraId="1D26E65E" w14:textId="77777777" w:rsidR="009D1DF6" w:rsidRPr="009D1DF6" w:rsidRDefault="009D1DF6" w:rsidP="009D1DF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Tracks accuracy rate per card type</w:t>
      </w:r>
    </w:p>
    <w:p w14:paraId="786055D3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Requirements</w:t>
      </w:r>
    </w:p>
    <w:p w14:paraId="22C969E7" w14:textId="77777777" w:rsidR="009D1DF6" w:rsidRPr="009D1DF6" w:rsidRDefault="009D1DF6" w:rsidP="009D1DF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1000+ cards per user</w:t>
      </w:r>
    </w:p>
    <w:p w14:paraId="23F08C20" w14:textId="77777777" w:rsidR="009D1DF6" w:rsidRPr="009D1DF6" w:rsidRDefault="009D1DF6" w:rsidP="009D1DF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Quick review mode (&lt;30 seconds per card)</w:t>
      </w:r>
    </w:p>
    <w:p w14:paraId="5E3C6CDB" w14:textId="77777777" w:rsidR="009D1DF6" w:rsidRPr="009D1DF6" w:rsidRDefault="009D1DF6" w:rsidP="009D1DF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Offline support for downloaded card decks</w:t>
      </w:r>
    </w:p>
    <w:p w14:paraId="4F290777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15A2922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4104E5F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Non-Functional Requirements</w:t>
      </w:r>
    </w:p>
    <w:p w14:paraId="309B932A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</w:t>
      </w:r>
    </w:p>
    <w:p w14:paraId="5B698773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Response Times</w:t>
      </w:r>
    </w:p>
    <w:p w14:paraId="7A7E34C5" w14:textId="77777777" w:rsidR="009D1DF6" w:rsidRPr="009D1DF6" w:rsidRDefault="009D1DF6" w:rsidP="009D1DF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Voice-to-text transcription: &lt;2 seconds</w:t>
      </w:r>
    </w:p>
    <w:p w14:paraId="56BB5C48" w14:textId="77777777" w:rsidR="009D1DF6" w:rsidRPr="009D1DF6" w:rsidRDefault="009D1DF6" w:rsidP="009D1DF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conversation response: &lt;3 seconds from user speech end</w:t>
      </w:r>
    </w:p>
    <w:p w14:paraId="6CD01397" w14:textId="77777777" w:rsidR="009D1DF6" w:rsidRPr="009D1DF6" w:rsidRDefault="009D1DF6" w:rsidP="009D1DF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 message response: &lt;2 seconds</w:t>
      </w:r>
    </w:p>
    <w:p w14:paraId="058C751B" w14:textId="77777777" w:rsidR="009D1DF6" w:rsidRPr="009D1DF6" w:rsidRDefault="009D1DF6" w:rsidP="009D1DF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Inline translation: &lt;1 second</w:t>
      </w:r>
    </w:p>
    <w:p w14:paraId="787539D6" w14:textId="77777777" w:rsidR="009D1DF6" w:rsidRPr="009D1DF6" w:rsidRDefault="009D1DF6" w:rsidP="009D1DF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 load: &lt;2 seconds</w:t>
      </w:r>
    </w:p>
    <w:p w14:paraId="4438CD50" w14:textId="77777777" w:rsidR="009D1DF6" w:rsidRPr="009D1DF6" w:rsidRDefault="009D1DF6" w:rsidP="009D1DF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Lesson load: &lt;1 second</w:t>
      </w:r>
    </w:p>
    <w:p w14:paraId="52295898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Scalability</w:t>
      </w:r>
    </w:p>
    <w:p w14:paraId="17389397" w14:textId="77777777" w:rsidR="009D1DF6" w:rsidRPr="009D1DF6" w:rsidRDefault="009D1DF6" w:rsidP="009D1DF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 10,000 concurrent users (launch target: 500)</w:t>
      </w:r>
    </w:p>
    <w:p w14:paraId="7082CF8F" w14:textId="77777777" w:rsidR="009D1DF6" w:rsidRPr="009D1DF6" w:rsidRDefault="009D1DF6" w:rsidP="009D1DF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 100,000 daily API calls to Claude</w:t>
      </w:r>
    </w:p>
    <w:p w14:paraId="65619AA1" w14:textId="77777777" w:rsidR="009D1DF6" w:rsidRPr="009D1DF6" w:rsidRDefault="009D1DF6" w:rsidP="009D1DF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1GB data per user (voice recordings, text history, corrections)</w:t>
      </w:r>
    </w:p>
    <w:p w14:paraId="6C761217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Reliability</w:t>
      </w:r>
    </w:p>
    <w:p w14:paraId="08A0E303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Uptime</w:t>
      </w:r>
    </w:p>
    <w:p w14:paraId="1F3197B9" w14:textId="77777777" w:rsidR="009D1DF6" w:rsidRPr="009D1DF6" w:rsidRDefault="009D1DF6" w:rsidP="009D1DF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99.5% uptime target</w:t>
      </w:r>
    </w:p>
    <w:p w14:paraId="4C965F6F" w14:textId="77777777" w:rsidR="009D1DF6" w:rsidRPr="009D1DF6" w:rsidRDefault="009D1DF6" w:rsidP="009D1DF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Graceful degradation if AI API unavailable (show cached content)</w:t>
      </w:r>
    </w:p>
    <w:p w14:paraId="3FD80D40" w14:textId="77777777" w:rsidR="009D1DF6" w:rsidRPr="009D1DF6" w:rsidRDefault="009D1DF6" w:rsidP="009D1DF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Auto-retry failed API calls (max 3 attempts)</w:t>
      </w:r>
    </w:p>
    <w:p w14:paraId="5E81279D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Integrity</w:t>
      </w:r>
    </w:p>
    <w:p w14:paraId="1BD9AA4C" w14:textId="77777777" w:rsidR="009D1DF6" w:rsidRPr="009D1DF6" w:rsidRDefault="009D1DF6" w:rsidP="009D1DF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 data loss on corrections and vocabulary</w:t>
      </w:r>
    </w:p>
    <w:p w14:paraId="0866ED8B" w14:textId="77777777" w:rsidR="009D1DF6" w:rsidRPr="009D1DF6" w:rsidRDefault="009D1DF6" w:rsidP="009D1DF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recovery if app crashes mid-conversation</w:t>
      </w:r>
    </w:p>
    <w:p w14:paraId="6FB3AF5B" w14:textId="77777777" w:rsidR="009D1DF6" w:rsidRPr="009D1DF6" w:rsidRDefault="009D1DF6" w:rsidP="009D1DF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Automatic backup every 24 hours</w:t>
      </w:r>
    </w:p>
    <w:p w14:paraId="5B5B294C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</w:t>
      </w:r>
    </w:p>
    <w:p w14:paraId="534C3062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Data</w:t>
      </w:r>
    </w:p>
    <w:p w14:paraId="2CE90F65" w14:textId="77777777" w:rsidR="009D1DF6" w:rsidRPr="009D1DF6" w:rsidRDefault="009D1DF6" w:rsidP="009D1DF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End-to-end encryption for voice recordings</w:t>
      </w:r>
    </w:p>
    <w:p w14:paraId="04006FD6" w14:textId="77777777" w:rsidR="009D1DF6" w:rsidRPr="009D1DF6" w:rsidRDefault="009D1DF6" w:rsidP="009D1DF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GDPR/CCPA compliant data handling</w:t>
      </w:r>
    </w:p>
    <w:p w14:paraId="1FCF0590" w14:textId="77777777" w:rsidR="009D1DF6" w:rsidRPr="009D1DF6" w:rsidRDefault="009D1DF6" w:rsidP="009D1DF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can delete all data on account deletion</w:t>
      </w:r>
    </w:p>
    <w:p w14:paraId="64152E37" w14:textId="77777777" w:rsidR="009D1DF6" w:rsidRPr="009D1DF6" w:rsidRDefault="009D1DF6" w:rsidP="009D1DF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sharing of user data with third parties</w:t>
      </w:r>
    </w:p>
    <w:p w14:paraId="1B9AEA12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Authentication</w:t>
      </w:r>
    </w:p>
    <w:p w14:paraId="21127235" w14:textId="77777777" w:rsidR="009D1DF6" w:rsidRPr="009D1DF6" w:rsidRDefault="009D1DF6" w:rsidP="009D1DF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OAuth 2.0 (Google, Apple sign-in)</w:t>
      </w:r>
    </w:p>
    <w:p w14:paraId="5BB42189" w14:textId="77777777" w:rsidR="009D1DF6" w:rsidRPr="009D1DF6" w:rsidRDefault="009D1DF6" w:rsidP="009D1DF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email/password</w:t>
      </w:r>
    </w:p>
    <w:p w14:paraId="28776D25" w14:textId="77777777" w:rsidR="009D1DF6" w:rsidRPr="009D1DF6" w:rsidRDefault="009D1DF6" w:rsidP="009D1DF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timeout after 30 days inactive</w:t>
      </w:r>
    </w:p>
    <w:p w14:paraId="08A2FF42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Usability</w:t>
      </w:r>
    </w:p>
    <w:p w14:paraId="70274025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Accessibility</w:t>
      </w:r>
    </w:p>
    <w:p w14:paraId="2CD4BBFC" w14:textId="77777777" w:rsidR="009D1DF6" w:rsidRPr="009D1DF6" w:rsidRDefault="009D1DF6" w:rsidP="009D1DF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WCAG 2.1 AA compliance</w:t>
      </w:r>
    </w:p>
    <w:p w14:paraId="783C85A4" w14:textId="77777777" w:rsidR="009D1DF6" w:rsidRPr="009D1DF6" w:rsidRDefault="009D1DF6" w:rsidP="009D1DF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Screen reader support for all text</w:t>
      </w:r>
    </w:p>
    <w:p w14:paraId="44DFCF47" w14:textId="77777777" w:rsidR="009D1DF6" w:rsidRPr="009D1DF6" w:rsidRDefault="009D1DF6" w:rsidP="009D1DF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 contrast mode</w:t>
      </w:r>
    </w:p>
    <w:p w14:paraId="591FA372" w14:textId="77777777" w:rsidR="009D1DF6" w:rsidRPr="009D1DF6" w:rsidRDefault="009D1DF6" w:rsidP="009D1DF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Adjustable font sizes</w:t>
      </w:r>
    </w:p>
    <w:p w14:paraId="2DCE1F49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Localization</w:t>
      </w:r>
    </w:p>
    <w:p w14:paraId="57930950" w14:textId="77777777" w:rsidR="009D1DF6" w:rsidRPr="009D1DF6" w:rsidRDefault="009D1DF6" w:rsidP="009D1DF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 UI in English (primary)</w:t>
      </w:r>
    </w:p>
    <w:p w14:paraId="3ED91B14" w14:textId="77777777" w:rsidR="009D1DF6" w:rsidRPr="009D1DF6" w:rsidRDefault="009D1DF6" w:rsidP="009D1DF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Future: Spanish, Portuguese UI options</w:t>
      </w:r>
    </w:p>
    <w:p w14:paraId="29F0A004" w14:textId="77777777" w:rsidR="009D1DF6" w:rsidRPr="009D1DF6" w:rsidRDefault="009D1DF6" w:rsidP="009D1DF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Learning content always in Portuguese</w:t>
      </w:r>
    </w:p>
    <w:p w14:paraId="0F377373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Compatibility</w:t>
      </w:r>
    </w:p>
    <w:p w14:paraId="5D54CCE1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Platforms</w:t>
      </w:r>
    </w:p>
    <w:p w14:paraId="1944C63B" w14:textId="77777777" w:rsidR="009D1DF6" w:rsidRPr="009D1DF6" w:rsidRDefault="009D1DF6" w:rsidP="009D1DF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iOS 15+ (iPhone and iPad)</w:t>
      </w:r>
    </w:p>
    <w:p w14:paraId="7E758DE3" w14:textId="77777777" w:rsidR="009D1DF6" w:rsidRPr="009D1DF6" w:rsidRDefault="009D1DF6" w:rsidP="009D1DF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Android 10+ (phone and tablet)</w:t>
      </w:r>
    </w:p>
    <w:p w14:paraId="7ED1301A" w14:textId="77777777" w:rsidR="009D1DF6" w:rsidRPr="009D1DF6" w:rsidRDefault="009D1DF6" w:rsidP="009D1DF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 app (desktop browsers, responsive)</w:t>
      </w:r>
    </w:p>
    <w:p w14:paraId="3A2F5234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Device Requirements</w:t>
      </w:r>
    </w:p>
    <w:p w14:paraId="44715900" w14:textId="77777777" w:rsidR="009D1DF6" w:rsidRPr="009D1DF6" w:rsidRDefault="009D1DF6" w:rsidP="009D1DF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Microphone access (for voice practice)</w:t>
      </w:r>
    </w:p>
    <w:p w14:paraId="4B70331C" w14:textId="77777777" w:rsidR="009D1DF6" w:rsidRPr="009D1DF6" w:rsidRDefault="009D1DF6" w:rsidP="009D1DF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Speaker or headphones (for audio playback)</w:t>
      </w:r>
    </w:p>
    <w:p w14:paraId="2A659868" w14:textId="77777777" w:rsidR="009D1DF6" w:rsidRPr="009D1DF6" w:rsidRDefault="009D1DF6" w:rsidP="009D1DF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500MB storage minimum</w:t>
      </w:r>
    </w:p>
    <w:p w14:paraId="1694A274" w14:textId="77777777" w:rsidR="009D1DF6" w:rsidRPr="009D1DF6" w:rsidRDefault="009D1DF6" w:rsidP="009D1DF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Internet connection (required for real-time features, optional for review)</w:t>
      </w:r>
    </w:p>
    <w:p w14:paraId="5F28F95B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257F5BF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1F30142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Architecture</w:t>
      </w:r>
    </w:p>
    <w:p w14:paraId="22841BB8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Architecture</w:t>
      </w:r>
    </w:p>
    <w:p w14:paraId="4128140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3995DEA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Client Applications                  │</w:t>
      </w:r>
    </w:p>
    <w:p w14:paraId="458BCC1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┌──────────┐  ┌──────────┐  ┌──────────────────┐  │</w:t>
      </w:r>
    </w:p>
    <w:p w14:paraId="1F2262C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iOS App  │  │Android App│  │   Web App        │  │</w:t>
      </w:r>
    </w:p>
    <w:p w14:paraId="0533676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(React   │  │ (React    │  │   (React)        │  │</w:t>
      </w:r>
    </w:p>
    <w:p w14:paraId="2011788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Native) │  │  Native)  │  │                  │  │</w:t>
      </w:r>
    </w:p>
    <w:p w14:paraId="5948FAA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└────┬─────┘  └─────┬─────┘  └────────┬─────────┘  │</w:t>
      </w:r>
    </w:p>
    <w:p w14:paraId="5FC3BF7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</w:t>
      </w:r>
      <w:r w:rsidRPr="009D1DF6">
        <w:rPr>
          <w:rFonts w:ascii="MS Mincho" w:eastAsia="MS Mincho" w:hAnsi="MS Mincho" w:cs="MS Mincho" w:hint="eastAsia"/>
          <w:color w:val="383A42"/>
          <w:kern w:val="0"/>
          <w:sz w:val="20"/>
          <w:szCs w:val="20"/>
          <w14:ligatures w14:val="none"/>
        </w:rPr>
        <w:t>┼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──────────────</w:t>
      </w:r>
      <w:r w:rsidRPr="009D1DF6">
        <w:rPr>
          <w:rFonts w:ascii="MS Mincho" w:eastAsia="MS Mincho" w:hAnsi="MS Mincho" w:cs="MS Mincho" w:hint="eastAsia"/>
          <w:color w:val="383A42"/>
          <w:kern w:val="0"/>
          <w:sz w:val="20"/>
          <w:szCs w:val="20"/>
          <w14:ligatures w14:val="none"/>
        </w:rPr>
        <w:t>┼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─────────────────</w:t>
      </w:r>
      <w:r w:rsidRPr="009D1DF6">
        <w:rPr>
          <w:rFonts w:ascii="MS Mincho" w:eastAsia="MS Mincho" w:hAnsi="MS Mincho" w:cs="MS Mincho" w:hint="eastAsia"/>
          <w:color w:val="383A42"/>
          <w:kern w:val="0"/>
          <w:sz w:val="20"/>
          <w:szCs w:val="20"/>
          <w14:ligatures w14:val="none"/>
        </w:rPr>
        <w:t>┼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────────────┘</w:t>
      </w:r>
    </w:p>
    <w:p w14:paraId="73941A6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              │                 │</w:t>
      </w:r>
    </w:p>
    <w:p w14:paraId="13C6D9A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└──────────────┴─────────────────┘</w:t>
      </w:r>
    </w:p>
    <w:p w14:paraId="4E97F67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│</w:t>
      </w:r>
    </w:p>
    <w:p w14:paraId="36D617A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</w:t>
      </w:r>
      <w:r w:rsidRPr="009D1DF6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</w:p>
    <w:p w14:paraId="4E5744C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┌──────────────────────────────┐</w:t>
      </w:r>
    </w:p>
    <w:p w14:paraId="04F5721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      API Gateway (REST)      │</w:t>
      </w:r>
    </w:p>
    <w:p w14:paraId="572684E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    (Authentication Layer)    │</w:t>
      </w:r>
    </w:p>
    <w:p w14:paraId="7BC502E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└──────────────┬───────────────┘</w:t>
      </w:r>
    </w:p>
    <w:p w14:paraId="500E581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│</w:t>
      </w:r>
    </w:p>
    <w:p w14:paraId="5155B53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┌──────────────┴───────────────┐</w:t>
      </w:r>
    </w:p>
    <w:p w14:paraId="60167A9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                              │</w:t>
      </w:r>
    </w:p>
    <w:p w14:paraId="5969CAB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9D1DF6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          </w:t>
      </w:r>
      <w:r w:rsidRPr="009D1DF6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</w:p>
    <w:p w14:paraId="4A93DDB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┌───────────────┐            ┌──────────────────┐</w:t>
      </w:r>
    </w:p>
    <w:p w14:paraId="25ACED7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Backend     │            │   AI Services    │</w:t>
      </w:r>
    </w:p>
    <w:p w14:paraId="761F25C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Services    │            │                  │</w:t>
      </w:r>
    </w:p>
    <w:p w14:paraId="23FA2A6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│   (Node.js)   │</w:t>
      </w:r>
      <w:r w:rsidRPr="009D1DF6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◄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──────────</w:t>
      </w:r>
      <w:r w:rsidRPr="009D1DF6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►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Claude API      │</w:t>
      </w:r>
    </w:p>
    <w:p w14:paraId="4F3A624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│            │  Whisper API     │</w:t>
      </w:r>
    </w:p>
    <w:p w14:paraId="0DDA017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- User Mgmt │            │  ElevenLabs TTS  │</w:t>
      </w:r>
    </w:p>
    <w:p w14:paraId="7F77BFE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- Progress  │            │                  │</w:t>
      </w:r>
    </w:p>
    <w:p w14:paraId="3009A9D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- Sessions  │            └──────────────────┘</w:t>
      </w:r>
    </w:p>
    <w:p w14:paraId="7DC50A9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- Corrections│</w:t>
      </w:r>
    </w:p>
    <w:p w14:paraId="0B346E9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└───────┬───────┘</w:t>
      </w:r>
    </w:p>
    <w:p w14:paraId="75837CF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</w:t>
      </w:r>
    </w:p>
    <w:p w14:paraId="505E992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9D1DF6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</w:p>
    <w:p w14:paraId="582548B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┌─────────────────────┐</w:t>
      </w:r>
    </w:p>
    <w:p w14:paraId="2962E05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Database         │</w:t>
      </w:r>
    </w:p>
    <w:p w14:paraId="5144E68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(PostgreSQL)     │</w:t>
      </w:r>
    </w:p>
    <w:p w14:paraId="5B4CDE7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│</w:t>
      </w:r>
    </w:p>
    <w:p w14:paraId="2EFEC2F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- Users            │</w:t>
      </w:r>
    </w:p>
    <w:p w14:paraId="7E8A216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- Sessions         │</w:t>
      </w:r>
    </w:p>
    <w:p w14:paraId="14300B3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- Corrections      │</w:t>
      </w:r>
    </w:p>
    <w:p w14:paraId="122B09A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- Vocabulary       │</w:t>
      </w:r>
    </w:p>
    <w:p w14:paraId="181D5EB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- Progress         │</w:t>
      </w:r>
    </w:p>
    <w:p w14:paraId="39C7B50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└─────────────────────┘</w:t>
      </w:r>
    </w:p>
    <w:p w14:paraId="3D779A0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│</w:t>
      </w:r>
    </w:p>
    <w:p w14:paraId="305C5D3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9D1DF6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▼</w:t>
      </w:r>
    </w:p>
    <w:p w14:paraId="62704DE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┌─────────────────────┐</w:t>
      </w:r>
    </w:p>
    <w:p w14:paraId="0968C79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Object Storage    │</w:t>
      </w:r>
    </w:p>
    <w:p w14:paraId="13BCF82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(AWS S3 / GCS)    │</w:t>
      </w:r>
    </w:p>
    <w:p w14:paraId="5389521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│</w:t>
      </w:r>
    </w:p>
    <w:p w14:paraId="561E958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- Voice recordings │</w:t>
      </w:r>
    </w:p>
    <w:p w14:paraId="6E5BCBE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- User media       │</w:t>
      </w:r>
    </w:p>
    <w:p w14:paraId="52A9ADD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└─────────────────────┘</w:t>
      </w:r>
    </w:p>
    <w:p w14:paraId="527FCE6D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Technology Stack</w:t>
      </w:r>
    </w:p>
    <w:p w14:paraId="0C1F0EF5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</w:t>
      </w:r>
    </w:p>
    <w:p w14:paraId="1E8D7AF0" w14:textId="77777777" w:rsidR="009D1DF6" w:rsidRPr="009D1DF6" w:rsidRDefault="009D1DF6" w:rsidP="009D1DF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Framework: React Native (iOS + Android), React (Web)</w:t>
      </w:r>
    </w:p>
    <w:p w14:paraId="34B209ED" w14:textId="77777777" w:rsidR="009D1DF6" w:rsidRPr="009D1DF6" w:rsidRDefault="009D1DF6" w:rsidP="009D1DF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Management: Redux Toolkit or Zustand</w:t>
      </w:r>
    </w:p>
    <w:p w14:paraId="2D33A08A" w14:textId="77777777" w:rsidR="009D1DF6" w:rsidRPr="009D1DF6" w:rsidRDefault="009D1DF6" w:rsidP="009D1DF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 Components: React Native Paper or custom design system</w:t>
      </w:r>
    </w:p>
    <w:p w14:paraId="30A2A700" w14:textId="77777777" w:rsidR="009D1DF6" w:rsidRPr="009D1DF6" w:rsidRDefault="009D1DF6" w:rsidP="009D1DF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 Recording: react-native-audio-recorder-player</w:t>
      </w:r>
    </w:p>
    <w:p w14:paraId="6AED6ECF" w14:textId="77777777" w:rsidR="009D1DF6" w:rsidRPr="009D1DF6" w:rsidRDefault="009D1DF6" w:rsidP="009D1DF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Charts: Victory Native or Recharts</w:t>
      </w:r>
    </w:p>
    <w:p w14:paraId="31C0E3CD" w14:textId="77777777" w:rsidR="009D1DF6" w:rsidRPr="009D1DF6" w:rsidRDefault="009D1DF6" w:rsidP="009D1DF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Offline Storage: AsyncStorage (mobile), IndexedDB (web)</w:t>
      </w:r>
    </w:p>
    <w:p w14:paraId="4FEFF8D4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Backend</w:t>
      </w:r>
    </w:p>
    <w:p w14:paraId="4429B030" w14:textId="77777777" w:rsidR="009D1DF6" w:rsidRPr="009D1DF6" w:rsidRDefault="009D1DF6" w:rsidP="009D1DF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Runtime: Node.js 18+</w:t>
      </w:r>
    </w:p>
    <w:p w14:paraId="0E58ECBE" w14:textId="77777777" w:rsidR="009D1DF6" w:rsidRPr="009D1DF6" w:rsidRDefault="009D1DF6" w:rsidP="009D1DF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Framework: Express.js or Fastify</w:t>
      </w:r>
    </w:p>
    <w:p w14:paraId="047EFD8F" w14:textId="77777777" w:rsidR="009D1DF6" w:rsidRPr="009D1DF6" w:rsidRDefault="009D1DF6" w:rsidP="009D1DF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Documentation: OpenAPI 3.0 (Swagger)</w:t>
      </w:r>
    </w:p>
    <w:p w14:paraId="16D203D6" w14:textId="77777777" w:rsidR="009D1DF6" w:rsidRPr="009D1DF6" w:rsidRDefault="009D1DF6" w:rsidP="009D1DF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Authentication: Passport.js with JWT</w:t>
      </w:r>
    </w:p>
    <w:p w14:paraId="11E9D4A7" w14:textId="77777777" w:rsidR="009D1DF6" w:rsidRPr="009D1DF6" w:rsidRDefault="009D1DF6" w:rsidP="009D1DF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 Queue: Bull (for spaced repetition reminders)</w:t>
      </w:r>
    </w:p>
    <w:p w14:paraId="528FCF14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Services</w:t>
      </w:r>
    </w:p>
    <w:p w14:paraId="720805E2" w14:textId="77777777" w:rsidR="009D1DF6" w:rsidRPr="009D1DF6" w:rsidRDefault="009D1DF6" w:rsidP="009D1DF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Conversation: Claude 3.5 Sonnet API (Anthropic)</w:t>
      </w:r>
    </w:p>
    <w:p w14:paraId="38D6A437" w14:textId="77777777" w:rsidR="009D1DF6" w:rsidRPr="009D1DF6" w:rsidRDefault="009D1DF6" w:rsidP="009D1DF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Speech-to-Text: Whisper API (OpenAI) or Google Cloud Speech-to-Text</w:t>
      </w:r>
    </w:p>
    <w:p w14:paraId="1D66A83A" w14:textId="77777777" w:rsidR="009D1DF6" w:rsidRPr="009D1DF6" w:rsidRDefault="009D1DF6" w:rsidP="009D1DF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Text-to-Speech: ElevenLabs (Brazilian Portuguese voice) or Google Cloud TTS</w:t>
      </w:r>
    </w:p>
    <w:p w14:paraId="06506F2C" w14:textId="77777777" w:rsidR="009D1DF6" w:rsidRPr="009D1DF6" w:rsidRDefault="009D1DF6" w:rsidP="009D1DF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Fallback: Azure Cognitive Services</w:t>
      </w:r>
    </w:p>
    <w:p w14:paraId="56C5A401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Database</w:t>
      </w:r>
    </w:p>
    <w:p w14:paraId="77319CF7" w14:textId="77777777" w:rsidR="009D1DF6" w:rsidRPr="009D1DF6" w:rsidRDefault="009D1DF6" w:rsidP="009D1DF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Primary: PostgreSQL 14+ (user data, progress, corrections)</w:t>
      </w:r>
    </w:p>
    <w:p w14:paraId="455FB16E" w14:textId="77777777" w:rsidR="009D1DF6" w:rsidRPr="009D1DF6" w:rsidRDefault="009D1DF6" w:rsidP="009D1DF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Caching: Redis (session data, API response caching)</w:t>
      </w:r>
    </w:p>
    <w:p w14:paraId="0326B2FD" w14:textId="77777777" w:rsidR="009D1DF6" w:rsidRPr="009D1DF6" w:rsidRDefault="009D1DF6" w:rsidP="009D1DF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Search: PostgreSQL full-text search or Elasticsearch (for vocabulary library)</w:t>
      </w:r>
    </w:p>
    <w:p w14:paraId="7EAD4835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Infrastructure</w:t>
      </w:r>
    </w:p>
    <w:p w14:paraId="58B81137" w14:textId="77777777" w:rsidR="009D1DF6" w:rsidRPr="009D1DF6" w:rsidRDefault="009D1DF6" w:rsidP="009D1DF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Hosting: AWS (EC2, RDS, S3) or Google Cloud Platform</w:t>
      </w:r>
    </w:p>
    <w:p w14:paraId="28795468" w14:textId="77777777" w:rsidR="009D1DF6" w:rsidRPr="009D1DF6" w:rsidRDefault="009D1DF6" w:rsidP="009D1DF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CDN: CloudFront or Cloud CDN (for static assets)</w:t>
      </w:r>
    </w:p>
    <w:p w14:paraId="51A7E30F" w14:textId="77777777" w:rsidR="009D1DF6" w:rsidRPr="009D1DF6" w:rsidRDefault="009D1DF6" w:rsidP="009D1DF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Monitoring: Datadog or New Relic</w:t>
      </w:r>
    </w:p>
    <w:p w14:paraId="30BEA904" w14:textId="77777777" w:rsidR="009D1DF6" w:rsidRPr="009D1DF6" w:rsidRDefault="009D1DF6" w:rsidP="009D1DF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 Tracking: Sentry</w:t>
      </w:r>
    </w:p>
    <w:p w14:paraId="1D66CDE1" w14:textId="77777777" w:rsidR="009D1DF6" w:rsidRPr="009D1DF6" w:rsidRDefault="009D1DF6" w:rsidP="009D1DF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Analytics: Mixpanel or Amplitude</w:t>
      </w:r>
    </w:p>
    <w:p w14:paraId="0BF4F8E6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DevOps</w:t>
      </w:r>
    </w:p>
    <w:p w14:paraId="4FFD3FF5" w14:textId="77777777" w:rsidR="009D1DF6" w:rsidRPr="009D1DF6" w:rsidRDefault="009D1DF6" w:rsidP="009D1DF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Version Control: Git (GitHub or GitLab)</w:t>
      </w:r>
    </w:p>
    <w:p w14:paraId="418B80E1" w14:textId="77777777" w:rsidR="009D1DF6" w:rsidRPr="009D1DF6" w:rsidRDefault="009D1DF6" w:rsidP="009D1DF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CI/CD: GitHub Actions or GitLab CI</w:t>
      </w:r>
    </w:p>
    <w:p w14:paraId="1FDC20A4" w14:textId="77777777" w:rsidR="009D1DF6" w:rsidRPr="009D1DF6" w:rsidRDefault="009D1DF6" w:rsidP="009D1DF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Containerization: Docker</w:t>
      </w:r>
    </w:p>
    <w:p w14:paraId="5ADCF271" w14:textId="77777777" w:rsidR="009D1DF6" w:rsidRPr="009D1DF6" w:rsidRDefault="009D1DF6" w:rsidP="009D1DF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Orchestration: Kubernetes (optional for scale)</w:t>
      </w:r>
    </w:p>
    <w:p w14:paraId="694DC219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3BE3992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71C2C3F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Models</w:t>
      </w:r>
    </w:p>
    <w:p w14:paraId="3EDA4DB2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Schema</w:t>
      </w:r>
    </w:p>
    <w:p w14:paraId="57E37337" w14:textId="77777777" w:rsidR="009D1DF6" w:rsidRPr="009D1DF6" w:rsidRDefault="009D1DF6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4BC7DEB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User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4DB9101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UUID</w:t>
      </w:r>
    </w:p>
    <w:p w14:paraId="4FAB1FD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email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2F2557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name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5C6DEC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createdAt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95D328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lastActiveAt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767AA9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F0895B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Learning Profile</w:t>
      </w:r>
    </w:p>
    <w:p w14:paraId="076430B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currentLevel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'A1'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'A2'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'B1'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'B2'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'C1'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'C2'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9AD04B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targetLevel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'A1'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'A2'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'B1'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'B2'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'C1'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'C2'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D9BABF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dailyGoal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"practice_5_words" | "complete_1_session" | etc.</w:t>
      </w:r>
    </w:p>
    <w:p w14:paraId="0820EC6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preferredDifficulty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'beginner'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'intermediate'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'advanced'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2195AB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51BA2CF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Preferences</w:t>
      </w:r>
    </w:p>
    <w:p w14:paraId="6E5CF88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voiceGender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'male'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'female'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FB7D86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voiceRegion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'sao_paulo'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'rio'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'northeast'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AF563B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notificationsEnabled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300741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0373AC0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Stats</w:t>
      </w:r>
    </w:p>
    <w:p w14:paraId="079AFEB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totalSessions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02B074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totalMinutes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DC3033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currentStreak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D6009D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longestStreak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86625F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vocabularyCount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1CA683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correctionsCount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D0DD64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46E1839C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Session Schema</w:t>
      </w:r>
    </w:p>
    <w:p w14:paraId="5482C539" w14:textId="77777777" w:rsidR="009D1DF6" w:rsidRPr="009D1DF6" w:rsidRDefault="009D1DF6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37D4F57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Session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7FD9EDA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UUID</w:t>
      </w:r>
    </w:p>
    <w:p w14:paraId="667F49E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3C43172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type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'voice'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'text'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'lesson'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'flashcard'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4DB429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startedAt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A97D4B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endedAt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DC802D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durationMinutes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D21B8D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61BCD59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Session Details</w:t>
      </w:r>
    </w:p>
    <w:p w14:paraId="2459DDC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topic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69D63A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difficulty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'beginner'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'intermediate'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'advanced'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F03A62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4A0AD6E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Voice-specific</w:t>
      </w:r>
    </w:p>
    <w:p w14:paraId="1CE32B9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transcription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20B36B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audioUrl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S3 URL</w:t>
      </w:r>
    </w:p>
    <w:p w14:paraId="133FBB1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0EF83CD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Text-specific</w:t>
      </w:r>
    </w:p>
    <w:p w14:paraId="6441D5E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messages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Message[];</w:t>
      </w:r>
    </w:p>
    <w:p w14:paraId="4CB7A65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3C74D32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Learning Outcomes</w:t>
      </w:r>
    </w:p>
    <w:p w14:paraId="68D696C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newVocabulary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Word IDs</w:t>
      </w:r>
    </w:p>
    <w:p w14:paraId="0B632EE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correctionsGenerated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Correction IDs</w:t>
      </w:r>
    </w:p>
    <w:p w14:paraId="770C23B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grammarPatternsUsed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[];</w:t>
      </w:r>
    </w:p>
    <w:p w14:paraId="27C4349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D21AB5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Performance</w:t>
      </w:r>
    </w:p>
    <w:p w14:paraId="7FB619F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accuracyRate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0-100</w:t>
      </w:r>
    </w:p>
    <w:p w14:paraId="080E126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wordsSpoken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EE41FB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mistakesCount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0A2128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54AD13A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ED8461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Message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1A049D7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role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'user'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'assistant'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E19CD4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content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EE4D79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timestamp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C306C1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58AE8D55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Correction Schema</w:t>
      </w:r>
    </w:p>
    <w:p w14:paraId="3B70E8D2" w14:textId="77777777" w:rsidR="009D1DF6" w:rsidRPr="009D1DF6" w:rsidRDefault="009D1DF6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75A08C3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Correction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2B2F0DB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UUID</w:t>
      </w:r>
    </w:p>
    <w:p w14:paraId="472DFE1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4A7AC08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createdAt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238F00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3D5C44F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Mistake Details</w:t>
      </w:r>
    </w:p>
    <w:p w14:paraId="17CE48B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mistakeText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FC95D6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correctText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B1194C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grammarRule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C859E5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explanation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D192A3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culturalContext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975E82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B59293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Categorization</w:t>
      </w:r>
    </w:p>
    <w:p w14:paraId="2690050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type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'verb_conjugation'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'gender_agreement'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'preposition'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</w:p>
    <w:p w14:paraId="7E1D4E0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'subjunctive'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'pronunciation'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'vocabulary'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'other'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547721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difficulty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'beginner'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'intermediate'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'advanced'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0F1508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4ABE36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Spaced Repetition</w:t>
      </w:r>
    </w:p>
    <w:p w14:paraId="71409AE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confidenceScore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1-5</w:t>
      </w:r>
    </w:p>
    <w:p w14:paraId="56833C4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timesReviewed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3AC37A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timesCorrect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0DFBC9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nextReviewDate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251B15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masteredAt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30C0B1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012BCE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Practice Integration</w:t>
      </w:r>
    </w:p>
    <w:p w14:paraId="19E59A9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flashcardCreated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868324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usedInConversation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05C9F3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usedInScenario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C54ABE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47540CF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Source</w:t>
      </w:r>
    </w:p>
    <w:p w14:paraId="7E83561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sourceSessionId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Session</w:t>
      </w:r>
    </w:p>
    <w:p w14:paraId="0F89DCA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sourceType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'voice'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'text'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'lesson'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6E31D6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41ECDD3A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Vocabulary Schema</w:t>
      </w:r>
    </w:p>
    <w:p w14:paraId="36EFD2DC" w14:textId="77777777" w:rsidR="009D1DF6" w:rsidRPr="009D1DF6" w:rsidRDefault="009D1DF6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2979252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VocabularyEntry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2792295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UUID</w:t>
      </w:r>
    </w:p>
    <w:p w14:paraId="2D49045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653747C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createdAt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4C8970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6E5687D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Word Details</w:t>
      </w:r>
    </w:p>
    <w:p w14:paraId="08A6019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portugueseText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39810C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englishTranslation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BC8F6C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exampleSentence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7B0825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personalNote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9843C9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4115143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Categorization</w:t>
      </w:r>
    </w:p>
    <w:p w14:paraId="60B4838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category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'verb'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'noun'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'adjective'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'phrase'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'slang'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825AE5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tags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['business', 'casual', 'food', etc.]</w:t>
      </w:r>
    </w:p>
    <w:p w14:paraId="289D846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difficulty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'beginner'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'intermediate'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'advanced'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DED9D5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5FB8F8D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Source</w:t>
      </w:r>
    </w:p>
    <w:p w14:paraId="562FA78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'manual'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'conversation'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'lesson'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'correction'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D3AA1D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Session or Correction</w:t>
      </w:r>
    </w:p>
    <w:p w14:paraId="4D5F66A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5FF1313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Usage Tracking</w:t>
      </w:r>
    </w:p>
    <w:p w14:paraId="42FAC99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timesUsed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A13F32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timesLookedUp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A6313F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lastUsedAt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6013EC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lastReviewedAt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8D10DB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confidenceScore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1-5</w:t>
      </w:r>
    </w:p>
    <w:p w14:paraId="2706ECC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masteredAt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FB6984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2AFDFEDE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Progress Schema</w:t>
      </w:r>
    </w:p>
    <w:p w14:paraId="6D276143" w14:textId="77777777" w:rsidR="009D1DF6" w:rsidRPr="009D1DF6" w:rsidRDefault="009D1DF6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1ACB46A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GrammarProgress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0361F2C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5FAC413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grammarType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'subjunctive', 'verb_conjugation', 'prepositions', etc.</w:t>
      </w:r>
    </w:p>
    <w:p w14:paraId="6E4DE0C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3CB4DBF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Mastery Tracking</w:t>
      </w:r>
    </w:p>
    <w:p w14:paraId="0166F92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masteryLevel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0-100 percentage</w:t>
      </w:r>
    </w:p>
    <w:p w14:paraId="667235D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starRating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1-5</w:t>
      </w:r>
    </w:p>
    <w:p w14:paraId="468995E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lastPracticedAt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747FDA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0FDAE7D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Detailed Stats</w:t>
      </w:r>
    </w:p>
    <w:p w14:paraId="5BFD7D8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totalAttempts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6C543A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correctAttempts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8C19D4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commonMistakes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[];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Array of mistake patterns</w:t>
      </w:r>
    </w:p>
    <w:p w14:paraId="36BAD84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3907D37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Breakdown by Sub-Category</w:t>
      </w:r>
    </w:p>
    <w:p w14:paraId="7C48547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subCategories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7DDE64E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name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e.g., "present_subjunctive", "past_subjunctive"</w:t>
      </w:r>
    </w:p>
    <w:p w14:paraId="57D2BB6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masteryLevel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A6B45A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attempts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05B706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correct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EF418B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}[];</w:t>
      </w:r>
    </w:p>
    <w:p w14:paraId="1565745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702CB5C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E463F0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VocabularyProgress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67EDB28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24E7F3E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date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Daily snapshot</w:t>
      </w:r>
    </w:p>
    <w:p w14:paraId="7184206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4DD1B6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totalWords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1718A4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activeWords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Used in last 30 days</w:t>
      </w:r>
    </w:p>
    <w:p w14:paraId="5BD368E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passiveWords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Recognized but not used</w:t>
      </w:r>
    </w:p>
    <w:p w14:paraId="586BC02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masteredWords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38B7836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73386A6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Growth Metrics</w:t>
      </w:r>
    </w:p>
    <w:p w14:paraId="5656811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newWordsToday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FA2B4C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retentionRate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Percentage of words remembered</w:t>
      </w:r>
    </w:p>
    <w:p w14:paraId="2FFD3DC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2139050B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Flashcard Schema</w:t>
      </w:r>
    </w:p>
    <w:p w14:paraId="23833E7B" w14:textId="77777777" w:rsidR="009D1DF6" w:rsidRPr="009D1DF6" w:rsidRDefault="009D1DF6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7D00B31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Flashcard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1EE3ABB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UUID</w:t>
      </w:r>
    </w:p>
    <w:p w14:paraId="1F3E3E1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31E14A0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createdAt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AE0EB0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1A5E74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Card Content</w:t>
      </w:r>
    </w:p>
    <w:p w14:paraId="24A75AC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front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3533E8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back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B932CB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hint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826661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type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'translation'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'conjugation'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'fill_blank'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'multiple_choice'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427F18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4B6A7C9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Source</w:t>
      </w:r>
    </w:p>
    <w:p w14:paraId="4F3AD34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sourceType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'correction'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'vocabulary'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'lesson'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'manual'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EC7E82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sourceId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Correction or VocabularyEntry</w:t>
      </w:r>
    </w:p>
    <w:p w14:paraId="762274E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2EB1C4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Spaced Repetition (SM-2 Algorithm)</w:t>
      </w:r>
    </w:p>
    <w:p w14:paraId="30A9AF2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easeFactor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1.3 - 2.5</w:t>
      </w:r>
    </w:p>
    <w:p w14:paraId="78B07A2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interval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Days until next review</w:t>
      </w:r>
    </w:p>
    <w:p w14:paraId="254BED7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repetitions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CE27F7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nextReviewDate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841EF9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492815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Performance</w:t>
      </w:r>
    </w:p>
    <w:p w14:paraId="2379245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totalReviews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79735AB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correctReviews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96B30A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lastReviewedAt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0035AC1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lastDifficulty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'easy'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'medium'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'hard'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618B8A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1D7038D5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Progress Schema</w:t>
      </w:r>
    </w:p>
    <w:p w14:paraId="75410FA7" w14:textId="77777777" w:rsidR="009D1DF6" w:rsidRPr="009D1DF6" w:rsidRDefault="009D1DF6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typescript</w:t>
      </w:r>
    </w:p>
    <w:p w14:paraId="5C02766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interface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LessonProgress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{</w:t>
      </w:r>
    </w:p>
    <w:p w14:paraId="6585F7B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FK to User</w:t>
      </w:r>
    </w:p>
    <w:p w14:paraId="5F7CB8D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lessonId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string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ECCD58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32823F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status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'not_started'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'in_progress'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'completed'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5F95E2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startedAt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A9CDAD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completedAt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Date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4E83AB6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C52F3E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Exercise Performance</w:t>
      </w:r>
    </w:p>
    <w:p w14:paraId="0563667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exercisesCompleted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515FC27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exercisesTotal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61B549F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accuracyRate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number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;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0-100</w:t>
      </w:r>
    </w:p>
    <w:p w14:paraId="02E4768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11A4106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// Topic Saving</w:t>
      </w:r>
    </w:p>
    <w:p w14:paraId="5E1626D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topicSaved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12DC2A3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topicUsedInPractice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boolean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;</w:t>
      </w:r>
    </w:p>
    <w:p w14:paraId="234D723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}</w:t>
      </w:r>
    </w:p>
    <w:p w14:paraId="6D22FB0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7204EF9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269638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601C17D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0CC9A1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 API Requirements</w:t>
      </w:r>
    </w:p>
    <w:p w14:paraId="343FE9D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2FA277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Authentication Endpoints</w:t>
      </w:r>
    </w:p>
    <w:p w14:paraId="21C88B3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2592BE4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register</w:t>
      </w:r>
    </w:p>
    <w:p w14:paraId="0999EA0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login</w:t>
      </w:r>
    </w:p>
    <w:p w14:paraId="70B3F8A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logout</w:t>
      </w:r>
    </w:p>
    <w:p w14:paraId="43568D3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refresh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token</w:t>
      </w:r>
    </w:p>
    <w:p w14:paraId="6A741E2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auth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me</w:t>
      </w:r>
    </w:p>
    <w:p w14:paraId="03B6316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7F916DA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92916A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User Endpoints</w:t>
      </w:r>
    </w:p>
    <w:p w14:paraId="085612B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691852A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</w:p>
    <w:p w14:paraId="6528245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</w:p>
    <w:p w14:paraId="5006FC9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DELETE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</w:p>
    <w:p w14:paraId="3715F92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10489D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progress</w:t>
      </w:r>
    </w:p>
    <w:p w14:paraId="0628BED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stats</w:t>
      </w:r>
    </w:p>
    <w:p w14:paraId="642D3D3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preferences</w:t>
      </w:r>
    </w:p>
    <w:p w14:paraId="3692CA1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385F9D0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718437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Session Endpoints</w:t>
      </w:r>
    </w:p>
    <w:p w14:paraId="08E0832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2814F42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voice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start</w:t>
      </w:r>
    </w:p>
    <w:p w14:paraId="46E6FC0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voice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message</w:t>
      </w:r>
    </w:p>
    <w:p w14:paraId="265F17B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voice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end</w:t>
      </w:r>
    </w:p>
    <w:p w14:paraId="291DC7C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685361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text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start</w:t>
      </w:r>
    </w:p>
    <w:p w14:paraId="6F79F22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text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message</w:t>
      </w:r>
    </w:p>
    <w:p w14:paraId="344C2A3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lastRenderedPageBreak/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text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end</w:t>
      </w:r>
    </w:p>
    <w:p w14:paraId="68FC950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CED78C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sessionId</w:t>
      </w:r>
    </w:p>
    <w:p w14:paraId="7D3FE26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sessions</w:t>
      </w:r>
    </w:p>
    <w:p w14:paraId="16DC8CE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2615BEA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B3FCC8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Correction Endpoints</w:t>
      </w:r>
    </w:p>
    <w:p w14:paraId="499567C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03BAFAE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</w:p>
    <w:p w14:paraId="373795C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</w:p>
    <w:p w14:paraId="6A79DFC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</w:p>
    <w:p w14:paraId="608B22D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</w:p>
    <w:p w14:paraId="54C3B55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DELETE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</w:p>
    <w:p w14:paraId="7310CFC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6FEF05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practice</w:t>
      </w:r>
    </w:p>
    <w:p w14:paraId="5D56E92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mastered</w:t>
      </w:r>
    </w:p>
    <w:p w14:paraId="6A3C970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317AB10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AE6FA7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Vocabulary Endpoints</w:t>
      </w:r>
    </w:p>
    <w:p w14:paraId="1A2390A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6171464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</w:p>
    <w:p w14:paraId="51A3374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entryId</w:t>
      </w:r>
    </w:p>
    <w:p w14:paraId="7D8BFB2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</w:p>
    <w:p w14:paraId="7E2DE92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entryId</w:t>
      </w:r>
    </w:p>
    <w:p w14:paraId="4256074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DELETE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entryId</w:t>
      </w:r>
    </w:p>
    <w:p w14:paraId="7962431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9B41BA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search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q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saudade</w:t>
      </w:r>
    </w:p>
    <w:p w14:paraId="1D9590C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entryId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usage</w:t>
      </w:r>
    </w:p>
    <w:p w14:paraId="0DE054E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7226BCC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324C60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Flashcard Endpoints</w:t>
      </w:r>
    </w:p>
    <w:p w14:paraId="44CCF88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0667C0B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due</w:t>
      </w:r>
    </w:p>
    <w:p w14:paraId="55590C9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cardId</w:t>
      </w:r>
    </w:p>
    <w:p w14:paraId="5445BE9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</w:p>
    <w:p w14:paraId="12ADCC1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PATCH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cardId</w:t>
      </w:r>
    </w:p>
    <w:p w14:paraId="307ABC3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lastRenderedPageBreak/>
        <w:t>DELETE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cardId</w:t>
      </w:r>
    </w:p>
    <w:p w14:paraId="6F9420A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0B4FB1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flashcards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cardId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review</w:t>
      </w:r>
    </w:p>
    <w:p w14:paraId="5A10533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3F55BDA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75A550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Lesson Endpoints</w:t>
      </w:r>
    </w:p>
    <w:p w14:paraId="3F7C32A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1AAFECF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</w:p>
    <w:p w14:paraId="6A2361D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lessonId</w:t>
      </w:r>
    </w:p>
    <w:p w14:paraId="6A6DCE0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progress</w:t>
      </w:r>
    </w:p>
    <w:p w14:paraId="1185904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BFBB97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start</w:t>
      </w:r>
    </w:p>
    <w:p w14:paraId="13062E3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exercise</w:t>
      </w:r>
    </w:p>
    <w:p w14:paraId="6F27F21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complete</w:t>
      </w:r>
    </w:p>
    <w:p w14:paraId="6A7F045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lessonId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save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topic</w:t>
      </w:r>
    </w:p>
    <w:p w14:paraId="25D763D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531DF2D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EFA03B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Dashboard Endpoints</w:t>
      </w:r>
    </w:p>
    <w:p w14:paraId="186E372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57460C8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dashboard</w:t>
      </w:r>
    </w:p>
    <w:p w14:paraId="355ACC6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grammar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progress</w:t>
      </w:r>
    </w:p>
    <w:p w14:paraId="7760DBA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vocabulary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growth</w:t>
      </w:r>
    </w:p>
    <w:p w14:paraId="59D71A5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GET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daily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goal</w:t>
      </w:r>
    </w:p>
    <w:p w14:paraId="2C1952F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userId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daily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goal</w:t>
      </w:r>
    </w:p>
    <w:p w14:paraId="628FC64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40B5C29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7F71B4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AI Service Endpoints</w:t>
      </w:r>
    </w:p>
    <w:p w14:paraId="7DDE7FB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5BD71C5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conversation</w:t>
      </w:r>
    </w:p>
    <w:p w14:paraId="66666B8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correction</w:t>
      </w:r>
    </w:p>
    <w:p w14:paraId="0236F50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translation</w:t>
      </w:r>
    </w:p>
    <w:p w14:paraId="1163CE9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POST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pronunciation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-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feedback</w:t>
      </w:r>
    </w:p>
    <w:p w14:paraId="3CFA1D2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623E246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5079A8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---</w:t>
      </w:r>
    </w:p>
    <w:p w14:paraId="0FC0D4D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3B2DA4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## UI/UX Specifications</w:t>
      </w:r>
    </w:p>
    <w:p w14:paraId="2F6BE3C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90D2B6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Design System</w:t>
      </w:r>
    </w:p>
    <w:p w14:paraId="69478C9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8E8C20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**Color Palette**</w:t>
      </w:r>
    </w:p>
    <w:p w14:paraId="1468BCE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Primary: #0066CC (Blue, trust and learning)</w:t>
      </w:r>
    </w:p>
    <w:p w14:paraId="1124618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Secondary: #00A86B (Green, success and mastery)</w:t>
      </w:r>
    </w:p>
    <w:p w14:paraId="3BBF6AC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Accent: #FFB300 (Amber, highlights and goals)</w:t>
      </w:r>
    </w:p>
    <w:p w14:paraId="397097E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Error: #D32F2F (Red, corrections)</w:t>
      </w:r>
    </w:p>
    <w:p w14:paraId="2F81696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Background: #FAFAFA (Light gray)</w:t>
      </w:r>
    </w:p>
    <w:p w14:paraId="12B5ED3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Surface: #FFFFFF (White)</w:t>
      </w:r>
    </w:p>
    <w:p w14:paraId="6859109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Text Primary: #212121 (Dark gray)</w:t>
      </w:r>
    </w:p>
    <w:p w14:paraId="3BDD8B7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Text Secondary: #757575 (Medium gray)</w:t>
      </w:r>
    </w:p>
    <w:p w14:paraId="3D3CAA6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B6103A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**Typography**</w:t>
      </w:r>
    </w:p>
    <w:p w14:paraId="33D63B9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Headings: Inter Bold, 24px / 20px / 16px</w:t>
      </w:r>
    </w:p>
    <w:p w14:paraId="3CB9F25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Body: Inter Regular, 16px (line height 24px)</w:t>
      </w:r>
    </w:p>
    <w:p w14:paraId="4492DA8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Small: Inter Regular, 14px (line height 20px)</w:t>
      </w:r>
    </w:p>
    <w:p w14:paraId="50D7697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Portuguese Text: Source Serif Pro (more legible for language learning)</w:t>
      </w:r>
    </w:p>
    <w:p w14:paraId="72F5683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BAD224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**Spacing**</w:t>
      </w:r>
    </w:p>
    <w:p w14:paraId="4C0A206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Base unit: 8px</w:t>
      </w:r>
    </w:p>
    <w:p w14:paraId="3B8A7C0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Margins: 16px (mobile), 24px (tablet), 32px (desktop)</w:t>
      </w:r>
    </w:p>
    <w:p w14:paraId="4AC57D4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Component padding: 16px</w:t>
      </w:r>
    </w:p>
    <w:p w14:paraId="1564BB8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Tight spacing: 8px</w:t>
      </w:r>
    </w:p>
    <w:p w14:paraId="547A171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Loose spacing: 24px</w:t>
      </w:r>
    </w:p>
    <w:p w14:paraId="6AD55F7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6BB5CD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**Iconography**</w:t>
      </w:r>
    </w:p>
    <w:p w14:paraId="2CE4DE5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Library: Lucide Icons or SF Symbols (iOS)</w:t>
      </w:r>
    </w:p>
    <w:p w14:paraId="6332D20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Size: 24px standard, 20px small, 32px large</w:t>
      </w:r>
    </w:p>
    <w:p w14:paraId="2FB10EC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- Style: Outlined (consistent with modern app design)</w:t>
      </w:r>
    </w:p>
    <w:p w14:paraId="3690716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E5C8F4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### Screen Layouts</w:t>
      </w:r>
    </w:p>
    <w:p w14:paraId="1FF2975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8A42BE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**Home/Dashboard**</w:t>
      </w:r>
    </w:p>
    <w:p w14:paraId="0D346A0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2ED52C3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┌─────────────────────────────────────┐</w:t>
      </w:r>
    </w:p>
    <w:p w14:paraId="430F373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D1DF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☰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Dashboard              </w:t>
      </w: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👤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│</w:t>
      </w:r>
    </w:p>
    <w:p w14:paraId="39C61A0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7FE0C78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6D54134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Today's Goal </w:t>
      </w: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🎯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 │</w:t>
      </w:r>
    </w:p>
    <w:p w14:paraId="4D73BD3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Practice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new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words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│</w:t>
      </w:r>
    </w:p>
    <w:p w14:paraId="6C2FCD8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[████████</w:t>
      </w:r>
      <w:r w:rsidRPr="009D1DF6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░░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]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   │</w:t>
      </w:r>
    </w:p>
    <w:p w14:paraId="00EBFA3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77EA47A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71CC86D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Progress Overview                  │</w:t>
      </w:r>
    </w:p>
    <w:p w14:paraId="4E5D1CE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652A921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┌───────┐  Level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B1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│</w:t>
      </w:r>
    </w:p>
    <w:p w14:paraId="2D32B9A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73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%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│  Streak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12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         │</w:t>
      </w:r>
    </w:p>
    <w:p w14:paraId="0E09BC0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</w:t>
      </w:r>
      <w:r w:rsidRPr="009D1DF6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●●●●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○ │  Words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247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│</w:t>
      </w:r>
    </w:p>
    <w:p w14:paraId="267E0E8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└───────┘                          │</w:t>
      </w:r>
    </w:p>
    <w:p w14:paraId="4D0082F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7AE59B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66B381B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Grammar Mastery                    │</w:t>
      </w:r>
    </w:p>
    <w:p w14:paraId="0F85107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7ED5992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Subjunctive      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45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%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○○○        │</w:t>
      </w:r>
    </w:p>
    <w:p w14:paraId="6360FA3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Verb Conjugation 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73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%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●●●●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○        │</w:t>
      </w:r>
    </w:p>
    <w:p w14:paraId="1A6B8DF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Prepositions     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62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%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●●●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○○        │</w:t>
      </w:r>
    </w:p>
    <w:p w14:paraId="2B31CD8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30A60EC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6D92C41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[  </w:t>
      </w: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🎙️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Voice Practice  ]            │</w:t>
      </w:r>
    </w:p>
    <w:p w14:paraId="327A46C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[  </w:t>
      </w: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💬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WhatsApp Mode   ]            │</w:t>
      </w:r>
    </w:p>
    <w:p w14:paraId="17F9393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[  </w:t>
      </w: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📚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Lessons         ]            │</w:t>
      </w:r>
    </w:p>
    <w:p w14:paraId="4F14204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2266FC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279BCD9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1F29C8B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106895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**Live Voice Practice**</w:t>
      </w:r>
    </w:p>
    <w:p w14:paraId="12CFE5E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4CB3050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0AD526B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←  Voice Practice          ⋮       │</w:t>
      </w:r>
    </w:p>
    <w:p w14:paraId="2E3B7C1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3B148C5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│                                     │</w:t>
      </w:r>
    </w:p>
    <w:p w14:paraId="1E58EDD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┌───────────┐               │</w:t>
      </w:r>
    </w:p>
    <w:p w14:paraId="54A89A0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│           │               │</w:t>
      </w:r>
    </w:p>
    <w:p w14:paraId="632A11B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     │   </w:t>
      </w: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🎤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│               │</w:t>
      </w:r>
    </w:p>
    <w:p w14:paraId="5FF5F65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│ Listening │               │</w:t>
      </w:r>
    </w:p>
    <w:p w14:paraId="79F83A2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│           │               │</w:t>
      </w:r>
    </w:p>
    <w:p w14:paraId="42DCB0A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└───────────┘               │</w:t>
      </w:r>
    </w:p>
    <w:p w14:paraId="2770FA1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34360F0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</w:t>
      </w:r>
      <w:r w:rsidRPr="009D1DF6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░░░░░░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████████]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34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10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00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</w:t>
      </w:r>
    </w:p>
    <w:p w14:paraId="18EB69D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A4939D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063C14C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Topic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Business Meetings           │</w:t>
      </w:r>
    </w:p>
    <w:p w14:paraId="49F5771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Difficulty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Intermediate           │</w:t>
      </w:r>
    </w:p>
    <w:p w14:paraId="68E7CAE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1F5F2C2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212D84C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Conversation                       │</w:t>
      </w:r>
    </w:p>
    <w:p w14:paraId="6A4C5B8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0E60269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AI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Bom dia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Como você está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│</w:t>
      </w:r>
    </w:p>
    <w:p w14:paraId="19B4E21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B53776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You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Estou bem, obrigado.          │</w:t>
      </w:r>
    </w:p>
    <w:p w14:paraId="5C17C65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[quero] → Correction           │</w:t>
      </w:r>
    </w:p>
    <w:p w14:paraId="171FD17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3AB48DD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AI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Ótimo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Vamos falar sobre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...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│</w:t>
      </w:r>
    </w:p>
    <w:p w14:paraId="3BB32EE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641A2E2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5B6A564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[  End Session  ]        │</w:t>
      </w:r>
    </w:p>
    <w:p w14:paraId="197CCB2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638A0CC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4218187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316E4FB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FF5D15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**WhatsApp Mode**</w:t>
      </w:r>
    </w:p>
    <w:p w14:paraId="446CBB9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1A665B1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63C242A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←  Chat </w:t>
      </w:r>
      <w:r w:rsidRPr="009D1DF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with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Lucas         ⋮       │</w:t>
      </w:r>
    </w:p>
    <w:p w14:paraId="2E83AF5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0CEAC96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63CD5E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│           Today                     │</w:t>
      </w:r>
    </w:p>
    <w:p w14:paraId="06E79B5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7E3F6C4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┌─────────────────────────┐        │</w:t>
      </w:r>
    </w:p>
    <w:p w14:paraId="622A2D3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E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aí, tudo bom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│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14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23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│</w:t>
      </w:r>
    </w:p>
    <w:p w14:paraId="0716A5F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Bora fazer algo sábado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│       │</w:t>
      </w:r>
    </w:p>
    <w:p w14:paraId="0AEA245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└─────────────────────────┘        │</w:t>
      </w:r>
    </w:p>
    <w:p w14:paraId="5381D4A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36C7245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┌───────────────────┐        │</w:t>
      </w:r>
    </w:p>
    <w:p w14:paraId="10C90C9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14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24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│ Fala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!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T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ô sussa.   │        │</w:t>
      </w:r>
    </w:p>
    <w:p w14:paraId="0BF5F76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      │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Q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ce tá pensando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?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│        │</w:t>
      </w:r>
    </w:p>
    <w:p w14:paraId="7620AA0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└───────────────────┘        │</w:t>
      </w:r>
    </w:p>
    <w:p w14:paraId="5E28455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9F99A5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┌─────────────────────────┐        │</w:t>
      </w:r>
    </w:p>
    <w:p w14:paraId="07A2ACC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P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ô, tava pensando em    │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14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25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│</w:t>
      </w:r>
    </w:p>
    <w:p w14:paraId="06CA6E5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ir no mercadão          │       │</w:t>
      </w:r>
    </w:p>
    <w:p w14:paraId="1EF6B2C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└─────────────────────────┘        │</w:t>
      </w:r>
    </w:p>
    <w:p w14:paraId="793458B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683C9D6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786F5D5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[Aa]  Type a message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...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</w:t>
      </w: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📎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😊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│</w:t>
      </w:r>
    </w:p>
    <w:p w14:paraId="635CEC8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7EEA148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7521C4E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B8B873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**Corrections Hub**</w:t>
      </w:r>
    </w:p>
    <w:p w14:paraId="22CE425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5DD3A76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1BCAAD5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←  Corrections            </w:t>
      </w: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🔍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│</w:t>
      </w:r>
    </w:p>
    <w:p w14:paraId="49685A3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4359BCA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[All] [Active] [Mastered]          │</w:t>
      </w:r>
    </w:p>
    <w:p w14:paraId="64A665B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5E99400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3839190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Verb Conjugation                   │</w:t>
      </w:r>
    </w:p>
    <w:p w14:paraId="0181803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┌─────────────────────────────┐    │</w:t>
      </w:r>
    </w:p>
    <w:p w14:paraId="602004E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</w:t>
      </w: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Eu quer café              │    │</w:t>
      </w:r>
    </w:p>
    <w:p w14:paraId="4768429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</w:t>
      </w: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Eu quero café             │    │</w:t>
      </w:r>
    </w:p>
    <w:p w14:paraId="05CEB2A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                   │    │</w:t>
      </w:r>
    </w:p>
    <w:p w14:paraId="65A7B14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Confidence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○○○            │    │</w:t>
      </w:r>
    </w:p>
    <w:p w14:paraId="6D4945D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│  │ Next review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Tomorrow        │    │</w:t>
      </w:r>
    </w:p>
    <w:p w14:paraId="2F0825E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                   │    │</w:t>
      </w:r>
    </w:p>
    <w:p w14:paraId="66A3445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[Flashcard] [Practice] [</w:t>
      </w:r>
      <w:r w:rsidRPr="009D1DF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  │    │</w:t>
      </w:r>
    </w:p>
    <w:p w14:paraId="2080CE1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└─────────────────────────────┘    │</w:t>
      </w:r>
    </w:p>
    <w:p w14:paraId="086FFD97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B602F2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Subjunctive Mood                   │</w:t>
      </w:r>
    </w:p>
    <w:p w14:paraId="43FE6FF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┌─────────────────────────────┐    │</w:t>
      </w:r>
    </w:p>
    <w:p w14:paraId="131B484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</w:t>
      </w: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❌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Quero que você vai        │    │</w:t>
      </w:r>
    </w:p>
    <w:p w14:paraId="18B09FF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</w:t>
      </w: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✅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Quero que você vá         │    │</w:t>
      </w:r>
    </w:p>
    <w:p w14:paraId="4AF4935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                   │    │</w:t>
      </w:r>
    </w:p>
    <w:p w14:paraId="23C5C36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Confidence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Times New Roman" w:eastAsia="Times New Roman" w:hAnsi="Times New Roman" w:cs="Times New Roman"/>
          <w:color w:val="383A42"/>
          <w:kern w:val="0"/>
          <w:sz w:val="20"/>
          <w:szCs w:val="20"/>
          <w14:ligatures w14:val="none"/>
        </w:rPr>
        <w:t>●●●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○○            │    │</w:t>
      </w:r>
    </w:p>
    <w:p w14:paraId="74E5385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Next review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3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days          │    │</w:t>
      </w:r>
    </w:p>
    <w:p w14:paraId="18AFC5E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                   │    │</w:t>
      </w:r>
    </w:p>
    <w:p w14:paraId="2A48672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[Flashcard] [Practice] [</w:t>
      </w:r>
      <w:r w:rsidRPr="009D1DF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14:ligatures w14:val="none"/>
        </w:rPr>
        <w:t>✓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]  │    │</w:t>
      </w:r>
    </w:p>
    <w:p w14:paraId="36AAA93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└─────────────────────────────┘    │</w:t>
      </w:r>
    </w:p>
    <w:p w14:paraId="4C29D56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7BEDB6DF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698D880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75A7D6C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2E825A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**Vocabulary Library**</w:t>
      </w:r>
    </w:p>
    <w:p w14:paraId="5EFA485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```</w:t>
      </w:r>
    </w:p>
    <w:p w14:paraId="42B54FE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┌─────────────────────────────────────┐</w:t>
      </w:r>
    </w:p>
    <w:p w14:paraId="40C709C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←  Vocabulary             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+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🔍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│</w:t>
      </w:r>
    </w:p>
    <w:p w14:paraId="2ECF5F0E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647E594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[All] [Verbs] [Nouns] [Slang]      │</w:t>
      </w:r>
    </w:p>
    <w:p w14:paraId="5E34C82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9F01AB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├─────────────────────────────────────┤</w:t>
      </w:r>
    </w:p>
    <w:p w14:paraId="7B3E03C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┌─────────────────────────────┐    │</w:t>
      </w:r>
    </w:p>
    <w:p w14:paraId="1523913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Saudade                     │    │</w:t>
      </w:r>
    </w:p>
    <w:p w14:paraId="1087573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Nostalgic longing           │    │</w:t>
      </w:r>
    </w:p>
    <w:p w14:paraId="332A4142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                   │    │</w:t>
      </w:r>
    </w:p>
    <w:p w14:paraId="77165E1C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"Estou com saudade </w:t>
      </w:r>
      <w:r w:rsidRPr="009D1DF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14:ligatures w14:val="none"/>
        </w:rPr>
        <w:t>do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│    │</w:t>
      </w:r>
    </w:p>
    <w:p w14:paraId="30254FE9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Brasil"                    │    │</w:t>
      </w:r>
    </w:p>
    <w:p w14:paraId="22775B2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                   │    │</w:t>
      </w:r>
    </w:p>
    <w:p w14:paraId="57F1129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Used 7x  </w:t>
      </w: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⭐⭐⭐⭐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│    │</w:t>
      </w:r>
    </w:p>
    <w:p w14:paraId="56638E9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Tags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Casual, Emotional     │    │</w:t>
      </w:r>
    </w:p>
    <w:p w14:paraId="44610460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│  └─────────────────────────────┘    │</w:t>
      </w:r>
    </w:p>
    <w:p w14:paraId="58F1BD7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4CFDD82B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┌─────────────────────────────┐    │</w:t>
      </w:r>
    </w:p>
    <w:p w14:paraId="415AB8F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Reunião                     │    │</w:t>
      </w:r>
    </w:p>
    <w:p w14:paraId="5076E9A5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Meeting                     │    │</w:t>
      </w:r>
    </w:p>
    <w:p w14:paraId="7CEE39D3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                   │    │</w:t>
      </w:r>
    </w:p>
    <w:p w14:paraId="5A2D6084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</w:t>
      </w:r>
      <w:r w:rsidRPr="009D1DF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"Tenho uma reunião às 3h"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│    │</w:t>
      </w:r>
    </w:p>
    <w:p w14:paraId="19DC946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                            │    │</w:t>
      </w:r>
    </w:p>
    <w:p w14:paraId="3E34FA58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│  │ Used 12x </w:t>
      </w:r>
      <w:r w:rsidRPr="009D1DF6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14:ligatures w14:val="none"/>
        </w:rPr>
        <w:t>⭐⭐⭐⭐⭐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│    │</w:t>
      </w:r>
    </w:p>
    <w:p w14:paraId="1174E926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│ Tags</w:t>
      </w:r>
      <w:r w:rsidRPr="009D1DF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:</w:t>
      </w: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Business              │    │</w:t>
      </w:r>
    </w:p>
    <w:p w14:paraId="4D210EDA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└─────────────────────────────┘    │</w:t>
      </w:r>
    </w:p>
    <w:p w14:paraId="084395F1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│                                     │</w:t>
      </w:r>
    </w:p>
    <w:p w14:paraId="23DC02BD" w14:textId="77777777" w:rsidR="009D1DF6" w:rsidRPr="009D1DF6" w:rsidRDefault="009D1DF6" w:rsidP="009D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9D1DF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</w:t>
      </w:r>
    </w:p>
    <w:p w14:paraId="4A61CB60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Interaction Patterns</w:t>
      </w:r>
    </w:p>
    <w:p w14:paraId="24C3FCFD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Voice Practice Status Indicators</w:t>
      </w:r>
    </w:p>
    <w:p w14:paraId="0DCD4AF5" w14:textId="77777777" w:rsidR="009D1DF6" w:rsidRPr="009D1DF6" w:rsidRDefault="009D1DF6" w:rsidP="009D1DF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🎤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Listening: Pulsing microphone icon, blue glow</w:t>
      </w:r>
    </w:p>
    <w:p w14:paraId="17C152B4" w14:textId="77777777" w:rsidR="009D1DF6" w:rsidRPr="009D1DF6" w:rsidRDefault="009D1DF6" w:rsidP="009D1DF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🤔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Processing: Spinning loader, "Thinking..." text</w:t>
      </w:r>
    </w:p>
    <w:p w14:paraId="6E8E719E" w14:textId="77777777" w:rsidR="009D1DF6" w:rsidRPr="009D1DF6" w:rsidRDefault="009D1DF6" w:rsidP="009D1DF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Apple Color Emoji" w:eastAsia="Times New Roman" w:hAnsi="Apple Color Emoji" w:cs="Apple Color Emoji"/>
          <w:kern w:val="0"/>
          <w:sz w:val="24"/>
          <w:szCs w:val="24"/>
          <w14:ligatures w14:val="none"/>
        </w:rPr>
        <w:t>🗣️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Speaking: Sound wave animation, green accent</w:t>
      </w:r>
    </w:p>
    <w:p w14:paraId="69A9BD5F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Inline Translation</w:t>
      </w:r>
    </w:p>
    <w:p w14:paraId="2FD2D2D5" w14:textId="77777777" w:rsidR="009D1DF6" w:rsidRPr="009D1DF6" w:rsidRDefault="009D1DF6" w:rsidP="009D1DF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taps Portuguese word in WhatsApp view</w:t>
      </w:r>
    </w:p>
    <w:p w14:paraId="45EF0FBE" w14:textId="77777777" w:rsidR="009D1DF6" w:rsidRPr="009D1DF6" w:rsidRDefault="009D1DF6" w:rsidP="009D1DF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Smooth fade-in overlay appears above word</w:t>
      </w:r>
    </w:p>
    <w:p w14:paraId="7F3BC81B" w14:textId="77777777" w:rsidR="009D1DF6" w:rsidRPr="009D1DF6" w:rsidRDefault="009D1DF6" w:rsidP="009D1DF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 English translation + "Add to Library" button</w:t>
      </w:r>
    </w:p>
    <w:p w14:paraId="3378BD14" w14:textId="77777777" w:rsidR="009D1DF6" w:rsidRPr="009D1DF6" w:rsidRDefault="009D1DF6" w:rsidP="009D1DF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Tap outside overlay to dismiss</w:t>
      </w:r>
    </w:p>
    <w:p w14:paraId="39FA791D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Correction Feedback</w:t>
      </w:r>
    </w:p>
    <w:p w14:paraId="59052700" w14:textId="77777777" w:rsidR="009D1DF6" w:rsidRPr="009D1DF6" w:rsidRDefault="009D1DF6" w:rsidP="009D1DF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Mistake appears with red underline in conversation</w:t>
      </w:r>
    </w:p>
    <w:p w14:paraId="35B60032" w14:textId="77777777" w:rsidR="009D1DF6" w:rsidRPr="009D1DF6" w:rsidRDefault="009D1DF6" w:rsidP="009D1DF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 form shown in green below</w:t>
      </w:r>
    </w:p>
    <w:p w14:paraId="223245CC" w14:textId="77777777" w:rsidR="009D1DF6" w:rsidRPr="009D1DF6" w:rsidRDefault="009D1DF6" w:rsidP="009D1DF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Expandable accordion for full explanation</w:t>
      </w:r>
    </w:p>
    <w:p w14:paraId="7DAC6F75" w14:textId="77777777" w:rsidR="009D1DF6" w:rsidRPr="009D1DF6" w:rsidRDefault="009D1DF6" w:rsidP="009D1DF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Quick action buttons: [Create Flashcard] [Practice] [Got it]</w:t>
      </w:r>
    </w:p>
    <w:p w14:paraId="5B3CDF3A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Progress Celebration</w:t>
      </w:r>
    </w:p>
    <w:p w14:paraId="494C9A59" w14:textId="77777777" w:rsidR="009D1DF6" w:rsidRPr="009D1DF6" w:rsidRDefault="009D1DF6" w:rsidP="009D1DF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user masters correction: Confetti animation + "Mastered!" badge</w:t>
      </w:r>
    </w:p>
    <w:p w14:paraId="1ACA1FDA" w14:textId="77777777" w:rsidR="009D1DF6" w:rsidRPr="009D1DF6" w:rsidRDefault="009D1DF6" w:rsidP="009D1DF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streak hits milestone (7, 30, 100 days): Achievement popup</w:t>
      </w:r>
    </w:p>
    <w:p w14:paraId="5734A7AA" w14:textId="77777777" w:rsidR="009D1DF6" w:rsidRPr="009D1DF6" w:rsidRDefault="009D1DF6" w:rsidP="009D1DF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level increases: Full-screen celebration with new level badge</w:t>
      </w:r>
    </w:p>
    <w:p w14:paraId="1A110AD0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Accessibility Features</w:t>
      </w:r>
    </w:p>
    <w:p w14:paraId="1AD8902D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Screen Reader Support</w:t>
      </w:r>
    </w:p>
    <w:p w14:paraId="011FD42F" w14:textId="77777777" w:rsidR="009D1DF6" w:rsidRPr="009D1DF6" w:rsidRDefault="009D1DF6" w:rsidP="009D1DF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buttons have descriptive labels</w:t>
      </w:r>
    </w:p>
    <w:p w14:paraId="3D1BCDA4" w14:textId="77777777" w:rsidR="009D1DF6" w:rsidRPr="009D1DF6" w:rsidRDefault="009D1DF6" w:rsidP="009D1DF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Conversation history read in chronological order</w:t>
      </w:r>
    </w:p>
    <w:p w14:paraId="6EACD9C1" w14:textId="77777777" w:rsidR="009D1DF6" w:rsidRPr="009D1DF6" w:rsidRDefault="009D1DF6" w:rsidP="009D1DF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Progress percentages announced clearly</w:t>
      </w:r>
    </w:p>
    <w:p w14:paraId="782AA9DC" w14:textId="77777777" w:rsidR="009D1DF6" w:rsidRPr="009D1DF6" w:rsidRDefault="009D1DF6" w:rsidP="009D1DF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Corrections read as "Mistake: [text], Correct: [text], Explanation: [text]"</w:t>
      </w:r>
    </w:p>
    <w:p w14:paraId="17C35A94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 Accessibility</w:t>
      </w:r>
    </w:p>
    <w:p w14:paraId="3C76AAC5" w14:textId="77777777" w:rsidR="009D1DF6" w:rsidRPr="009D1DF6" w:rsidRDefault="009D1DF6" w:rsidP="009D1DF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Minimum contrast ratio 4.5:1 for text</w:t>
      </w:r>
    </w:p>
    <w:p w14:paraId="2F821A97" w14:textId="77777777" w:rsidR="009D1DF6" w:rsidRPr="009D1DF6" w:rsidRDefault="009D1DF6" w:rsidP="009D1DF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 contrast mode option in settings</w:t>
      </w:r>
    </w:p>
    <w:p w14:paraId="2D42D039" w14:textId="77777777" w:rsidR="009D1DF6" w:rsidRPr="009D1DF6" w:rsidRDefault="009D1DF6" w:rsidP="009D1DF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Color is never the only indicator (use icons + text)</w:t>
      </w:r>
    </w:p>
    <w:p w14:paraId="773AEB7A" w14:textId="77777777" w:rsidR="009D1DF6" w:rsidRPr="009D1DF6" w:rsidRDefault="009D1DF6" w:rsidP="009D1DF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Adjustable text size (100%, 125%, 150%)</w:t>
      </w:r>
    </w:p>
    <w:p w14:paraId="2A68A02E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Motor Accessibility</w:t>
      </w:r>
    </w:p>
    <w:p w14:paraId="0AD5DE1B" w14:textId="77777777" w:rsidR="009D1DF6" w:rsidRPr="009D1DF6" w:rsidRDefault="009D1DF6" w:rsidP="009D1DF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Tap targets minimum 44x44px</w:t>
      </w:r>
    </w:p>
    <w:p w14:paraId="49B659AC" w14:textId="77777777" w:rsidR="009D1DF6" w:rsidRPr="009D1DF6" w:rsidRDefault="009D1DF6" w:rsidP="009D1DF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 input for all text fields (not just practice)</w:t>
      </w:r>
    </w:p>
    <w:p w14:paraId="739AE73C" w14:textId="77777777" w:rsidR="009D1DF6" w:rsidRPr="009D1DF6" w:rsidRDefault="009D1DF6" w:rsidP="009D1DF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Swipe gestures have button alternatives</w:t>
      </w:r>
    </w:p>
    <w:p w14:paraId="18A5DB24" w14:textId="77777777" w:rsidR="009D1DF6" w:rsidRPr="009D1DF6" w:rsidRDefault="009D1DF6" w:rsidP="009D1DF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time-based interactions (except session timer, which is optional)</w:t>
      </w:r>
    </w:p>
    <w:p w14:paraId="2DD4AE99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32A4C97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33AF81A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Development Roadmap</w:t>
      </w:r>
    </w:p>
    <w:p w14:paraId="184CD317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MVP Foundation (Weeks 1-4)</w:t>
      </w:r>
    </w:p>
    <w:p w14:paraId="564AE46F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1-2: Infrastructure &amp; Core Backend</w:t>
      </w:r>
    </w:p>
    <w:p w14:paraId="122A5051" w14:textId="77777777" w:rsidR="009D1DF6" w:rsidRPr="009D1DF6" w:rsidRDefault="009D1DF6" w:rsidP="009D1DF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development environment (React Native project, Node.js backend)</w:t>
      </w:r>
    </w:p>
    <w:p w14:paraId="7C57ECAB" w14:textId="77777777" w:rsidR="009D1DF6" w:rsidRPr="009D1DF6" w:rsidRDefault="009D1DF6" w:rsidP="009D1DF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PostgreSQL database with initial schemas</w:t>
      </w:r>
    </w:p>
    <w:p w14:paraId="541F53A1" w14:textId="77777777" w:rsidR="009D1DF6" w:rsidRPr="009D1DF6" w:rsidRDefault="009D1DF6" w:rsidP="009D1DF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authentication (OAuth with Google/Apple)</w:t>
      </w:r>
    </w:p>
    <w:p w14:paraId="50D83CE6" w14:textId="77777777" w:rsidR="009D1DF6" w:rsidRPr="009D1DF6" w:rsidRDefault="009D1DF6" w:rsidP="009D1DF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user management endpoints</w:t>
      </w:r>
    </w:p>
    <w:p w14:paraId="12A53599" w14:textId="77777777" w:rsidR="009D1DF6" w:rsidRPr="009D1DF6" w:rsidRDefault="009D1DF6" w:rsidP="009D1DF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 Claude API for basic conversation</w:t>
      </w:r>
    </w:p>
    <w:p w14:paraId="6705F397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3-4: Voice Practice MVP</w:t>
      </w:r>
    </w:p>
    <w:p w14:paraId="6A5ECCDB" w14:textId="77777777" w:rsidR="009D1DF6" w:rsidRPr="009D1DF6" w:rsidRDefault="009D1DF6" w:rsidP="009D1DF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 Whisper API for speech-to-text</w:t>
      </w:r>
    </w:p>
    <w:p w14:paraId="51E5E811" w14:textId="77777777" w:rsidR="009D1DF6" w:rsidRPr="009D1DF6" w:rsidRDefault="009D1DF6" w:rsidP="009D1DF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Integrate ElevenLabs for text-to-speech (Brazilian Portuguese)</w:t>
      </w:r>
    </w:p>
    <w:p w14:paraId="7C04AD56" w14:textId="77777777" w:rsidR="009D1DF6" w:rsidRPr="009D1DF6" w:rsidRDefault="009D1DF6" w:rsidP="009D1DF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basic voice conversation flow</w:t>
      </w:r>
    </w:p>
    <w:p w14:paraId="5A7AC24A" w14:textId="77777777" w:rsidR="009D1DF6" w:rsidRPr="009D1DF6" w:rsidRDefault="009D1DF6" w:rsidP="009D1DF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session recording and storage</w:t>
      </w:r>
    </w:p>
    <w:p w14:paraId="327C6913" w14:textId="77777777" w:rsidR="009D1DF6" w:rsidRPr="009D1DF6" w:rsidRDefault="009D1DF6" w:rsidP="009D1DF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simple correction capture (no routing yet)</w:t>
      </w:r>
    </w:p>
    <w:p w14:paraId="69D7CFB9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Deliverable: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Users can have basic voice conversations with AI in Portuguese, receive corrections, and see conversation history.</w:t>
      </w:r>
    </w:p>
    <w:p w14:paraId="1748D389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31A627B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FE7F4C0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Text Practice &amp; Corrections (Weeks 5-8)</w:t>
      </w:r>
    </w:p>
    <w:p w14:paraId="60A55C9D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5-6: WhatsApp Mode</w:t>
      </w:r>
    </w:p>
    <w:p w14:paraId="42DEDE55" w14:textId="77777777" w:rsidR="009D1DF6" w:rsidRPr="009D1DF6" w:rsidRDefault="009D1DF6" w:rsidP="009D1DF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WhatsApp-style UI (message bubbles, timestamps)</w:t>
      </w:r>
    </w:p>
    <w:p w14:paraId="7B0440E9" w14:textId="77777777" w:rsidR="009D1DF6" w:rsidRPr="009D1DF6" w:rsidRDefault="009D1DF6" w:rsidP="009D1DF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text conversation with difficulty adaptation</w:t>
      </w:r>
    </w:p>
    <w:p w14:paraId="6D3B2945" w14:textId="77777777" w:rsidR="009D1DF6" w:rsidRPr="009D1DF6" w:rsidRDefault="009D1DF6" w:rsidP="009D1DF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inline translation feature (tap-to-translate)</w:t>
      </w:r>
    </w:p>
    <w:p w14:paraId="11AB3B39" w14:textId="77777777" w:rsidR="009D1DF6" w:rsidRPr="009D1DF6" w:rsidRDefault="009D1DF6" w:rsidP="009D1DF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post-conversation breakdown view</w:t>
      </w:r>
    </w:p>
    <w:p w14:paraId="710BB69F" w14:textId="77777777" w:rsidR="009D1DF6" w:rsidRPr="009D1DF6" w:rsidRDefault="009D1DF6" w:rsidP="009D1DF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slang/abbreviation glossary</w:t>
      </w:r>
    </w:p>
    <w:p w14:paraId="6969E573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7-8: Corrections Hub</w:t>
      </w:r>
    </w:p>
    <w:p w14:paraId="1E945801" w14:textId="77777777" w:rsidR="009D1DF6" w:rsidRPr="009D1DF6" w:rsidRDefault="009D1DF6" w:rsidP="009D1DF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corrections database and CRUD endpoints</w:t>
      </w:r>
    </w:p>
    <w:p w14:paraId="3C00CF11" w14:textId="77777777" w:rsidR="009D1DF6" w:rsidRPr="009D1DF6" w:rsidRDefault="009D1DF6" w:rsidP="009D1DF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correction card UI with explanations</w:t>
      </w:r>
    </w:p>
    <w:p w14:paraId="06149B91" w14:textId="77777777" w:rsidR="009D1DF6" w:rsidRPr="009D1DF6" w:rsidRDefault="009D1DF6" w:rsidP="009D1DF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spaced repetition algorithm (SM-2)</w:t>
      </w:r>
    </w:p>
    <w:p w14:paraId="5FA0BBBA" w14:textId="77777777" w:rsidR="009D1DF6" w:rsidRPr="009D1DF6" w:rsidRDefault="009D1DF6" w:rsidP="009D1DF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practice routing (flashcards, conversation, scenario)</w:t>
      </w:r>
    </w:p>
    <w:p w14:paraId="344EB54C" w14:textId="77777777" w:rsidR="009D1DF6" w:rsidRPr="009D1DF6" w:rsidRDefault="009D1DF6" w:rsidP="009D1DF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basic flashcard system</w:t>
      </w:r>
    </w:p>
    <w:p w14:paraId="4A8DFF92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Deliverable: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Users can practice via WhatsApp-style texting, see all corrections in one place, and route corrections to flashcards or future practice.</w:t>
      </w:r>
    </w:p>
    <w:p w14:paraId="44927182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0B673E3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1197087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Progress Tracking &amp; Dashboard (Weeks 9-12)</w:t>
      </w:r>
    </w:p>
    <w:p w14:paraId="07FEBEE4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9-10: Dashboard</w:t>
      </w:r>
    </w:p>
    <w:p w14:paraId="52EDEE1E" w14:textId="77777777" w:rsidR="009D1DF6" w:rsidRPr="009D1DF6" w:rsidRDefault="009D1DF6" w:rsidP="009D1DF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grammar mastery tracking system</w:t>
      </w:r>
    </w:p>
    <w:p w14:paraId="0CD4E512" w14:textId="77777777" w:rsidR="009D1DF6" w:rsidRPr="009D1DF6" w:rsidRDefault="009D1DF6" w:rsidP="009D1DF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vocabulary growth chart (line chart)</w:t>
      </w:r>
    </w:p>
    <w:p w14:paraId="5E6493CB" w14:textId="77777777" w:rsidR="009D1DF6" w:rsidRPr="009D1DF6" w:rsidRDefault="009D1DF6" w:rsidP="009D1DF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progress rings for grammar categories</w:t>
      </w:r>
    </w:p>
    <w:p w14:paraId="5386ABAF" w14:textId="77777777" w:rsidR="009D1DF6" w:rsidRPr="009D1DF6" w:rsidRDefault="009D1DF6" w:rsidP="009D1DF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current level assessment logic</w:t>
      </w:r>
    </w:p>
    <w:p w14:paraId="707549B7" w14:textId="77777777" w:rsidR="009D1DF6" w:rsidRPr="009D1DF6" w:rsidRDefault="009D1DF6" w:rsidP="009D1DF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recent activity feed</w:t>
      </w:r>
    </w:p>
    <w:p w14:paraId="5E99D5F5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11-12: Goals &amp; Gamification</w:t>
      </w:r>
    </w:p>
    <w:p w14:paraId="4EB2082C" w14:textId="77777777" w:rsidR="009D1DF6" w:rsidRPr="009D1DF6" w:rsidRDefault="009D1DF6" w:rsidP="009D1DF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daily goal system with AI suggestions</w:t>
      </w:r>
    </w:p>
    <w:p w14:paraId="1EF0569B" w14:textId="77777777" w:rsidR="009D1DF6" w:rsidRPr="009D1DF6" w:rsidRDefault="009D1DF6" w:rsidP="009D1DF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streak tracking and milestone celebrations</w:t>
      </w:r>
    </w:p>
    <w:p w14:paraId="05372AE4" w14:textId="77777777" w:rsidR="009D1DF6" w:rsidRPr="009D1DF6" w:rsidRDefault="009D1DF6" w:rsidP="009D1DF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achievement badges (master 10 corrections, 30-day streak, etc.)</w:t>
      </w:r>
    </w:p>
    <w:p w14:paraId="3075113F" w14:textId="77777777" w:rsidR="009D1DF6" w:rsidRPr="009D1DF6" w:rsidRDefault="009D1DF6" w:rsidP="009D1DF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weekly focus recommendation engine</w:t>
      </w:r>
    </w:p>
    <w:p w14:paraId="16235C01" w14:textId="77777777" w:rsidR="009D1DF6" w:rsidRPr="009D1DF6" w:rsidRDefault="009D1DF6" w:rsidP="009D1DF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progress export (PDF report)</w:t>
      </w:r>
    </w:p>
    <w:p w14:paraId="658D5C17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Deliverable: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Users have a comprehensive dashboard showing progress, can set/track daily goals, and receive personalized weekly recommendations.</w:t>
      </w:r>
    </w:p>
    <w:p w14:paraId="7B12D45D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3E94309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C69F736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Structured Learning &amp; Vocabulary (Weeks 13-16)</w:t>
      </w:r>
    </w:p>
    <w:p w14:paraId="283D9D06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13-14: Lessons Module</w:t>
      </w:r>
    </w:p>
    <w:p w14:paraId="5EBDB0D1" w14:textId="77777777" w:rsidR="009D1DF6" w:rsidRPr="009D1DF6" w:rsidRDefault="009D1DF6" w:rsidP="009D1DF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lesson content library (10 initial lessons)</w:t>
      </w:r>
    </w:p>
    <w:p w14:paraId="2E352043" w14:textId="77777777" w:rsidR="009D1DF6" w:rsidRPr="009D1DF6" w:rsidRDefault="009D1DF6" w:rsidP="009D1DF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lesson UI with grammar deep-dives</w:t>
      </w:r>
    </w:p>
    <w:p w14:paraId="4723781E" w14:textId="77777777" w:rsidR="009D1DF6" w:rsidRPr="009D1DF6" w:rsidRDefault="009D1DF6" w:rsidP="009D1DF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cultural context sections</w:t>
      </w:r>
    </w:p>
    <w:p w14:paraId="36C3DF35" w14:textId="77777777" w:rsidR="009D1DF6" w:rsidRPr="009D1DF6" w:rsidRDefault="009D1DF6" w:rsidP="009D1DF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interactive exercises with instant feedback</w:t>
      </w:r>
    </w:p>
    <w:p w14:paraId="1356B299" w14:textId="77777777" w:rsidR="009D1DF6" w:rsidRPr="009D1DF6" w:rsidRDefault="009D1DF6" w:rsidP="009D1DF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topic saving for later practice</w:t>
      </w:r>
    </w:p>
    <w:p w14:paraId="000E4FDB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15-16: Custom Vocabulary Library</w:t>
      </w:r>
    </w:p>
    <w:p w14:paraId="401A47D8" w14:textId="77777777" w:rsidR="009D1DF6" w:rsidRPr="009D1DF6" w:rsidRDefault="009D1DF6" w:rsidP="009D1DF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vocabulary CRUD endpoints</w:t>
      </w:r>
    </w:p>
    <w:p w14:paraId="4B4307A8" w14:textId="77777777" w:rsidR="009D1DF6" w:rsidRPr="009D1DF6" w:rsidRDefault="009D1DF6" w:rsidP="009D1DF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vocabulary library UI with filters/search</w:t>
      </w:r>
    </w:p>
    <w:p w14:paraId="65898581" w14:textId="77777777" w:rsidR="009D1DF6" w:rsidRPr="009D1DF6" w:rsidRDefault="009D1DF6" w:rsidP="009D1DF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manual word entry form</w:t>
      </w:r>
    </w:p>
    <w:p w14:paraId="67D39F05" w14:textId="77777777" w:rsidR="009D1DF6" w:rsidRPr="009D1DF6" w:rsidRDefault="009D1DF6" w:rsidP="009D1DF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auto-add from conversations/corrections</w:t>
      </w:r>
    </w:p>
    <w:p w14:paraId="3C887801" w14:textId="77777777" w:rsidR="009D1DF6" w:rsidRPr="009D1DF6" w:rsidRDefault="009D1DF6" w:rsidP="009D1DF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vocabulary practice integration</w:t>
      </w:r>
    </w:p>
    <w:p w14:paraId="5A709B7F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Deliverable: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Users can complete structured lessons with cultural context and build a personal vocabulary library from all app interactions.</w:t>
      </w:r>
    </w:p>
    <w:p w14:paraId="2D0A4EE0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4740AD0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F80A4E3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5: Polish &amp; Beta Launch (Weeks 17-20)</w:t>
      </w:r>
    </w:p>
    <w:p w14:paraId="05429D8B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17-18: UX Improvements</w:t>
      </w:r>
    </w:p>
    <w:p w14:paraId="67A28162" w14:textId="77777777" w:rsidR="009D1DF6" w:rsidRPr="009D1DF6" w:rsidRDefault="009D1DF6" w:rsidP="009D1DF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pronunciation feedback (IPA guides, phonetic spellings)</w:t>
      </w:r>
    </w:p>
    <w:p w14:paraId="604A8D07" w14:textId="77777777" w:rsidR="009D1DF6" w:rsidRPr="009D1DF6" w:rsidRDefault="009D1DF6" w:rsidP="009D1DF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visual feedback in voice mode (listening/processing/speaking)</w:t>
      </w:r>
    </w:p>
    <w:p w14:paraId="27112C1F" w14:textId="77777777" w:rsidR="009D1DF6" w:rsidRPr="009D1DF6" w:rsidRDefault="009D1DF6" w:rsidP="009D1DF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celebration animations for mastery milestones</w:t>
      </w:r>
    </w:p>
    <w:p w14:paraId="58D66E49" w14:textId="77777777" w:rsidR="009D1DF6" w:rsidRPr="009D1DF6" w:rsidRDefault="009D1DF6" w:rsidP="009D1DF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Optimize app performance (reduce load times)</w:t>
      </w:r>
    </w:p>
    <w:p w14:paraId="3551DC3C" w14:textId="77777777" w:rsidR="009D1DF6" w:rsidRPr="009D1DF6" w:rsidRDefault="009D1DF6" w:rsidP="009D1DF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offline mode for review features</w:t>
      </w:r>
    </w:p>
    <w:p w14:paraId="207AAAFD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19-20: Beta Preparation</w:t>
      </w:r>
    </w:p>
    <w:p w14:paraId="1CFE6070" w14:textId="77777777" w:rsidR="009D1DF6" w:rsidRPr="009D1DF6" w:rsidRDefault="009D1DF6" w:rsidP="009D1DF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onboarding flow (user level assessment, goal setting)</w:t>
      </w:r>
    </w:p>
    <w:p w14:paraId="65C668D3" w14:textId="77777777" w:rsidR="009D1DF6" w:rsidRPr="009D1DF6" w:rsidRDefault="009D1DF6" w:rsidP="009D1DF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in-app help/tutorial</w:t>
      </w:r>
    </w:p>
    <w:p w14:paraId="07B05314" w14:textId="77777777" w:rsidR="009D1DF6" w:rsidRPr="009D1DF6" w:rsidRDefault="009D1DF6" w:rsidP="009D1DF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 analytics tracking (Mixpanel)</w:t>
      </w:r>
    </w:p>
    <w:p w14:paraId="126FD360" w14:textId="77777777" w:rsidR="009D1DF6" w:rsidRPr="009D1DF6" w:rsidRDefault="009D1DF6" w:rsidP="009D1DF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error monitoring (Sentry)</w:t>
      </w:r>
    </w:p>
    <w:p w14:paraId="670CCAB0" w14:textId="77777777" w:rsidR="009D1DF6" w:rsidRPr="009D1DF6" w:rsidRDefault="009D1DF6" w:rsidP="009D1DF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feedback mechanism (in-app survey, thumbs up/down)</w:t>
      </w:r>
    </w:p>
    <w:p w14:paraId="70C8A058" w14:textId="77777777" w:rsidR="009D1DF6" w:rsidRPr="009D1DF6" w:rsidRDefault="009D1DF6" w:rsidP="009D1DF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Beta test with 10 internal users</w:t>
      </w:r>
    </w:p>
    <w:p w14:paraId="5BBC4B13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Deliverable: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Polished app ready for closed beta launch to 50 external users.</w:t>
      </w:r>
    </w:p>
    <w:p w14:paraId="61990286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12CC693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602BABA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6: Beta Iteration &amp; Public Launch (Weeks 21-24)</w:t>
      </w:r>
    </w:p>
    <w:p w14:paraId="71C2488F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21-22: Beta Feedback Loop</w:t>
      </w:r>
    </w:p>
    <w:p w14:paraId="456691BB" w14:textId="77777777" w:rsidR="009D1DF6" w:rsidRPr="009D1DF6" w:rsidRDefault="009D1DF6" w:rsidP="009D1DF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Collect and analyze beta user feedback</w:t>
      </w:r>
    </w:p>
    <w:p w14:paraId="0AF18F79" w14:textId="77777777" w:rsidR="009D1DF6" w:rsidRPr="009D1DF6" w:rsidRDefault="009D1DF6" w:rsidP="009D1DF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 critical bugs and UX issues</w:t>
      </w:r>
    </w:p>
    <w:p w14:paraId="7019D4F1" w14:textId="77777777" w:rsidR="009D1DF6" w:rsidRPr="009D1DF6" w:rsidRDefault="009D1DF6" w:rsidP="009D1DF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Optimize AI conversation prompts based on usage data</w:t>
      </w:r>
    </w:p>
    <w:p w14:paraId="2A0B2666" w14:textId="77777777" w:rsidR="009D1DF6" w:rsidRPr="009D1DF6" w:rsidRDefault="009D1DF6" w:rsidP="009D1DF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 correction accuracy (reduce false positives)</w:t>
      </w:r>
    </w:p>
    <w:p w14:paraId="08CCF2D8" w14:textId="77777777" w:rsidR="009D1DF6" w:rsidRPr="009D1DF6" w:rsidRDefault="009D1DF6" w:rsidP="009D1DF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most-requested features from beta</w:t>
      </w:r>
    </w:p>
    <w:p w14:paraId="398D0F80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 23-24: Public Launch Prep</w:t>
      </w:r>
    </w:p>
    <w:p w14:paraId="739882D4" w14:textId="77777777" w:rsidR="009D1DF6" w:rsidRPr="009D1DF6" w:rsidRDefault="009D1DF6" w:rsidP="009D1DF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Finalize App Store and Google Play listings</w:t>
      </w:r>
    </w:p>
    <w:p w14:paraId="3CDFFD58" w14:textId="77777777" w:rsidR="009D1DF6" w:rsidRPr="009D1DF6" w:rsidRDefault="009D1DF6" w:rsidP="009D1DF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marketing website landing page</w:t>
      </w:r>
    </w:p>
    <w:p w14:paraId="7806FC3F" w14:textId="77777777" w:rsidR="009D1DF6" w:rsidRPr="009D1DF6" w:rsidRDefault="009D1DF6" w:rsidP="009D1DF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up customer support system (email, in-app chat)</w:t>
      </w:r>
    </w:p>
    <w:p w14:paraId="3F07F094" w14:textId="77777777" w:rsidR="009D1DF6" w:rsidRPr="009D1DF6" w:rsidRDefault="009D1DF6" w:rsidP="009D1DF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privacy policy and terms of service</w:t>
      </w:r>
    </w:p>
    <w:p w14:paraId="2EA522A0" w14:textId="77777777" w:rsidR="009D1DF6" w:rsidRPr="009D1DF6" w:rsidRDefault="009D1DF6" w:rsidP="009D1DF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Submit to app stores (iOS review takes ~3-5 days)</w:t>
      </w:r>
    </w:p>
    <w:p w14:paraId="102E2B32" w14:textId="77777777" w:rsidR="009D1DF6" w:rsidRPr="009D1DF6" w:rsidRDefault="009D1DF6" w:rsidP="009D1DF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 launch campaign (social media, ProductHunt, etc.)</w:t>
      </w:r>
    </w:p>
    <w:p w14:paraId="563BD330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Deliverable: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Public launch to 500+ users with stable, polished product.</w:t>
      </w:r>
    </w:p>
    <w:p w14:paraId="5021B0DA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32A31A6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78A81EC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Post-Launch: Ongoing Iteration (Months 4-6)</w:t>
      </w:r>
    </w:p>
    <w:p w14:paraId="57A715B2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Features to Add Based on User Data:</w:t>
      </w:r>
    </w:p>
    <w:p w14:paraId="3FF83B22" w14:textId="77777777" w:rsidR="009D1DF6" w:rsidRPr="009D1DF6" w:rsidRDefault="009D1DF6" w:rsidP="009D1DF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 pronunciation analysis (phoneme-level feedback)</w:t>
      </w:r>
    </w:p>
    <w:p w14:paraId="31016FA7" w14:textId="77777777" w:rsidR="009D1DF6" w:rsidRPr="009D1DF6" w:rsidRDefault="009D1DF6" w:rsidP="009D1DF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Conversation scenarios library (job interviews, negotiations, social events)</w:t>
      </w:r>
    </w:p>
    <w:p w14:paraId="1F252D84" w14:textId="77777777" w:rsidR="009D1DF6" w:rsidRPr="009D1DF6" w:rsidRDefault="009D1DF6" w:rsidP="009D1DF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 study mode (practice with friends)</w:t>
      </w:r>
    </w:p>
    <w:p w14:paraId="704FDE3E" w14:textId="77777777" w:rsidR="009D1DF6" w:rsidRPr="009D1DF6" w:rsidRDefault="009D1DF6" w:rsidP="009D1DF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Integration with real Brazilian content (news, podcasts, videos)</w:t>
      </w:r>
    </w:p>
    <w:p w14:paraId="430DE0B1" w14:textId="77777777" w:rsidR="009D1DF6" w:rsidRPr="009D1DF6" w:rsidRDefault="009D1DF6" w:rsidP="009D1DF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 app version (for desktop users)</w:t>
      </w:r>
    </w:p>
    <w:p w14:paraId="0671BCFF" w14:textId="77777777" w:rsidR="009D1DF6" w:rsidRPr="009D1DF6" w:rsidRDefault="009D1DF6" w:rsidP="009D1DF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Premium tier with unlimited practice, advanced analytics</w:t>
      </w:r>
    </w:p>
    <w:p w14:paraId="546C3C2E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Success Criteria for Next Phase:</w:t>
      </w:r>
    </w:p>
    <w:p w14:paraId="574D9DBB" w14:textId="77777777" w:rsidR="009D1DF6" w:rsidRPr="009D1DF6" w:rsidRDefault="009D1DF6" w:rsidP="009D1DF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40% 30-day retention</w:t>
      </w:r>
    </w:p>
    <w:p w14:paraId="57A8F3C9" w14:textId="77777777" w:rsidR="009D1DF6" w:rsidRPr="009D1DF6" w:rsidRDefault="009D1DF6" w:rsidP="009D1DF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5+ sessions per week per active user</w:t>
      </w:r>
    </w:p>
    <w:p w14:paraId="079D5298" w14:textId="77777777" w:rsidR="009D1DF6" w:rsidRPr="009D1DF6" w:rsidRDefault="009D1DF6" w:rsidP="009D1DF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4.5+ star rating on app stores</w:t>
      </w:r>
    </w:p>
    <w:p w14:paraId="39764C43" w14:textId="77777777" w:rsidR="009D1DF6" w:rsidRPr="009D1DF6" w:rsidRDefault="009D1DF6" w:rsidP="009D1DF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25% conversion to paid tier (if freemium model)</w:t>
      </w:r>
    </w:p>
    <w:p w14:paraId="0A588547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0756F30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FDAD98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Success Metrics &amp; KPIs</w:t>
      </w:r>
    </w:p>
    <w:p w14:paraId="1EF9478F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Leading Indicators (Weeks 1-4 Post-Launch)</w:t>
      </w:r>
    </w:p>
    <w:p w14:paraId="5C3AFA49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Engagement</w:t>
      </w:r>
    </w:p>
    <w:p w14:paraId="5DA0B6D8" w14:textId="77777777" w:rsidR="009D1DF6" w:rsidRPr="009D1DF6" w:rsidRDefault="009D1DF6" w:rsidP="009D1DF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 Active Users (DAU): Target 30% of total users</w:t>
      </w:r>
    </w:p>
    <w:p w14:paraId="79936969" w14:textId="77777777" w:rsidR="009D1DF6" w:rsidRPr="009D1DF6" w:rsidRDefault="009D1DF6" w:rsidP="009D1DF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completion rate: Target 75% (users finish sessions they start)</w:t>
      </w:r>
    </w:p>
    <w:p w14:paraId="273FE565" w14:textId="77777777" w:rsidR="009D1DF6" w:rsidRPr="009D1DF6" w:rsidRDefault="009D1DF6" w:rsidP="009D1DF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 adoption: Target 60% use both voice and text modes within first week</w:t>
      </w:r>
    </w:p>
    <w:p w14:paraId="59501E18" w14:textId="77777777" w:rsidR="009D1DF6" w:rsidRPr="009D1DF6" w:rsidRDefault="009D1DF6" w:rsidP="009D1DF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 session duration: Target 8-12 minutes</w:t>
      </w:r>
    </w:p>
    <w:p w14:paraId="719F66B7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Quality</w:t>
      </w:r>
    </w:p>
    <w:p w14:paraId="0B347F2F" w14:textId="77777777" w:rsidR="009D1DF6" w:rsidRPr="009D1DF6" w:rsidRDefault="009D1DF6" w:rsidP="009D1DF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AI correction accuracy: Target 90%+ (manual review sample)</w:t>
      </w:r>
    </w:p>
    <w:p w14:paraId="77FFD58F" w14:textId="77777777" w:rsidR="009D1DF6" w:rsidRPr="009D1DF6" w:rsidRDefault="009D1DF6" w:rsidP="009D1DF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 recognition accuracy: Target 85%+ word accuracy</w:t>
      </w:r>
    </w:p>
    <w:p w14:paraId="2CB0C497" w14:textId="77777777" w:rsidR="009D1DF6" w:rsidRPr="009D1DF6" w:rsidRDefault="009D1DF6" w:rsidP="009D1DF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User-reported satisfaction: Target 4/5 stars in post-session survey</w:t>
      </w:r>
    </w:p>
    <w:p w14:paraId="14728F14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Lagging Indicators (Months 1-3 Post-Launch)</w:t>
      </w:r>
    </w:p>
    <w:p w14:paraId="09E7AAEA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Retention</w:t>
      </w:r>
    </w:p>
    <w:p w14:paraId="179492C6" w14:textId="77777777" w:rsidR="009D1DF6" w:rsidRPr="009D1DF6" w:rsidRDefault="009D1DF6" w:rsidP="009D1DF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1 retention: 80%</w:t>
      </w:r>
    </w:p>
    <w:p w14:paraId="39CF7F83" w14:textId="77777777" w:rsidR="009D1DF6" w:rsidRPr="009D1DF6" w:rsidRDefault="009D1DF6" w:rsidP="009D1DF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7 retention: 60%</w:t>
      </w:r>
    </w:p>
    <w:p w14:paraId="685B864D" w14:textId="77777777" w:rsidR="009D1DF6" w:rsidRPr="009D1DF6" w:rsidRDefault="009D1DF6" w:rsidP="009D1DF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 30 retention: 40%</w:t>
      </w:r>
    </w:p>
    <w:p w14:paraId="1A3C1D47" w14:textId="77777777" w:rsidR="009D1DF6" w:rsidRPr="009D1DF6" w:rsidRDefault="009D1DF6" w:rsidP="009D1DF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 Active Users (MAU) growth: 15% MoM</w:t>
      </w:r>
    </w:p>
    <w:p w14:paraId="0F3BF673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Learning Outcomes</w:t>
      </w:r>
    </w:p>
    <w:p w14:paraId="0A6A6276" w14:textId="77777777" w:rsidR="009D1DF6" w:rsidRPr="009D1DF6" w:rsidRDefault="009D1DF6" w:rsidP="009D1DF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Corrections mastered: Average 10+ per user per month</w:t>
      </w:r>
    </w:p>
    <w:p w14:paraId="2E5003B0" w14:textId="77777777" w:rsidR="009D1DF6" w:rsidRPr="009D1DF6" w:rsidRDefault="009D1DF6" w:rsidP="009D1DF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Vocabulary retention: 70%+ after 30 days (flashcard review accuracy)</w:t>
      </w:r>
    </w:p>
    <w:p w14:paraId="4EAA40F7" w14:textId="77777777" w:rsidR="009D1DF6" w:rsidRPr="009D1DF6" w:rsidRDefault="009D1DF6" w:rsidP="009D1DF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Grammar patterns mastered: 3+ to 80%+ confidence within 60 days</w:t>
      </w:r>
    </w:p>
    <w:p w14:paraId="748B2F40" w14:textId="77777777" w:rsidR="009D1DF6" w:rsidRPr="009D1DF6" w:rsidRDefault="009D1DF6" w:rsidP="009D1DF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User-reported improvement: 70%+ report confidence increase in survey</w:t>
      </w:r>
    </w:p>
    <w:p w14:paraId="1AA09D31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Monetization (Future)</w:t>
      </w:r>
    </w:p>
    <w:p w14:paraId="1EBB2CB5" w14:textId="77777777" w:rsidR="009D1DF6" w:rsidRPr="009D1DF6" w:rsidRDefault="009D1DF6" w:rsidP="009D1DF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Free-to-paid conversion: 25% within 90 days</w:t>
      </w:r>
    </w:p>
    <w:p w14:paraId="0DAECF4F" w14:textId="77777777" w:rsidR="009D1DF6" w:rsidRPr="009D1DF6" w:rsidRDefault="009D1DF6" w:rsidP="009D1DF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Monthly recurring revenue (MRR) growth: 20% MoM</w:t>
      </w:r>
    </w:p>
    <w:p w14:paraId="0653BBFB" w14:textId="77777777" w:rsidR="009D1DF6" w:rsidRPr="009D1DF6" w:rsidRDefault="009D1DF6" w:rsidP="009D1DF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Customer lifetime value (LTV): $150+ per paying user</w:t>
      </w:r>
    </w:p>
    <w:p w14:paraId="555F3B16" w14:textId="77777777" w:rsidR="009D1DF6" w:rsidRPr="009D1DF6" w:rsidRDefault="009D1DF6" w:rsidP="009D1DF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Churn rate: &lt;5% monthly</w:t>
      </w:r>
    </w:p>
    <w:p w14:paraId="416AAFF5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Tracking &amp; Reporting</w:t>
      </w:r>
    </w:p>
    <w:p w14:paraId="34ED123C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Analytics Tools</w:t>
      </w:r>
    </w:p>
    <w:p w14:paraId="05E16589" w14:textId="77777777" w:rsidR="009D1DF6" w:rsidRPr="009D1DF6" w:rsidRDefault="009D1DF6" w:rsidP="009D1DF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Mixpanel or Amplitude for product analytics</w:t>
      </w:r>
    </w:p>
    <w:p w14:paraId="3300F52A" w14:textId="77777777" w:rsidR="009D1DF6" w:rsidRPr="009D1DF6" w:rsidRDefault="009D1DF6" w:rsidP="009D1DF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Google Analytics for web traffic</w:t>
      </w:r>
    </w:p>
    <w:p w14:paraId="46CA0F2B" w14:textId="77777777" w:rsidR="009D1DF6" w:rsidRPr="009D1DF6" w:rsidRDefault="009D1DF6" w:rsidP="009D1DF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 Store Connect and Google Play Console for app metrics</w:t>
      </w:r>
    </w:p>
    <w:p w14:paraId="50B4C654" w14:textId="77777777" w:rsidR="009D1DF6" w:rsidRPr="009D1DF6" w:rsidRDefault="009D1DF6" w:rsidP="009D1DF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Custom dashboard in Grafana for real-time KPIs</w:t>
      </w:r>
    </w:p>
    <w:p w14:paraId="422958F6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Weekly Reports</w:t>
      </w:r>
    </w:p>
    <w:p w14:paraId="4746A40B" w14:textId="77777777" w:rsidR="009D1DF6" w:rsidRPr="009D1DF6" w:rsidRDefault="009D1DF6" w:rsidP="009D1DF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growth (new signups, DAU, MAU)</w:t>
      </w:r>
    </w:p>
    <w:p w14:paraId="7C100931" w14:textId="77777777" w:rsidR="009D1DF6" w:rsidRPr="009D1DF6" w:rsidRDefault="009D1DF6" w:rsidP="009D1DF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Engagement (sessions per user, session duration, feature usage)</w:t>
      </w:r>
    </w:p>
    <w:p w14:paraId="0E3D9CC8" w14:textId="77777777" w:rsidR="009D1DF6" w:rsidRPr="009D1DF6" w:rsidRDefault="009D1DF6" w:rsidP="009D1DF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Retention (cohort analysis, churn rate)</w:t>
      </w:r>
    </w:p>
    <w:p w14:paraId="6CB4616C" w14:textId="77777777" w:rsidR="009D1DF6" w:rsidRPr="009D1DF6" w:rsidRDefault="009D1DF6" w:rsidP="009D1DF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Quality (correction accuracy, bug reports, crash rate)</w:t>
      </w:r>
    </w:p>
    <w:p w14:paraId="5F0A51FC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Monthly Business Reviews</w:t>
      </w:r>
    </w:p>
    <w:p w14:paraId="29F82403" w14:textId="77777777" w:rsidR="009D1DF6" w:rsidRPr="009D1DF6" w:rsidRDefault="009D1DF6" w:rsidP="009D1DF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Progress toward retention targets</w:t>
      </w:r>
    </w:p>
    <w:p w14:paraId="2F8A5D69" w14:textId="77777777" w:rsidR="009D1DF6" w:rsidRPr="009D1DF6" w:rsidRDefault="009D1DF6" w:rsidP="009D1DF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Learning outcome metrics</w:t>
      </w:r>
    </w:p>
    <w:p w14:paraId="6A2E4235" w14:textId="77777777" w:rsidR="009D1DF6" w:rsidRPr="009D1DF6" w:rsidRDefault="009D1DF6" w:rsidP="009D1DF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feedback themes</w:t>
      </w:r>
    </w:p>
    <w:p w14:paraId="0BAEECE2" w14:textId="77777777" w:rsidR="009D1DF6" w:rsidRPr="009D1DF6" w:rsidRDefault="009D1DF6" w:rsidP="009D1DF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Feature prioritization for next sprint</w:t>
      </w:r>
    </w:p>
    <w:p w14:paraId="50C256B8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65E001F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A85A8A9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 Questions &amp; Decisions Needed</w:t>
      </w:r>
    </w:p>
    <w:p w14:paraId="04A430BE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Decisions</w:t>
      </w:r>
    </w:p>
    <w:p w14:paraId="29EE983B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Voice vs. Text Balance</w:t>
      </w:r>
    </w:p>
    <w:p w14:paraId="4152D38B" w14:textId="77777777" w:rsidR="009D1DF6" w:rsidRPr="009D1DF6" w:rsidRDefault="009D1DF6" w:rsidP="009D1DF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we require users to try both modes, or let them choose?</w:t>
      </w:r>
    </w:p>
    <w:p w14:paraId="218A599C" w14:textId="77777777" w:rsidR="009D1DF6" w:rsidRPr="009D1DF6" w:rsidRDefault="009D1DF6" w:rsidP="009D1DF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approach: Encourage both but don't force. Track which mode users prefer for future optimization.</w:t>
      </w:r>
    </w:p>
    <w:p w14:paraId="539C6E8B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Personality</w:t>
      </w:r>
    </w:p>
    <w:p w14:paraId="33499F2B" w14:textId="77777777" w:rsidR="009D1DF6" w:rsidRPr="009D1DF6" w:rsidRDefault="009D1DF6" w:rsidP="009D1DF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AI have a consistent personality (friendly Brazilian colleague) or adapt to user preference?</w:t>
      </w:r>
    </w:p>
    <w:p w14:paraId="2A6BF1D7" w14:textId="77777777" w:rsidR="009D1DF6" w:rsidRPr="009D1DF6" w:rsidRDefault="009D1DF6" w:rsidP="009D1DF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needed: Test with beta users. Options: Formal tutor, casual friend, or neutral assistant.</w:t>
      </w:r>
    </w:p>
    <w:p w14:paraId="0A2987F2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Correction Aggressiveness</w:t>
      </w:r>
    </w:p>
    <w:p w14:paraId="76510349" w14:textId="77777777" w:rsidR="009D1DF6" w:rsidRPr="009D1DF6" w:rsidRDefault="009D1DF6" w:rsidP="009D1DF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frequently should AI correct mistakes in real-time vs. waiting until end of session?</w:t>
      </w:r>
    </w:p>
    <w:p w14:paraId="1CF80673" w14:textId="77777777" w:rsidR="009D1DF6" w:rsidRPr="009D1DF6" w:rsidRDefault="009D1DF6" w:rsidP="009D1DF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approach: Immediate gentle corrections for critical errors, end-of-session summary for minor issues.</w:t>
      </w:r>
    </w:p>
    <w:p w14:paraId="721C3813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Difficulty Adaptation</w:t>
      </w:r>
    </w:p>
    <w:p w14:paraId="3FA029FD" w14:textId="77777777" w:rsidR="009D1DF6" w:rsidRPr="009D1DF6" w:rsidRDefault="009D1DF6" w:rsidP="009D1DF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difficulty auto-adjust based on performance, or require manual user selection?</w:t>
      </w:r>
    </w:p>
    <w:p w14:paraId="7E7796C3" w14:textId="77777777" w:rsidR="009D1DF6" w:rsidRPr="009D1DF6" w:rsidRDefault="009D1DF6" w:rsidP="009D1DF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Decision needed: Test both. Auto-adjust might frustrate users if it changes too quickly.</w:t>
      </w:r>
    </w:p>
    <w:p w14:paraId="4CDFBE76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Decisions</w:t>
      </w:r>
    </w:p>
    <w:p w14:paraId="3E9A85DD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Voice Recording Storage</w:t>
      </w:r>
    </w:p>
    <w:p w14:paraId="490E56B0" w14:textId="77777777" w:rsidR="009D1DF6" w:rsidRPr="009D1DF6" w:rsidRDefault="009D1DF6" w:rsidP="009D1DF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we store user voice recordings indefinitely for quality improvement?</w:t>
      </w:r>
    </w:p>
    <w:p w14:paraId="46206AE4" w14:textId="77777777" w:rsidR="009D1DF6" w:rsidRPr="009D1DF6" w:rsidRDefault="009D1DF6" w:rsidP="009D1DF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Privacy consideration: Requires explicit consent. May want 30-day auto-delete option.</w:t>
      </w:r>
    </w:p>
    <w:p w14:paraId="64B17535" w14:textId="77777777" w:rsidR="009D1DF6" w:rsidRPr="009D1DF6" w:rsidRDefault="009D1DF6" w:rsidP="009D1DF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needed: Legal review on GDPR/CCPA compliance.</w:t>
      </w:r>
    </w:p>
    <w:p w14:paraId="06EA5DEE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 Model Selection</w:t>
      </w:r>
    </w:p>
    <w:p w14:paraId="6822279C" w14:textId="77777777" w:rsidR="009D1DF6" w:rsidRPr="009D1DF6" w:rsidRDefault="009D1DF6" w:rsidP="009D1DF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Claude 3.5 Sonnet vs. Haiku for different features?</w:t>
      </w:r>
    </w:p>
    <w:p w14:paraId="015675B3" w14:textId="77777777" w:rsidR="009D1DF6" w:rsidRPr="009D1DF6" w:rsidRDefault="009D1DF6" w:rsidP="009D1DF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Consideration: Sonnet for complex conversations, Haiku for simple corrections (cost optimization).</w:t>
      </w:r>
    </w:p>
    <w:p w14:paraId="6CEE0853" w14:textId="77777777" w:rsidR="009D1DF6" w:rsidRPr="009D1DF6" w:rsidRDefault="009D1DF6" w:rsidP="009D1DF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needed: Cost analysis after beta usage data.</w:t>
      </w:r>
    </w:p>
    <w:p w14:paraId="02C2501E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Offline Mode Scope</w:t>
      </w:r>
    </w:p>
    <w:p w14:paraId="7388466B" w14:textId="77777777" w:rsidR="009D1DF6" w:rsidRPr="009D1DF6" w:rsidRDefault="009D1DF6" w:rsidP="009D1DF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features should work offline?</w:t>
      </w:r>
    </w:p>
    <w:p w14:paraId="4E026791" w14:textId="77777777" w:rsidR="009D1DF6" w:rsidRPr="009D1DF6" w:rsidRDefault="009D1DF6" w:rsidP="009D1DF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approach: Flashcard review, lesson reading, vocabulary library. No real-time conversation.</w:t>
      </w:r>
    </w:p>
    <w:p w14:paraId="4D4BF746" w14:textId="77777777" w:rsidR="009D1DF6" w:rsidRPr="009D1DF6" w:rsidRDefault="009D1DF6" w:rsidP="009D1DF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needed: Is offline lesson practice (without AI feedback) valuable?</w:t>
      </w:r>
    </w:p>
    <w:p w14:paraId="765A0AD9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Retention</w:t>
      </w:r>
    </w:p>
    <w:p w14:paraId="775F1F8A" w14:textId="77777777" w:rsidR="009D1DF6" w:rsidRPr="009D1DF6" w:rsidRDefault="009D1DF6" w:rsidP="009D1DF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long to store corrections, sessions, vocabulary?</w:t>
      </w:r>
    </w:p>
    <w:p w14:paraId="1749E2F4" w14:textId="77777777" w:rsidR="009D1DF6" w:rsidRPr="009D1DF6" w:rsidRDefault="009D1DF6" w:rsidP="009D1DF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approach: Indefinite storage unless user deletes account.</w:t>
      </w:r>
    </w:p>
    <w:p w14:paraId="08945AD3" w14:textId="77777777" w:rsidR="009D1DF6" w:rsidRPr="009D1DF6" w:rsidRDefault="009D1DF6" w:rsidP="009D1DF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needed: GDPR compliance review (right to be forgotten).</w:t>
      </w:r>
    </w:p>
    <w:p w14:paraId="3E6CFC43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Model Decisions</w:t>
      </w:r>
    </w:p>
    <w:p w14:paraId="7616653D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Pricing Strategy</w:t>
      </w:r>
    </w:p>
    <w:p w14:paraId="5436B943" w14:textId="77777777" w:rsidR="009D1DF6" w:rsidRPr="009D1DF6" w:rsidRDefault="009D1DF6" w:rsidP="009D1DF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Freemium (limited sessions) vs. free trial + subscription?</w:t>
      </w:r>
    </w:p>
    <w:p w14:paraId="526E32F4" w14:textId="77777777" w:rsidR="009D1DF6" w:rsidRPr="009D1DF6" w:rsidRDefault="009D1DF6" w:rsidP="009D1DF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Options: </w:t>
      </w:r>
    </w:p>
    <w:p w14:paraId="68A59EE4" w14:textId="77777777" w:rsidR="009D1DF6" w:rsidRPr="009D1DF6" w:rsidRDefault="009D1DF6" w:rsidP="009D1DF6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Freemium: 10 sessions/month free, unlimited for $15/month</w:t>
      </w:r>
    </w:p>
    <w:p w14:paraId="34CD9261" w14:textId="77777777" w:rsidR="009D1DF6" w:rsidRPr="009D1DF6" w:rsidRDefault="009D1DF6" w:rsidP="009D1DF6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Free trial: 14 days free, then $10/month</w:t>
      </w:r>
    </w:p>
    <w:p w14:paraId="4D756F40" w14:textId="77777777" w:rsidR="009D1DF6" w:rsidRPr="009D1DF6" w:rsidRDefault="009D1DF6" w:rsidP="009D1DF6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Hybrid: Free tier with ads, $15/month ad-free with advanced features</w:t>
      </w:r>
    </w:p>
    <w:p w14:paraId="2D39C630" w14:textId="77777777" w:rsidR="009D1DF6" w:rsidRPr="009D1DF6" w:rsidRDefault="009D1DF6" w:rsidP="009D1DF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needed: Market research on willingness to pay.</w:t>
      </w:r>
    </w:p>
    <w:p w14:paraId="1C74F469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Target Market Focus</w:t>
      </w:r>
    </w:p>
    <w:p w14:paraId="4DD112DF" w14:textId="77777777" w:rsidR="009D1DF6" w:rsidRPr="009D1DF6" w:rsidRDefault="009D1DF6" w:rsidP="009D1DF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Launch broad (anyone learning Portuguese) or niche (professionals working with Brazil)?</w:t>
      </w:r>
    </w:p>
    <w:p w14:paraId="68CDCDBA" w14:textId="77777777" w:rsidR="009D1DF6" w:rsidRPr="009D1DF6" w:rsidRDefault="009D1DF6" w:rsidP="009D1DF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approach: Build for professionals, but market broadly.</w:t>
      </w:r>
    </w:p>
    <w:p w14:paraId="3A5A34CF" w14:textId="77777777" w:rsidR="009D1DF6" w:rsidRPr="009D1DF6" w:rsidRDefault="009D1DF6" w:rsidP="009D1DF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needed: Validate product-market fit before narrowing.</w:t>
      </w:r>
    </w:p>
    <w:p w14:paraId="31A8B3AE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Partnership Opportunities</w:t>
      </w:r>
    </w:p>
    <w:p w14:paraId="3001E2D1" w14:textId="77777777" w:rsidR="009D1DF6" w:rsidRPr="009D1DF6" w:rsidRDefault="009D1DF6" w:rsidP="009D1DF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Should we pursue B2B partnerships (corporate language training, universities)?</w:t>
      </w:r>
    </w:p>
    <w:p w14:paraId="53674623" w14:textId="77777777" w:rsidR="009D1DF6" w:rsidRPr="009D1DF6" w:rsidRDefault="009D1DF6" w:rsidP="009D1DF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Consideration: Could accelerate user growth but requires sales resources.</w:t>
      </w:r>
    </w:p>
    <w:p w14:paraId="3BFAA13B" w14:textId="77777777" w:rsidR="009D1DF6" w:rsidRPr="009D1DF6" w:rsidRDefault="009D1DF6" w:rsidP="009D1DF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Decision needed: Post-launch after individual user traction.</w:t>
      </w:r>
    </w:p>
    <w:p w14:paraId="19081938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4388D8C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BC4971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</w:t>
      </w:r>
    </w:p>
    <w:p w14:paraId="605A548F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Glossary</w:t>
      </w:r>
    </w:p>
    <w:p w14:paraId="046AC9FE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Spaced Repetition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Learning technique that schedules review of information at increasing intervals to improve long-term retention.</w:t>
      </w:r>
    </w:p>
    <w:p w14:paraId="0FD3D929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SM-2 Algorithm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SuperMemo 2 algorithm, a popular spaced repetition algorithm used in flashcard apps like Anki.</w:t>
      </w:r>
    </w:p>
    <w:p w14:paraId="4D3EC319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IPA (International Phonetic Alphabet)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Standardized system for phonetic notation, used to show pronunciation.</w:t>
      </w:r>
    </w:p>
    <w:p w14:paraId="7BCF81AD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A1-C2 Levels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Common European Framework of Reference (CEFR) language proficiency levels, from beginner (A1) to mastery (C2).</w:t>
      </w:r>
    </w:p>
    <w:p w14:paraId="62AEC3C1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Subjunctive Mood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Grammatical mood used to express wishes, doubts, possibilities, and hypothetical situations (critical in Portuguese).</w:t>
      </w:r>
    </w:p>
    <w:p w14:paraId="6598B155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Beijos</w:t>
      </w: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Brazilian greeting custom of kissing on the cheek (typically 2 kisses, right cheek first).</w:t>
      </w:r>
    </w:p>
    <w:p w14:paraId="2DD7EB23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5DD0F8E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646EB6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Competitive Analysis</w:t>
      </w:r>
    </w:p>
    <w:p w14:paraId="5AF82384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Duolingo</w:t>
      </w:r>
    </w:p>
    <w:p w14:paraId="7C777244" w14:textId="77777777" w:rsidR="009D1DF6" w:rsidRPr="009D1DF6" w:rsidRDefault="009D1DF6" w:rsidP="009D1DF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Strengths: Gamification, large user base, free tier</w:t>
      </w:r>
    </w:p>
    <w:p w14:paraId="0D678973" w14:textId="77777777" w:rsidR="009D1DF6" w:rsidRPr="009D1DF6" w:rsidRDefault="009D1DF6" w:rsidP="009D1DF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Weaknesses: Rigid lesson structure, limited conversation practice, not business-focused</w:t>
      </w:r>
    </w:p>
    <w:p w14:paraId="5810C616" w14:textId="77777777" w:rsidR="009D1DF6" w:rsidRPr="009D1DF6" w:rsidRDefault="009D1DF6" w:rsidP="009D1DF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Differentiation: Iwry focuses on real conversation, professional contexts, and adaptive corrections</w:t>
      </w:r>
    </w:p>
    <w:p w14:paraId="168C1482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Babbel</w:t>
      </w:r>
    </w:p>
    <w:p w14:paraId="16FB82E4" w14:textId="77777777" w:rsidR="009D1DF6" w:rsidRPr="009D1DF6" w:rsidRDefault="009D1DF6" w:rsidP="009D1DF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Strengths: Structured curriculum, speech recognition, business courses</w:t>
      </w:r>
    </w:p>
    <w:p w14:paraId="49D91921" w14:textId="77777777" w:rsidR="009D1DF6" w:rsidRPr="009D1DF6" w:rsidRDefault="009D1DF6" w:rsidP="009D1DF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Weaknesses: Expensive ($13/month), repetitive exercises, limited AI conversation</w:t>
      </w:r>
    </w:p>
    <w:p w14:paraId="28A5D896" w14:textId="77777777" w:rsidR="009D1DF6" w:rsidRPr="009D1DF6" w:rsidRDefault="009D1DF6" w:rsidP="009D1DF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Differentiation: Iwry uses advanced AI for natural conversations, not scripted dialogues</w:t>
      </w:r>
    </w:p>
    <w:p w14:paraId="7D72C4E9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Pimsleur</w:t>
      </w:r>
    </w:p>
    <w:p w14:paraId="36F9175B" w14:textId="77777777" w:rsidR="009D1DF6" w:rsidRPr="009D1DF6" w:rsidRDefault="009D1DF6" w:rsidP="009D1DF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Strengths: Audio-focused, emphasis on speaking, effective method</w:t>
      </w:r>
    </w:p>
    <w:p w14:paraId="0D01C984" w14:textId="77777777" w:rsidR="009D1DF6" w:rsidRPr="009D1DF6" w:rsidRDefault="009D1DF6" w:rsidP="009D1DF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Weaknesses: Expensive ($20/month), no writing practice, outdated UI</w:t>
      </w:r>
    </w:p>
    <w:p w14:paraId="189C7D0F" w14:textId="77777777" w:rsidR="009D1DF6" w:rsidRPr="009D1DF6" w:rsidRDefault="009D1DF6" w:rsidP="009D1DF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Differentiation: Iwry adds text practice, modern UX, and mistake tracking</w:t>
      </w:r>
    </w:p>
    <w:p w14:paraId="46767374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iTalki (Human Tutors)</w:t>
      </w:r>
    </w:p>
    <w:p w14:paraId="4937FC29" w14:textId="77777777" w:rsidR="009D1DF6" w:rsidRPr="009D1DF6" w:rsidRDefault="009D1DF6" w:rsidP="009D1DF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Strengths: Real human conversation, cultural immersion, personalized feedback</w:t>
      </w:r>
    </w:p>
    <w:p w14:paraId="03D194A1" w14:textId="77777777" w:rsidR="009D1DF6" w:rsidRPr="009D1DF6" w:rsidRDefault="009D1DF6" w:rsidP="009D1DF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Weaknesses: Expensive ($10-30/hour), scheduling required, inconsistent quality</w:t>
      </w:r>
    </w:p>
    <w:p w14:paraId="1A3F8EE6" w14:textId="77777777" w:rsidR="009D1DF6" w:rsidRPr="009D1DF6" w:rsidRDefault="009D1DF6" w:rsidP="009D1DF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Differentiation: Iwry offers unlimited practice 24/7 at fraction of cost, with consistent quality</w:t>
      </w:r>
    </w:p>
    <w:p w14:paraId="1359E00E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Rosetta Stone</w:t>
      </w:r>
    </w:p>
    <w:p w14:paraId="79F52C09" w14:textId="77777777" w:rsidR="009D1DF6" w:rsidRPr="009D1DF6" w:rsidRDefault="009D1DF6" w:rsidP="009D1DF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Strengths: Brand recognition, immersive method</w:t>
      </w:r>
    </w:p>
    <w:p w14:paraId="4DA742E4" w14:textId="77777777" w:rsidR="009D1DF6" w:rsidRPr="009D1DF6" w:rsidRDefault="009D1DF6" w:rsidP="009D1DF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Weaknesses: Expensive ($36/month), slow pacing, limited business content</w:t>
      </w:r>
    </w:p>
    <w:p w14:paraId="24BDF4C7" w14:textId="77777777" w:rsidR="009D1DF6" w:rsidRPr="009D1DF6" w:rsidRDefault="009D1DF6" w:rsidP="009D1DF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Differentiation: Iwry faster-paced, business-focused, AI-powered corrections</w:t>
      </w:r>
    </w:p>
    <w:p w14:paraId="266448DE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36CFEDD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04C2691" w14:textId="77777777" w:rsidR="009D1DF6" w:rsidRPr="009D1DF6" w:rsidRDefault="009D1DF6" w:rsidP="009D1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 &amp; Resources</w:t>
      </w:r>
    </w:p>
    <w:p w14:paraId="3470722D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Language Learning Research</w:t>
      </w:r>
    </w:p>
    <w:p w14:paraId="58D8F898" w14:textId="77777777" w:rsidR="009D1DF6" w:rsidRPr="009D1DF6" w:rsidRDefault="009D1DF6" w:rsidP="009D1DF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Krashen's Input Hypothesis (comprehensible input drives acquisition)</w:t>
      </w:r>
    </w:p>
    <w:p w14:paraId="16C5CDAA" w14:textId="77777777" w:rsidR="009D1DF6" w:rsidRPr="009D1DF6" w:rsidRDefault="009D1DF6" w:rsidP="009D1DF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 Hypothesis (speaking practice is critical for fluency)</w:t>
      </w:r>
    </w:p>
    <w:p w14:paraId="3D6FC28F" w14:textId="77777777" w:rsidR="009D1DF6" w:rsidRPr="009D1DF6" w:rsidRDefault="009D1DF6" w:rsidP="009D1DF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Spaced Repetition research (Ebbinghaus forgetting curve)</w:t>
      </w:r>
    </w:p>
    <w:p w14:paraId="0387AC96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Portuguese Language Resources</w:t>
      </w:r>
    </w:p>
    <w:p w14:paraId="06F4B8A8" w14:textId="77777777" w:rsidR="009D1DF6" w:rsidRPr="009D1DF6" w:rsidRDefault="009D1DF6" w:rsidP="009D1DF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Brazilian Portuguese grammar guides (Ponto de Encontro textbook)</w:t>
      </w:r>
    </w:p>
    <w:p w14:paraId="755CC76A" w14:textId="77777777" w:rsidR="009D1DF6" w:rsidRPr="009D1DF6" w:rsidRDefault="009D1DF6" w:rsidP="009D1DF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Regional slang dictionaries (Dicionário Informal)</w:t>
      </w:r>
    </w:p>
    <w:p w14:paraId="035B2B2B" w14:textId="77777777" w:rsidR="009D1DF6" w:rsidRPr="009D1DF6" w:rsidRDefault="009D1DF6" w:rsidP="009D1DF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Portuguese etiquette guides</w:t>
      </w:r>
    </w:p>
    <w:p w14:paraId="5B93B542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Technical Documentation</w:t>
      </w:r>
    </w:p>
    <w:p w14:paraId="4C9D9E5C" w14:textId="77777777" w:rsidR="009D1DF6" w:rsidRPr="009D1DF6" w:rsidRDefault="009D1DF6" w:rsidP="009D1DF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Claude API: </w:t>
      </w:r>
      <w:hyperlink r:id="rId7" w:history="1">
        <w:r w:rsidRPr="009D1DF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https://docs.anthropic.com/</w:t>
        </w:r>
      </w:hyperlink>
    </w:p>
    <w:p w14:paraId="55D11327" w14:textId="77777777" w:rsidR="009D1DF6" w:rsidRPr="009D1DF6" w:rsidRDefault="009D1DF6" w:rsidP="009D1DF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Whisper API: </w:t>
      </w:r>
      <w:hyperlink r:id="rId8" w:history="1">
        <w:r w:rsidRPr="009D1DF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https://platform.openai.com/docs/guides/speech-to-text</w:t>
        </w:r>
      </w:hyperlink>
    </w:p>
    <w:p w14:paraId="50D88FF1" w14:textId="77777777" w:rsidR="009D1DF6" w:rsidRPr="009D1DF6" w:rsidRDefault="009D1DF6" w:rsidP="009D1DF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ElevenLabs: </w:t>
      </w:r>
      <w:hyperlink r:id="rId9" w:history="1">
        <w:r w:rsidRPr="009D1DF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https://elevenlabs.io/docs</w:t>
        </w:r>
      </w:hyperlink>
    </w:p>
    <w:p w14:paraId="1F16E30D" w14:textId="77777777" w:rsidR="009D1DF6" w:rsidRPr="009D1DF6" w:rsidRDefault="009D1DF6" w:rsidP="009D1DF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React Native: </w:t>
      </w:r>
      <w:hyperlink r:id="rId10" w:history="1">
        <w:r w:rsidRPr="009D1DF6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https://reactnative.dev/docs</w:t>
        </w:r>
      </w:hyperlink>
    </w:p>
    <w:p w14:paraId="4C111CAC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5637342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A382C7" w14:textId="77777777" w:rsidR="009D1DF6" w:rsidRDefault="009D1DF6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 w:type="page"/>
      </w:r>
    </w:p>
    <w:p w14:paraId="4785E01B" w14:textId="1F031759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End of PRD</w:t>
      </w:r>
    </w:p>
    <w:p w14:paraId="75F33BAE" w14:textId="77777777" w:rsidR="009D1DF6" w:rsidRPr="009D1DF6" w:rsidRDefault="00F645B7" w:rsidP="009D1D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5B7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pict w14:anchorId="4A9E8F1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45742E" w14:textId="77777777" w:rsidR="009D1DF6" w:rsidRPr="009D1DF6" w:rsidRDefault="009D1DF6" w:rsidP="009D1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Next Steps:</w:t>
      </w:r>
    </w:p>
    <w:p w14:paraId="7686C6D3" w14:textId="77777777" w:rsidR="009D1DF6" w:rsidRPr="009D1DF6" w:rsidRDefault="009D1DF6" w:rsidP="009D1DF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and approve PRD</w:t>
      </w:r>
    </w:p>
    <w:p w14:paraId="2B867CBF" w14:textId="77777777" w:rsidR="009D1DF6" w:rsidRPr="009D1DF6" w:rsidRDefault="009D1DF6" w:rsidP="009D1DF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1DF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Assemble development team (1 backend engineer, 1 mobile engineer, 1 designer)</w:t>
      </w:r>
    </w:p>
    <w:p w14:paraId="10BD1433" w14:textId="77777777" w:rsidR="00CE7194" w:rsidRPr="004D55FB" w:rsidRDefault="00CE7194">
      <w:pPr>
        <w:rPr>
          <w:rFonts w:ascii="Calibri" w:hAnsi="Calibri" w:cs="Calibri"/>
        </w:rPr>
      </w:pPr>
    </w:p>
    <w:sectPr w:rsidR="00CE7194" w:rsidRPr="004D55FB" w:rsidSect="004D55FB">
      <w:headerReference w:type="default" r:id="rId11"/>
      <w:footerReference w:type="default" r:id="rId12"/>
      <w:pgSz w:w="12240" w:h="15840"/>
      <w:pgMar w:top="1440" w:right="1440" w:bottom="1440" w:left="1440" w:header="57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0E8DC" w14:textId="77777777" w:rsidR="00F645B7" w:rsidRDefault="00F645B7" w:rsidP="004D55FB">
      <w:pPr>
        <w:spacing w:after="0" w:line="240" w:lineRule="auto"/>
      </w:pPr>
      <w:r>
        <w:separator/>
      </w:r>
    </w:p>
  </w:endnote>
  <w:endnote w:type="continuationSeparator" w:id="0">
    <w:p w14:paraId="56A3E5C7" w14:textId="77777777" w:rsidR="00F645B7" w:rsidRDefault="00F645B7" w:rsidP="004D5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35452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7DE563" w14:textId="77777777" w:rsidR="004D55FB" w:rsidRDefault="004D55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D5DF27" w14:textId="77777777" w:rsidR="004D55FB" w:rsidRDefault="004D55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97436" w14:textId="77777777" w:rsidR="00F645B7" w:rsidRDefault="00F645B7" w:rsidP="004D55FB">
      <w:pPr>
        <w:spacing w:after="0" w:line="240" w:lineRule="auto"/>
      </w:pPr>
      <w:r>
        <w:separator/>
      </w:r>
    </w:p>
  </w:footnote>
  <w:footnote w:type="continuationSeparator" w:id="0">
    <w:p w14:paraId="7C130067" w14:textId="77777777" w:rsidR="00F645B7" w:rsidRDefault="00F645B7" w:rsidP="004D5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A1858" w14:textId="77777777" w:rsidR="004D55FB" w:rsidRDefault="004D55FB" w:rsidP="004D55FB">
    <w:pPr>
      <w:pStyle w:val="Header"/>
      <w:jc w:val="center"/>
    </w:pPr>
    <w:r>
      <w:rPr>
        <w:noProof/>
      </w:rPr>
      <w:drawing>
        <wp:inline distT="0" distB="0" distL="0" distR="0" wp14:anchorId="5D36AB29" wp14:editId="155136C3">
          <wp:extent cx="1431782" cy="449580"/>
          <wp:effectExtent l="0" t="0" r="0" b="7620"/>
          <wp:docPr id="214787357" name="Picture 1" descr="A group of colorful objects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787357" name="Picture 1" descr="A group of colorful objects with black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7452" cy="4545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CF8"/>
    <w:multiLevelType w:val="multilevel"/>
    <w:tmpl w:val="708A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77A1"/>
    <w:multiLevelType w:val="multilevel"/>
    <w:tmpl w:val="7CAA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91AB5"/>
    <w:multiLevelType w:val="multilevel"/>
    <w:tmpl w:val="AB1C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974EE"/>
    <w:multiLevelType w:val="multilevel"/>
    <w:tmpl w:val="3B80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01BA4"/>
    <w:multiLevelType w:val="multilevel"/>
    <w:tmpl w:val="1CF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0656B"/>
    <w:multiLevelType w:val="multilevel"/>
    <w:tmpl w:val="320E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B37D7"/>
    <w:multiLevelType w:val="multilevel"/>
    <w:tmpl w:val="F8DA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4280C"/>
    <w:multiLevelType w:val="multilevel"/>
    <w:tmpl w:val="05A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A3524"/>
    <w:multiLevelType w:val="multilevel"/>
    <w:tmpl w:val="ABD6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106E1"/>
    <w:multiLevelType w:val="multilevel"/>
    <w:tmpl w:val="0D94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946ED"/>
    <w:multiLevelType w:val="multilevel"/>
    <w:tmpl w:val="4992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7394C"/>
    <w:multiLevelType w:val="multilevel"/>
    <w:tmpl w:val="8B32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82AB4"/>
    <w:multiLevelType w:val="multilevel"/>
    <w:tmpl w:val="F272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B16EA"/>
    <w:multiLevelType w:val="multilevel"/>
    <w:tmpl w:val="6AC2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31A21"/>
    <w:multiLevelType w:val="multilevel"/>
    <w:tmpl w:val="2C6E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96E76"/>
    <w:multiLevelType w:val="multilevel"/>
    <w:tmpl w:val="0138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E13A9B"/>
    <w:multiLevelType w:val="multilevel"/>
    <w:tmpl w:val="FDA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ED7FFB"/>
    <w:multiLevelType w:val="multilevel"/>
    <w:tmpl w:val="2388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A666EC"/>
    <w:multiLevelType w:val="multilevel"/>
    <w:tmpl w:val="97CE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82502"/>
    <w:multiLevelType w:val="multilevel"/>
    <w:tmpl w:val="DEE0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FA55C7"/>
    <w:multiLevelType w:val="multilevel"/>
    <w:tmpl w:val="DB78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091CE3"/>
    <w:multiLevelType w:val="multilevel"/>
    <w:tmpl w:val="DA90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F5CE5"/>
    <w:multiLevelType w:val="multilevel"/>
    <w:tmpl w:val="33CA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5C6BA1"/>
    <w:multiLevelType w:val="multilevel"/>
    <w:tmpl w:val="B8C4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73013A"/>
    <w:multiLevelType w:val="multilevel"/>
    <w:tmpl w:val="7356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167052"/>
    <w:multiLevelType w:val="multilevel"/>
    <w:tmpl w:val="8B3A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6C5AFA"/>
    <w:multiLevelType w:val="multilevel"/>
    <w:tmpl w:val="E10E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A55B3A"/>
    <w:multiLevelType w:val="multilevel"/>
    <w:tmpl w:val="2CA4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1D5DF4"/>
    <w:multiLevelType w:val="multilevel"/>
    <w:tmpl w:val="6838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D142D"/>
    <w:multiLevelType w:val="multilevel"/>
    <w:tmpl w:val="50D8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EC2999"/>
    <w:multiLevelType w:val="multilevel"/>
    <w:tmpl w:val="01AE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2F1934"/>
    <w:multiLevelType w:val="multilevel"/>
    <w:tmpl w:val="20A6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0209D1"/>
    <w:multiLevelType w:val="multilevel"/>
    <w:tmpl w:val="8962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026C3B"/>
    <w:multiLevelType w:val="multilevel"/>
    <w:tmpl w:val="C43C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B00D74"/>
    <w:multiLevelType w:val="multilevel"/>
    <w:tmpl w:val="934E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2052A3"/>
    <w:multiLevelType w:val="multilevel"/>
    <w:tmpl w:val="F5A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8E5F59"/>
    <w:multiLevelType w:val="multilevel"/>
    <w:tmpl w:val="34F8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B241D7"/>
    <w:multiLevelType w:val="multilevel"/>
    <w:tmpl w:val="2AAA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AF4972"/>
    <w:multiLevelType w:val="multilevel"/>
    <w:tmpl w:val="DE9A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D7649C"/>
    <w:multiLevelType w:val="multilevel"/>
    <w:tmpl w:val="DEC2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2B4C4A"/>
    <w:multiLevelType w:val="multilevel"/>
    <w:tmpl w:val="CB4E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0169CE"/>
    <w:multiLevelType w:val="multilevel"/>
    <w:tmpl w:val="92A8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41607B"/>
    <w:multiLevelType w:val="multilevel"/>
    <w:tmpl w:val="3192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526661"/>
    <w:multiLevelType w:val="multilevel"/>
    <w:tmpl w:val="A9D6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572019"/>
    <w:multiLevelType w:val="multilevel"/>
    <w:tmpl w:val="14E6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7B03A3"/>
    <w:multiLevelType w:val="multilevel"/>
    <w:tmpl w:val="499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A76B8D"/>
    <w:multiLevelType w:val="multilevel"/>
    <w:tmpl w:val="B35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602227"/>
    <w:multiLevelType w:val="multilevel"/>
    <w:tmpl w:val="E11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0A53D5"/>
    <w:multiLevelType w:val="multilevel"/>
    <w:tmpl w:val="C1DA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1644B2"/>
    <w:multiLevelType w:val="multilevel"/>
    <w:tmpl w:val="3DC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1A7757"/>
    <w:multiLevelType w:val="multilevel"/>
    <w:tmpl w:val="18BE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3315FF"/>
    <w:multiLevelType w:val="multilevel"/>
    <w:tmpl w:val="1158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3F675B"/>
    <w:multiLevelType w:val="multilevel"/>
    <w:tmpl w:val="A728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DD0D57"/>
    <w:multiLevelType w:val="multilevel"/>
    <w:tmpl w:val="C9B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2B23FB"/>
    <w:multiLevelType w:val="multilevel"/>
    <w:tmpl w:val="1DFE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382A15"/>
    <w:multiLevelType w:val="multilevel"/>
    <w:tmpl w:val="3CF8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3951EF"/>
    <w:multiLevelType w:val="multilevel"/>
    <w:tmpl w:val="E97A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1B2DF0"/>
    <w:multiLevelType w:val="multilevel"/>
    <w:tmpl w:val="2E72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A9695B"/>
    <w:multiLevelType w:val="multilevel"/>
    <w:tmpl w:val="4DDC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8A7A4D"/>
    <w:multiLevelType w:val="multilevel"/>
    <w:tmpl w:val="5A28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7B12FF"/>
    <w:multiLevelType w:val="multilevel"/>
    <w:tmpl w:val="FD9A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7E1D23"/>
    <w:multiLevelType w:val="multilevel"/>
    <w:tmpl w:val="18E2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F44802"/>
    <w:multiLevelType w:val="multilevel"/>
    <w:tmpl w:val="6912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CF7F7B"/>
    <w:multiLevelType w:val="multilevel"/>
    <w:tmpl w:val="BDA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D5622B"/>
    <w:multiLevelType w:val="multilevel"/>
    <w:tmpl w:val="B9E2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E25300"/>
    <w:multiLevelType w:val="multilevel"/>
    <w:tmpl w:val="BB28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067C52"/>
    <w:multiLevelType w:val="multilevel"/>
    <w:tmpl w:val="6E24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0858B0"/>
    <w:multiLevelType w:val="multilevel"/>
    <w:tmpl w:val="65BC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24632D"/>
    <w:multiLevelType w:val="multilevel"/>
    <w:tmpl w:val="22BA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605EA5"/>
    <w:multiLevelType w:val="multilevel"/>
    <w:tmpl w:val="56C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332EAD"/>
    <w:multiLevelType w:val="multilevel"/>
    <w:tmpl w:val="A3FA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B5F4555"/>
    <w:multiLevelType w:val="multilevel"/>
    <w:tmpl w:val="3C56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844F83"/>
    <w:multiLevelType w:val="multilevel"/>
    <w:tmpl w:val="51F47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D766611"/>
    <w:multiLevelType w:val="multilevel"/>
    <w:tmpl w:val="B28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F73154"/>
    <w:multiLevelType w:val="multilevel"/>
    <w:tmpl w:val="2D48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FC12D6"/>
    <w:multiLevelType w:val="multilevel"/>
    <w:tmpl w:val="ACD4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622A02"/>
    <w:multiLevelType w:val="multilevel"/>
    <w:tmpl w:val="9196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5B093B"/>
    <w:multiLevelType w:val="multilevel"/>
    <w:tmpl w:val="834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5912CA"/>
    <w:multiLevelType w:val="multilevel"/>
    <w:tmpl w:val="E936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A73842"/>
    <w:multiLevelType w:val="multilevel"/>
    <w:tmpl w:val="E12C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C07B59"/>
    <w:multiLevelType w:val="multilevel"/>
    <w:tmpl w:val="BAE4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146478"/>
    <w:multiLevelType w:val="multilevel"/>
    <w:tmpl w:val="33B8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4D75A5"/>
    <w:multiLevelType w:val="multilevel"/>
    <w:tmpl w:val="2F38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65744A"/>
    <w:multiLevelType w:val="multilevel"/>
    <w:tmpl w:val="0DB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364946"/>
    <w:multiLevelType w:val="multilevel"/>
    <w:tmpl w:val="8394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4C66B7"/>
    <w:multiLevelType w:val="multilevel"/>
    <w:tmpl w:val="AF7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8315B7"/>
    <w:multiLevelType w:val="multilevel"/>
    <w:tmpl w:val="79F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442703"/>
    <w:multiLevelType w:val="multilevel"/>
    <w:tmpl w:val="8D0A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186953"/>
    <w:multiLevelType w:val="multilevel"/>
    <w:tmpl w:val="A8E0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1901CE"/>
    <w:multiLevelType w:val="multilevel"/>
    <w:tmpl w:val="CBB2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CF709C"/>
    <w:multiLevelType w:val="multilevel"/>
    <w:tmpl w:val="CC62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ED6A72"/>
    <w:multiLevelType w:val="multilevel"/>
    <w:tmpl w:val="EDCA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CA26E44"/>
    <w:multiLevelType w:val="multilevel"/>
    <w:tmpl w:val="EE24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D6373B"/>
    <w:multiLevelType w:val="multilevel"/>
    <w:tmpl w:val="417E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1A0B7B"/>
    <w:multiLevelType w:val="multilevel"/>
    <w:tmpl w:val="63D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2C5D2E"/>
    <w:multiLevelType w:val="multilevel"/>
    <w:tmpl w:val="128C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8776DE"/>
    <w:multiLevelType w:val="multilevel"/>
    <w:tmpl w:val="0644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E8028A"/>
    <w:multiLevelType w:val="multilevel"/>
    <w:tmpl w:val="1368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FD032A"/>
    <w:multiLevelType w:val="multilevel"/>
    <w:tmpl w:val="2AF4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242C4F"/>
    <w:multiLevelType w:val="multilevel"/>
    <w:tmpl w:val="3B88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140E79"/>
    <w:multiLevelType w:val="multilevel"/>
    <w:tmpl w:val="E478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8E7323"/>
    <w:multiLevelType w:val="multilevel"/>
    <w:tmpl w:val="91EE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5B21ED"/>
    <w:multiLevelType w:val="multilevel"/>
    <w:tmpl w:val="808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D149AE"/>
    <w:multiLevelType w:val="multilevel"/>
    <w:tmpl w:val="975C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64241A5"/>
    <w:multiLevelType w:val="multilevel"/>
    <w:tmpl w:val="4B82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E635F3"/>
    <w:multiLevelType w:val="multilevel"/>
    <w:tmpl w:val="BC1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293AD1"/>
    <w:multiLevelType w:val="multilevel"/>
    <w:tmpl w:val="26FC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25797E"/>
    <w:multiLevelType w:val="multilevel"/>
    <w:tmpl w:val="6B5E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7D160E"/>
    <w:multiLevelType w:val="multilevel"/>
    <w:tmpl w:val="888A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AC23BF"/>
    <w:multiLevelType w:val="multilevel"/>
    <w:tmpl w:val="FC3E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AD2555"/>
    <w:multiLevelType w:val="multilevel"/>
    <w:tmpl w:val="AA68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9D2216"/>
    <w:multiLevelType w:val="multilevel"/>
    <w:tmpl w:val="B99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9E4B4D"/>
    <w:multiLevelType w:val="multilevel"/>
    <w:tmpl w:val="01A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115D9B"/>
    <w:multiLevelType w:val="multilevel"/>
    <w:tmpl w:val="9140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297313"/>
    <w:multiLevelType w:val="multilevel"/>
    <w:tmpl w:val="BC58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7B2E58"/>
    <w:multiLevelType w:val="multilevel"/>
    <w:tmpl w:val="57C8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51184D"/>
    <w:multiLevelType w:val="multilevel"/>
    <w:tmpl w:val="CED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290E06"/>
    <w:multiLevelType w:val="multilevel"/>
    <w:tmpl w:val="38EA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66292F"/>
    <w:multiLevelType w:val="multilevel"/>
    <w:tmpl w:val="5532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9D73B1"/>
    <w:multiLevelType w:val="multilevel"/>
    <w:tmpl w:val="20C6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5C710F"/>
    <w:multiLevelType w:val="multilevel"/>
    <w:tmpl w:val="1B38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DA392E"/>
    <w:multiLevelType w:val="multilevel"/>
    <w:tmpl w:val="D1E8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1631D0"/>
    <w:multiLevelType w:val="multilevel"/>
    <w:tmpl w:val="467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49339F"/>
    <w:multiLevelType w:val="multilevel"/>
    <w:tmpl w:val="469E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D025F1"/>
    <w:multiLevelType w:val="multilevel"/>
    <w:tmpl w:val="ACA6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1A3C5D"/>
    <w:multiLevelType w:val="multilevel"/>
    <w:tmpl w:val="17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F155C6"/>
    <w:multiLevelType w:val="multilevel"/>
    <w:tmpl w:val="AB9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E70F7F"/>
    <w:multiLevelType w:val="multilevel"/>
    <w:tmpl w:val="486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F9599A"/>
    <w:multiLevelType w:val="multilevel"/>
    <w:tmpl w:val="742E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8E1A19"/>
    <w:multiLevelType w:val="multilevel"/>
    <w:tmpl w:val="BBBE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02179A"/>
    <w:multiLevelType w:val="multilevel"/>
    <w:tmpl w:val="350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0D1F7A"/>
    <w:multiLevelType w:val="multilevel"/>
    <w:tmpl w:val="8FEE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550519"/>
    <w:multiLevelType w:val="multilevel"/>
    <w:tmpl w:val="645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7C2328"/>
    <w:multiLevelType w:val="multilevel"/>
    <w:tmpl w:val="FA3C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565EDC"/>
    <w:multiLevelType w:val="multilevel"/>
    <w:tmpl w:val="DD4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173519">
    <w:abstractNumId w:val="12"/>
  </w:num>
  <w:num w:numId="2" w16cid:durableId="173617987">
    <w:abstractNumId w:val="88"/>
  </w:num>
  <w:num w:numId="3" w16cid:durableId="785853508">
    <w:abstractNumId w:val="70"/>
  </w:num>
  <w:num w:numId="4" w16cid:durableId="498425395">
    <w:abstractNumId w:val="103"/>
  </w:num>
  <w:num w:numId="5" w16cid:durableId="1455824879">
    <w:abstractNumId w:val="13"/>
  </w:num>
  <w:num w:numId="6" w16cid:durableId="1342395299">
    <w:abstractNumId w:val="85"/>
  </w:num>
  <w:num w:numId="7" w16cid:durableId="191462339">
    <w:abstractNumId w:val="98"/>
  </w:num>
  <w:num w:numId="8" w16cid:durableId="212620649">
    <w:abstractNumId w:val="43"/>
  </w:num>
  <w:num w:numId="9" w16cid:durableId="2068333959">
    <w:abstractNumId w:val="121"/>
  </w:num>
  <w:num w:numId="10" w16cid:durableId="2020960174">
    <w:abstractNumId w:val="17"/>
  </w:num>
  <w:num w:numId="11" w16cid:durableId="1443722417">
    <w:abstractNumId w:val="77"/>
  </w:num>
  <w:num w:numId="12" w16cid:durableId="1914196915">
    <w:abstractNumId w:val="1"/>
  </w:num>
  <w:num w:numId="13" w16cid:durableId="837189280">
    <w:abstractNumId w:val="54"/>
  </w:num>
  <w:num w:numId="14" w16cid:durableId="1982686672">
    <w:abstractNumId w:val="23"/>
  </w:num>
  <w:num w:numId="15" w16cid:durableId="1171219758">
    <w:abstractNumId w:val="58"/>
  </w:num>
  <w:num w:numId="16" w16cid:durableId="1735351971">
    <w:abstractNumId w:val="114"/>
  </w:num>
  <w:num w:numId="17" w16cid:durableId="495730995">
    <w:abstractNumId w:val="105"/>
  </w:num>
  <w:num w:numId="18" w16cid:durableId="278922558">
    <w:abstractNumId w:val="126"/>
  </w:num>
  <w:num w:numId="19" w16cid:durableId="1665278701">
    <w:abstractNumId w:val="61"/>
  </w:num>
  <w:num w:numId="20" w16cid:durableId="1340035997">
    <w:abstractNumId w:val="29"/>
  </w:num>
  <w:num w:numId="21" w16cid:durableId="1446459944">
    <w:abstractNumId w:val="4"/>
  </w:num>
  <w:num w:numId="22" w16cid:durableId="987708674">
    <w:abstractNumId w:val="74"/>
  </w:num>
  <w:num w:numId="23" w16cid:durableId="222643613">
    <w:abstractNumId w:val="45"/>
  </w:num>
  <w:num w:numId="24" w16cid:durableId="1694263614">
    <w:abstractNumId w:val="69"/>
  </w:num>
  <w:num w:numId="25" w16cid:durableId="1569343092">
    <w:abstractNumId w:val="64"/>
  </w:num>
  <w:num w:numId="26" w16cid:durableId="190921563">
    <w:abstractNumId w:val="22"/>
  </w:num>
  <w:num w:numId="27" w16cid:durableId="248122524">
    <w:abstractNumId w:val="68"/>
  </w:num>
  <w:num w:numId="28" w16cid:durableId="62139551">
    <w:abstractNumId w:val="134"/>
  </w:num>
  <w:num w:numId="29" w16cid:durableId="9376383">
    <w:abstractNumId w:val="9"/>
  </w:num>
  <w:num w:numId="30" w16cid:durableId="1987665344">
    <w:abstractNumId w:val="53"/>
  </w:num>
  <w:num w:numId="31" w16cid:durableId="753169387">
    <w:abstractNumId w:val="106"/>
  </w:num>
  <w:num w:numId="32" w16cid:durableId="1246768908">
    <w:abstractNumId w:val="79"/>
  </w:num>
  <w:num w:numId="33" w16cid:durableId="994987563">
    <w:abstractNumId w:val="20"/>
  </w:num>
  <w:num w:numId="34" w16cid:durableId="95105047">
    <w:abstractNumId w:val="129"/>
  </w:num>
  <w:num w:numId="35" w16cid:durableId="282276861">
    <w:abstractNumId w:val="27"/>
  </w:num>
  <w:num w:numId="36" w16cid:durableId="2064675440">
    <w:abstractNumId w:val="57"/>
  </w:num>
  <w:num w:numId="37" w16cid:durableId="1091506785">
    <w:abstractNumId w:val="0"/>
  </w:num>
  <w:num w:numId="38" w16cid:durableId="1210458296">
    <w:abstractNumId w:val="62"/>
  </w:num>
  <w:num w:numId="39" w16cid:durableId="1153066982">
    <w:abstractNumId w:val="132"/>
  </w:num>
  <w:num w:numId="40" w16cid:durableId="2052916293">
    <w:abstractNumId w:val="60"/>
  </w:num>
  <w:num w:numId="41" w16cid:durableId="767501860">
    <w:abstractNumId w:val="111"/>
  </w:num>
  <w:num w:numId="42" w16cid:durableId="1697807085">
    <w:abstractNumId w:val="131"/>
  </w:num>
  <w:num w:numId="43" w16cid:durableId="1422096081">
    <w:abstractNumId w:val="24"/>
  </w:num>
  <w:num w:numId="44" w16cid:durableId="1161390077">
    <w:abstractNumId w:val="11"/>
  </w:num>
  <w:num w:numId="45" w16cid:durableId="969745287">
    <w:abstractNumId w:val="33"/>
  </w:num>
  <w:num w:numId="46" w16cid:durableId="2042784647">
    <w:abstractNumId w:val="48"/>
  </w:num>
  <w:num w:numId="47" w16cid:durableId="941841795">
    <w:abstractNumId w:val="101"/>
  </w:num>
  <w:num w:numId="48" w16cid:durableId="1218201233">
    <w:abstractNumId w:val="59"/>
  </w:num>
  <w:num w:numId="49" w16cid:durableId="2003700322">
    <w:abstractNumId w:val="96"/>
  </w:num>
  <w:num w:numId="50" w16cid:durableId="1577083127">
    <w:abstractNumId w:val="117"/>
  </w:num>
  <w:num w:numId="51" w16cid:durableId="594288745">
    <w:abstractNumId w:val="28"/>
  </w:num>
  <w:num w:numId="52" w16cid:durableId="1868059792">
    <w:abstractNumId w:val="32"/>
  </w:num>
  <w:num w:numId="53" w16cid:durableId="1841238399">
    <w:abstractNumId w:val="87"/>
  </w:num>
  <w:num w:numId="54" w16cid:durableId="1794980544">
    <w:abstractNumId w:val="91"/>
  </w:num>
  <w:num w:numId="55" w16cid:durableId="648364086">
    <w:abstractNumId w:val="25"/>
  </w:num>
  <w:num w:numId="56" w16cid:durableId="1801919891">
    <w:abstractNumId w:val="34"/>
  </w:num>
  <w:num w:numId="57" w16cid:durableId="1406300988">
    <w:abstractNumId w:val="56"/>
  </w:num>
  <w:num w:numId="58" w16cid:durableId="56903905">
    <w:abstractNumId w:val="30"/>
  </w:num>
  <w:num w:numId="59" w16cid:durableId="1588417464">
    <w:abstractNumId w:val="21"/>
  </w:num>
  <w:num w:numId="60" w16cid:durableId="1801023836">
    <w:abstractNumId w:val="130"/>
  </w:num>
  <w:num w:numId="61" w16cid:durableId="337194493">
    <w:abstractNumId w:val="26"/>
  </w:num>
  <w:num w:numId="62" w16cid:durableId="1983848662">
    <w:abstractNumId w:val="119"/>
  </w:num>
  <w:num w:numId="63" w16cid:durableId="1367293617">
    <w:abstractNumId w:val="107"/>
  </w:num>
  <w:num w:numId="64" w16cid:durableId="378818711">
    <w:abstractNumId w:val="94"/>
  </w:num>
  <w:num w:numId="65" w16cid:durableId="127819307">
    <w:abstractNumId w:val="124"/>
  </w:num>
  <w:num w:numId="66" w16cid:durableId="1161236486">
    <w:abstractNumId w:val="92"/>
  </w:num>
  <w:num w:numId="67" w16cid:durableId="204487437">
    <w:abstractNumId w:val="97"/>
  </w:num>
  <w:num w:numId="68" w16cid:durableId="841311704">
    <w:abstractNumId w:val="38"/>
  </w:num>
  <w:num w:numId="69" w16cid:durableId="1578243770">
    <w:abstractNumId w:val="71"/>
  </w:num>
  <w:num w:numId="70" w16cid:durableId="1875383741">
    <w:abstractNumId w:val="8"/>
  </w:num>
  <w:num w:numId="71" w16cid:durableId="366024864">
    <w:abstractNumId w:val="39"/>
  </w:num>
  <w:num w:numId="72" w16cid:durableId="404572159">
    <w:abstractNumId w:val="108"/>
  </w:num>
  <w:num w:numId="73" w16cid:durableId="96758641">
    <w:abstractNumId w:val="67"/>
  </w:num>
  <w:num w:numId="74" w16cid:durableId="1233732214">
    <w:abstractNumId w:val="19"/>
  </w:num>
  <w:num w:numId="75" w16cid:durableId="490415992">
    <w:abstractNumId w:val="113"/>
  </w:num>
  <w:num w:numId="76" w16cid:durableId="53043768">
    <w:abstractNumId w:val="112"/>
  </w:num>
  <w:num w:numId="77" w16cid:durableId="1061556182">
    <w:abstractNumId w:val="93"/>
  </w:num>
  <w:num w:numId="78" w16cid:durableId="1326739935">
    <w:abstractNumId w:val="42"/>
  </w:num>
  <w:num w:numId="79" w16cid:durableId="1190795511">
    <w:abstractNumId w:val="84"/>
  </w:num>
  <w:num w:numId="80" w16cid:durableId="510411961">
    <w:abstractNumId w:val="109"/>
  </w:num>
  <w:num w:numId="81" w16cid:durableId="238517492">
    <w:abstractNumId w:val="51"/>
  </w:num>
  <w:num w:numId="82" w16cid:durableId="1840074292">
    <w:abstractNumId w:val="125"/>
  </w:num>
  <w:num w:numId="83" w16cid:durableId="2083603618">
    <w:abstractNumId w:val="100"/>
  </w:num>
  <w:num w:numId="84" w16cid:durableId="1975863373">
    <w:abstractNumId w:val="50"/>
  </w:num>
  <w:num w:numId="85" w16cid:durableId="1793940368">
    <w:abstractNumId w:val="120"/>
  </w:num>
  <w:num w:numId="86" w16cid:durableId="667946773">
    <w:abstractNumId w:val="102"/>
  </w:num>
  <w:num w:numId="87" w16cid:durableId="1226836631">
    <w:abstractNumId w:val="81"/>
  </w:num>
  <w:num w:numId="88" w16cid:durableId="919556293">
    <w:abstractNumId w:val="115"/>
  </w:num>
  <w:num w:numId="89" w16cid:durableId="334574533">
    <w:abstractNumId w:val="78"/>
  </w:num>
  <w:num w:numId="90" w16cid:durableId="196436493">
    <w:abstractNumId w:val="89"/>
  </w:num>
  <w:num w:numId="91" w16cid:durableId="56393457">
    <w:abstractNumId w:val="104"/>
  </w:num>
  <w:num w:numId="92" w16cid:durableId="2040160458">
    <w:abstractNumId w:val="46"/>
  </w:num>
  <w:num w:numId="93" w16cid:durableId="54161283">
    <w:abstractNumId w:val="99"/>
  </w:num>
  <w:num w:numId="94" w16cid:durableId="1526864989">
    <w:abstractNumId w:val="52"/>
  </w:num>
  <w:num w:numId="95" w16cid:durableId="1286624124">
    <w:abstractNumId w:val="75"/>
  </w:num>
  <w:num w:numId="96" w16cid:durableId="483157300">
    <w:abstractNumId w:val="10"/>
  </w:num>
  <w:num w:numId="97" w16cid:durableId="1295522290">
    <w:abstractNumId w:val="73"/>
  </w:num>
  <w:num w:numId="98" w16cid:durableId="314914099">
    <w:abstractNumId w:val="6"/>
  </w:num>
  <w:num w:numId="99" w16cid:durableId="583148510">
    <w:abstractNumId w:val="40"/>
  </w:num>
  <w:num w:numId="100" w16cid:durableId="251596961">
    <w:abstractNumId w:val="47"/>
  </w:num>
  <w:num w:numId="101" w16cid:durableId="244455794">
    <w:abstractNumId w:val="49"/>
  </w:num>
  <w:num w:numId="102" w16cid:durableId="626397274">
    <w:abstractNumId w:val="118"/>
  </w:num>
  <w:num w:numId="103" w16cid:durableId="133062576">
    <w:abstractNumId w:val="15"/>
  </w:num>
  <w:num w:numId="104" w16cid:durableId="1522940512">
    <w:abstractNumId w:val="65"/>
  </w:num>
  <w:num w:numId="105" w16cid:durableId="1793865144">
    <w:abstractNumId w:val="31"/>
  </w:num>
  <w:num w:numId="106" w16cid:durableId="38088461">
    <w:abstractNumId w:val="7"/>
  </w:num>
  <w:num w:numId="107" w16cid:durableId="1641108260">
    <w:abstractNumId w:val="83"/>
  </w:num>
  <w:num w:numId="108" w16cid:durableId="82577731">
    <w:abstractNumId w:val="90"/>
  </w:num>
  <w:num w:numId="109" w16cid:durableId="2086416298">
    <w:abstractNumId w:val="116"/>
  </w:num>
  <w:num w:numId="110" w16cid:durableId="36858220">
    <w:abstractNumId w:val="76"/>
  </w:num>
  <w:num w:numId="111" w16cid:durableId="441921859">
    <w:abstractNumId w:val="36"/>
  </w:num>
  <w:num w:numId="112" w16cid:durableId="215893965">
    <w:abstractNumId w:val="35"/>
  </w:num>
  <w:num w:numId="113" w16cid:durableId="2044405562">
    <w:abstractNumId w:val="55"/>
  </w:num>
  <w:num w:numId="114" w16cid:durableId="1407412267">
    <w:abstractNumId w:val="14"/>
  </w:num>
  <w:num w:numId="115" w16cid:durableId="1615676606">
    <w:abstractNumId w:val="128"/>
  </w:num>
  <w:num w:numId="116" w16cid:durableId="1161460561">
    <w:abstractNumId w:val="123"/>
  </w:num>
  <w:num w:numId="117" w16cid:durableId="456801224">
    <w:abstractNumId w:val="18"/>
  </w:num>
  <w:num w:numId="118" w16cid:durableId="1868367354">
    <w:abstractNumId w:val="44"/>
  </w:num>
  <w:num w:numId="119" w16cid:durableId="1233733619">
    <w:abstractNumId w:val="122"/>
  </w:num>
  <w:num w:numId="120" w16cid:durableId="1270967587">
    <w:abstractNumId w:val="5"/>
  </w:num>
  <w:num w:numId="121" w16cid:durableId="1538616676">
    <w:abstractNumId w:val="41"/>
  </w:num>
  <w:num w:numId="122" w16cid:durableId="773482082">
    <w:abstractNumId w:val="110"/>
  </w:num>
  <w:num w:numId="123" w16cid:durableId="207185175">
    <w:abstractNumId w:val="2"/>
  </w:num>
  <w:num w:numId="124" w16cid:durableId="380133529">
    <w:abstractNumId w:val="127"/>
  </w:num>
  <w:num w:numId="125" w16cid:durableId="1642270179">
    <w:abstractNumId w:val="16"/>
  </w:num>
  <w:num w:numId="126" w16cid:durableId="1921213815">
    <w:abstractNumId w:val="133"/>
  </w:num>
  <w:num w:numId="127" w16cid:durableId="1158227201">
    <w:abstractNumId w:val="95"/>
  </w:num>
  <w:num w:numId="128" w16cid:durableId="1014115769">
    <w:abstractNumId w:val="82"/>
  </w:num>
  <w:num w:numId="129" w16cid:durableId="1818305959">
    <w:abstractNumId w:val="86"/>
  </w:num>
  <w:num w:numId="130" w16cid:durableId="2030909588">
    <w:abstractNumId w:val="66"/>
  </w:num>
  <w:num w:numId="131" w16cid:durableId="468939467">
    <w:abstractNumId w:val="63"/>
  </w:num>
  <w:num w:numId="132" w16cid:durableId="241791864">
    <w:abstractNumId w:val="37"/>
  </w:num>
  <w:num w:numId="133" w16cid:durableId="1974172101">
    <w:abstractNumId w:val="3"/>
  </w:num>
  <w:num w:numId="134" w16cid:durableId="1465925534">
    <w:abstractNumId w:val="80"/>
  </w:num>
  <w:num w:numId="135" w16cid:durableId="714355571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F6"/>
    <w:rsid w:val="001F3EB2"/>
    <w:rsid w:val="004D55FB"/>
    <w:rsid w:val="009D1DF6"/>
    <w:rsid w:val="00AE31C1"/>
    <w:rsid w:val="00CE7194"/>
    <w:rsid w:val="00F645B7"/>
    <w:rsid w:val="00FA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AD8F7"/>
  <w15:chartTrackingRefBased/>
  <w15:docId w15:val="{CA4F4E4C-C3CE-BB41-9F9F-314E1EDB3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5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5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5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5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5FB"/>
  </w:style>
  <w:style w:type="paragraph" w:styleId="Footer">
    <w:name w:val="footer"/>
    <w:basedOn w:val="Normal"/>
    <w:link w:val="FooterChar"/>
    <w:uiPriority w:val="99"/>
    <w:unhideWhenUsed/>
    <w:rsid w:val="004D55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5FB"/>
  </w:style>
  <w:style w:type="paragraph" w:customStyle="1" w:styleId="msonormal0">
    <w:name w:val="msonormal"/>
    <w:basedOn w:val="Normal"/>
    <w:rsid w:val="009D1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ont-claude-response-body">
    <w:name w:val="font-claude-response-body"/>
    <w:basedOn w:val="Normal"/>
    <w:rsid w:val="009D1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D1DF6"/>
    <w:rPr>
      <w:b/>
      <w:bCs/>
    </w:rPr>
  </w:style>
  <w:style w:type="paragraph" w:customStyle="1" w:styleId="whitespace-normal">
    <w:name w:val="whitespace-normal"/>
    <w:basedOn w:val="Normal"/>
    <w:rsid w:val="009D1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sk-list-item">
    <w:name w:val="task-list-item"/>
    <w:basedOn w:val="Normal"/>
    <w:rsid w:val="009D1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DF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1DF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D1DF6"/>
  </w:style>
  <w:style w:type="character" w:styleId="Hyperlink">
    <w:name w:val="Hyperlink"/>
    <w:basedOn w:val="DefaultParagraphFont"/>
    <w:uiPriority w:val="99"/>
    <w:semiHidden/>
    <w:unhideWhenUsed/>
    <w:rsid w:val="009D1D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D1DF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docs/guides/speech-to-tex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anthropic.com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reactnative.dev/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evenlabs.io/docs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andlerlewis/Desktop/%5bTemplate%5d_360%20Social%20Impact%20Studios_Mas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[Template]_360 Social Impact Studios_Master.dotx</Template>
  <TotalTime>2</TotalTime>
  <Pages>43</Pages>
  <Words>6748</Words>
  <Characters>44069</Characters>
  <Application>Microsoft Office Word</Application>
  <DocSecurity>0</DocSecurity>
  <Lines>2098</Lines>
  <Paragraphs>1752</Paragraphs>
  <ScaleCrop>false</ScaleCrop>
  <Company/>
  <LinksUpToDate>false</LinksUpToDate>
  <CharactersWithSpaces>49065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Chandler Lewis</dc:creator>
  <cp:keywords/>
  <dc:description/>
  <cp:lastModifiedBy>Chandler Lewis</cp:lastModifiedBy>
  <cp:revision>1</cp:revision>
  <dcterms:created xsi:type="dcterms:W3CDTF">2025-12-22T05:27:00Z</dcterms:created>
  <dcterms:modified xsi:type="dcterms:W3CDTF">2025-12-22T05:29:00Z</dcterms:modified>
</cp:coreProperties>
</file>